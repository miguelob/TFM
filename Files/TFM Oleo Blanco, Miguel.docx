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r w:rsidR="00451CCB" w:rsidRPr="00451CCB">
        <w:rPr>
          <w:rFonts w:ascii="Arial" w:eastAsia="Calibri" w:hAnsi="Arial" w:cs="Arial"/>
          <w:sz w:val="28"/>
          <w:szCs w:val="28"/>
          <w:lang w:val="es-ES" w:eastAsia="en-US"/>
        </w:rPr>
        <w:t>Yue Duan</w:t>
      </w:r>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Co-Director: </w:t>
      </w:r>
      <w:r w:rsidR="00451CCB" w:rsidRPr="00451CCB">
        <w:rPr>
          <w:rFonts w:ascii="Arial" w:eastAsia="Calibri" w:hAnsi="Arial" w:cs="Arial"/>
          <w:sz w:val="28"/>
          <w:szCs w:val="28"/>
          <w:lang w:val="es-ES" w:eastAsia="en-US"/>
        </w:rPr>
        <w:t>Sajad Meisami</w:t>
      </w:r>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r w:rsidRPr="009B4F48">
        <w:rPr>
          <w:rFonts w:cs="Arial"/>
          <w:lang w:val="es-ES"/>
        </w:rPr>
        <w:t>Decentralized applications’ safety and security</w:t>
      </w:r>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8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0"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1"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2" w14:textId="2877E1CD"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Miguel Oleo Blanco</w:t>
      </w:r>
      <w:r w:rsidRPr="00A45F7F">
        <w:rPr>
          <w:rFonts w:cs="Arial"/>
          <w:color w:val="FF0000"/>
        </w:rPr>
        <w:t xml:space="preserve">              </w:t>
      </w:r>
      <w:r w:rsidRPr="001A218C">
        <w:rPr>
          <w:rFonts w:cs="Arial"/>
        </w:rPr>
        <w:t>Fecha: ……/ ……/ ……</w:t>
      </w:r>
    </w:p>
    <w:p w14:paraId="71E95593"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71E9559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71E95595"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71E9559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1E95597"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7EEA6963"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Yue Duan</w:t>
      </w:r>
      <w:r w:rsidRPr="00A45F7F">
        <w:rPr>
          <w:rFonts w:cs="Arial"/>
          <w:color w:val="FF0000"/>
        </w:rPr>
        <w:t xml:space="preserve">             </w:t>
      </w:r>
      <w:r w:rsidRPr="001A218C">
        <w:rPr>
          <w:rFonts w:cs="Arial"/>
        </w:rPr>
        <w:t>Fecha: ……/ ……/ ……</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Director: Yue Duan</w:t>
      </w:r>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Co-Director: Sajad Meisami</w:t>
      </w:r>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77777777" w:rsidR="00A86055" w:rsidRPr="009B4F48" w:rsidRDefault="00A86055" w:rsidP="00A86055">
      <w:pPr>
        <w:rPr>
          <w:lang w:val="en-US"/>
        </w:rPr>
      </w:pPr>
      <w:r w:rsidRPr="009B4F48">
        <w:rPr>
          <w:lang w:val="en-US"/>
        </w:rPr>
        <w:t>Esta sección es opcional</w:t>
      </w:r>
    </w:p>
    <w:p w14:paraId="71E955B9" w14:textId="77777777" w:rsidR="00A86055" w:rsidRPr="009B4F48" w:rsidRDefault="00A86055">
      <w:pPr>
        <w:spacing w:after="0" w:line="240" w:lineRule="auto"/>
        <w:jc w:val="left"/>
        <w:rPr>
          <w:lang w:val="en-US"/>
        </w:rPr>
      </w:pPr>
      <w:r w:rsidRPr="009B4F48">
        <w:rPr>
          <w:lang w:val="en-US"/>
        </w:rPr>
        <w:br w:type="page"/>
      </w:r>
    </w:p>
    <w:p w14:paraId="71E955BA" w14:textId="77777777" w:rsidR="00A86055" w:rsidRPr="009B4F48" w:rsidRDefault="00A86055">
      <w:pPr>
        <w:spacing w:after="0" w:line="240" w:lineRule="auto"/>
        <w:jc w:val="left"/>
        <w:rPr>
          <w:rFonts w:eastAsiaTheme="minorHAnsi"/>
          <w:b/>
          <w:caps/>
          <w:sz w:val="28"/>
          <w:szCs w:val="22"/>
          <w:lang w:val="en-US" w:eastAsia="en-US"/>
        </w:rPr>
      </w:pPr>
      <w:r w:rsidRPr="009B4F48">
        <w:rPr>
          <w:rFonts w:eastAsiaTheme="minorHAnsi"/>
          <w:b/>
          <w:caps/>
          <w:sz w:val="28"/>
          <w:szCs w:val="22"/>
          <w:lang w:val="en-U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B4F48" w:rsidRDefault="00022B22" w:rsidP="0070321C">
      <w:pPr>
        <w:spacing w:after="0" w:line="240" w:lineRule="auto"/>
        <w:rPr>
          <w:b/>
          <w:lang w:val="es-ES"/>
        </w:rPr>
      </w:pPr>
      <w:r w:rsidRPr="009B4F48">
        <w:rPr>
          <w:b/>
          <w:lang w:val="es-ES"/>
        </w:rPr>
        <w:t xml:space="preserve">Autor: </w:t>
      </w:r>
      <w:r w:rsidR="004D0861" w:rsidRPr="009B4F48">
        <w:rPr>
          <w:b/>
          <w:lang w:val="es-ES"/>
        </w:rPr>
        <w:t>Oleo Blanco, Miguel</w:t>
      </w:r>
      <w:r w:rsidRPr="009B4F48">
        <w:rPr>
          <w:b/>
          <w:lang w:val="es-ES"/>
        </w:rPr>
        <w:t xml:space="preserve"> </w:t>
      </w:r>
    </w:p>
    <w:p w14:paraId="44F7FF04" w14:textId="77777777" w:rsidR="007B5159" w:rsidRPr="007B5159" w:rsidRDefault="00022B22" w:rsidP="0070321C">
      <w:pPr>
        <w:spacing w:after="0" w:line="240" w:lineRule="auto"/>
      </w:pPr>
      <w:r w:rsidRPr="007B5159">
        <w:t xml:space="preserve">Director: </w:t>
      </w:r>
      <w:r w:rsidR="004D0861" w:rsidRPr="007B5159">
        <w:t>Duan, Yue</w:t>
      </w:r>
      <w:r w:rsidRPr="007B5159">
        <w:t>.</w:t>
      </w:r>
    </w:p>
    <w:p w14:paraId="71E955BE" w14:textId="7410AF33" w:rsidR="00022B22" w:rsidRPr="007B5159" w:rsidRDefault="007B5159" w:rsidP="007B5159">
      <w:pPr>
        <w:spacing w:after="0" w:line="240" w:lineRule="auto"/>
      </w:pPr>
      <w:r w:rsidRPr="007B5159">
        <w:t>Co-Director: Meisami,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DApps. </w:t>
      </w:r>
      <w:r w:rsidR="009B4F48">
        <w:t>Para ello se realizará un estudio previo sobre los distintos mecanismos de seguridad que la cartera digital Metamask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r w:rsidR="000943E1">
        <w:t>Blockchain</w:t>
      </w:r>
      <w:r>
        <w:t xml:space="preserve">, </w:t>
      </w:r>
      <w:r w:rsidR="00BB14D5">
        <w:t>DApps</w:t>
      </w:r>
      <w:r>
        <w:t xml:space="preserve">, </w:t>
      </w:r>
      <w:r w:rsidR="00BB14D5">
        <w:t>Ciberseguridad</w:t>
      </w:r>
      <w:r w:rsidR="00BA0C2F">
        <w:t>, Criptomonedas, Testing.</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Introducción</w:t>
      </w:r>
    </w:p>
    <w:p w14:paraId="18294E61" w14:textId="77777777" w:rsidR="00D4710C" w:rsidRPr="00D4710C" w:rsidRDefault="00D4710C" w:rsidP="00D4710C">
      <w:pPr>
        <w:pStyle w:val="Prrafodelista"/>
        <w:numPr>
          <w:ilvl w:val="0"/>
          <w:numId w:val="0"/>
        </w:numPr>
        <w:spacing w:after="160" w:line="259"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Definición del proyecto</w:t>
      </w:r>
    </w:p>
    <w:p w14:paraId="71E955C7" w14:textId="7D926C8E" w:rsidR="00022B22" w:rsidRDefault="004A2929" w:rsidP="00B35BE5">
      <w:pPr>
        <w:spacing w:line="240"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investigación. Es esta fase primero se estudió el lenguaje de programación más usado entre las 100 DApps más usadas.</w:t>
      </w:r>
    </w:p>
    <w:p w14:paraId="7E102EAF" w14:textId="41FDFD29" w:rsidR="007D16BC" w:rsidRDefault="000D7CE7" w:rsidP="00B35BE5">
      <w:pPr>
        <w:spacing w:line="240"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wallet la que gestiona los permisos y verificaciones. Debido a esto, se procederá a estudiar </w:t>
      </w:r>
      <w:r w:rsidR="00955676">
        <w:rPr>
          <w:lang w:val="es-ES"/>
        </w:rPr>
        <w:t>en profundidad Metamask, ya que es la principal wallet.</w:t>
      </w:r>
      <w:r w:rsidR="00927609">
        <w:rPr>
          <w:lang w:val="es-ES"/>
        </w:rPr>
        <w:t xml:space="preserve"> Estas wallets incorporan </w:t>
      </w:r>
      <w:r w:rsidR="005344C9">
        <w:rPr>
          <w:lang w:val="es-ES"/>
        </w:rPr>
        <w:t>una serie</w:t>
      </w:r>
      <w:r w:rsidR="00927609">
        <w:rPr>
          <w:lang w:val="es-ES"/>
        </w:rPr>
        <w:t xml:space="preserve"> de APIs</w:t>
      </w:r>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Para comprender en detalle el funcionamiento de estas APIs,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r w:rsidR="003110F8">
        <w:rPr>
          <w:lang w:val="es-ES"/>
        </w:rPr>
        <w:t xml:space="preserve">APIs necesarias de confirmación, se realiza un estudio en profundidad de las mismas. </w:t>
      </w:r>
      <w:r w:rsidR="003110F8">
        <w:rPr>
          <w:lang w:val="es-ES"/>
        </w:rPr>
        <w:lastRenderedPageBreak/>
        <w:t xml:space="preserve">Para ello, se analiza el código fuente </w:t>
      </w:r>
      <w:r w:rsidR="00874033">
        <w:rPr>
          <w:lang w:val="es-ES"/>
        </w:rPr>
        <w:t>de estas</w:t>
      </w:r>
      <w:r w:rsidR="00BF798D">
        <w:rPr>
          <w:lang w:val="es-ES"/>
        </w:rPr>
        <w:t xml:space="preserve"> y se compara con el proporcionado por la documentación de Metamask.</w:t>
      </w:r>
    </w:p>
    <w:p w14:paraId="371DE846" w14:textId="55B7752B" w:rsidR="00D42E74" w:rsidRDefault="00D42E74" w:rsidP="00B35BE5">
      <w:pPr>
        <w:spacing w:line="240" w:lineRule="auto"/>
        <w:ind w:left="360"/>
        <w:rPr>
          <w:lang w:val="es-ES"/>
        </w:rPr>
      </w:pPr>
      <w:r>
        <w:rPr>
          <w:lang w:val="es-ES"/>
        </w:rPr>
        <w:t xml:space="preserve">Una vez entendido el código, se procede a buscar la implementación de </w:t>
      </w:r>
      <w:r w:rsidR="00011474">
        <w:rPr>
          <w:lang w:val="es-ES"/>
        </w:rPr>
        <w:t xml:space="preserve">tres métodos de firma en el listado de las 100 DApps. Estos tres métodos son </w:t>
      </w:r>
      <w:r w:rsidR="00386E26">
        <w:rPr>
          <w:i/>
          <w:iCs/>
          <w:lang w:val="es-ES"/>
        </w:rPr>
        <w:t>eth_sign, eth</w:t>
      </w:r>
      <w:r w:rsidR="00D72D79">
        <w:rPr>
          <w:i/>
          <w:iCs/>
          <w:lang w:val="es-ES"/>
        </w:rPr>
        <w:t>_</w:t>
      </w:r>
      <w:r w:rsidR="00386E26">
        <w:rPr>
          <w:i/>
          <w:iCs/>
          <w:lang w:val="es-ES"/>
        </w:rPr>
        <w:t>signtypeddata</w:t>
      </w:r>
      <w:r w:rsidR="00386E26">
        <w:rPr>
          <w:lang w:val="es-ES"/>
        </w:rPr>
        <w:t xml:space="preserve"> y </w:t>
      </w:r>
      <w:r w:rsidR="00386E26">
        <w:rPr>
          <w:i/>
          <w:iCs/>
          <w:lang w:val="es-ES"/>
        </w:rPr>
        <w:t>personal_sign</w:t>
      </w:r>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r w:rsidR="002824EF">
        <w:rPr>
          <w:i/>
          <w:iCs/>
          <w:lang w:val="es-ES"/>
        </w:rPr>
        <w:t>eth_signtypeddata</w:t>
      </w:r>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0371F6E3" w14:textId="2414F444" w:rsidR="00E15037" w:rsidRPr="00877961" w:rsidRDefault="00877961" w:rsidP="00B35BE5">
      <w:pPr>
        <w:spacing w:line="240" w:lineRule="auto"/>
        <w:ind w:left="360"/>
        <w:rPr>
          <w:color w:val="FF0000"/>
          <w:lang w:val="es-ES"/>
        </w:rPr>
      </w:pPr>
      <w:r w:rsidRPr="00877961">
        <w:rPr>
          <w:color w:val="FF0000"/>
          <w:lang w:val="es-ES"/>
        </w:rPr>
        <w:t>CONTINUAR</w:t>
      </w:r>
    </w:p>
    <w:p w14:paraId="71E955C8" w14:textId="77777777" w:rsidR="00022B22" w:rsidRDefault="00022B22" w:rsidP="00022B22">
      <w:pPr>
        <w:numPr>
          <w:ilvl w:val="0"/>
          <w:numId w:val="14"/>
        </w:numPr>
        <w:spacing w:after="200" w:line="276" w:lineRule="auto"/>
        <w:rPr>
          <w:b/>
        </w:rPr>
      </w:pPr>
      <w:r w:rsidRPr="00944033">
        <w:rPr>
          <w:b/>
        </w:rPr>
        <w:t>Descripción del modelo/sistema/herramienta</w:t>
      </w:r>
    </w:p>
    <w:p w14:paraId="71E955CC" w14:textId="6D06B20E" w:rsidR="00B35BE5" w:rsidRDefault="00480AB2" w:rsidP="00B35BE5">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r w:rsidR="00F53BCC">
        <w:rPr>
          <w:i/>
          <w:iCs/>
          <w:lang w:val="es-ES"/>
        </w:rPr>
        <w:t>Sprints</w:t>
      </w:r>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B35BE5">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mesurable. </w:t>
      </w:r>
      <w:r w:rsidR="00BB1FFA">
        <w:rPr>
          <w:lang w:val="es-ES"/>
        </w:rPr>
        <w:t xml:space="preserve">Otro de los objetivos del proyecto, es contribuir a la comunidad científica con la publicación de un </w:t>
      </w:r>
      <w:r w:rsidR="00BB1FFA">
        <w:rPr>
          <w:i/>
          <w:iCs/>
          <w:lang w:val="es-ES"/>
        </w:rPr>
        <w:t>paper</w:t>
      </w:r>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Prrafodelista"/>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Prrafodelista"/>
        <w:numPr>
          <w:ilvl w:val="0"/>
          <w:numId w:val="43"/>
        </w:numPr>
        <w:spacing w:line="276" w:lineRule="auto"/>
      </w:pPr>
      <w:r>
        <w:t>Dap</w:t>
      </w:r>
      <w:r w:rsidR="00F14FA1">
        <w:t>pRadar</w:t>
      </w:r>
      <w:r>
        <w:t xml:space="preserve"> [2]: </w:t>
      </w:r>
      <w:r w:rsidR="00F14FA1">
        <w:t>Esta es una página web que nos proporciona información sobre las DApps con más tráfico (las más usadas) de</w:t>
      </w:r>
      <w:r w:rsidR="003D0BD9">
        <w:t xml:space="preserve">l internet. Esta herramienta nos proporciona la información necesaria para investigar el lenguaje de programación </w:t>
      </w:r>
      <w:r w:rsidR="003D0BD9">
        <w:lastRenderedPageBreak/>
        <w:t>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Prrafodelista"/>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075ACAFA" w:rsidR="001A6CB8" w:rsidRDefault="001A6CB8" w:rsidP="008E4D5B">
      <w:pPr>
        <w:pStyle w:val="Prrafodelista"/>
        <w:numPr>
          <w:ilvl w:val="0"/>
          <w:numId w:val="43"/>
        </w:numPr>
        <w:spacing w:line="276" w:lineRule="auto"/>
      </w:pPr>
      <w:r>
        <w:t>Github [3]:</w:t>
      </w:r>
      <w:r w:rsidR="0021511D">
        <w:t xml:space="preserve"> Esta plataforma aporta un repositorio virtual en internet donde </w:t>
      </w:r>
      <w:r w:rsidR="002C0B2B">
        <w:t xml:space="preserve">tener disponible todo el material empleado. La principal diferencia con Google Drive, es que esta plataforma </w:t>
      </w:r>
      <w:r w:rsidR="00C423FB">
        <w:t>está</w:t>
      </w:r>
      <w:r w:rsidR="002C0B2B">
        <w:t xml:space="preserve"> enfocada al código fuente. También proporciona funciones específicas para equipos de desarrollo</w:t>
      </w:r>
      <w:r w:rsidR="006617E9">
        <w:t>.</w:t>
      </w:r>
    </w:p>
    <w:p w14:paraId="2346F367" w14:textId="4D89935F" w:rsidR="006617E9" w:rsidRDefault="006617E9" w:rsidP="008E4D5B">
      <w:pPr>
        <w:pStyle w:val="Prrafodelista"/>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TypeScript (</w:t>
      </w:r>
      <w:r w:rsidR="007C4182">
        <w:t>lenguaje basado en JavaScript)</w:t>
      </w:r>
      <w:r w:rsidR="006D7E63">
        <w:t>. Esta herramienta se ha empleado para el desarrollo de una aplicación propia para test que se realizan a lo largo del proyecto</w:t>
      </w:r>
      <w:r w:rsidR="0072466C">
        <w:t>.</w:t>
      </w:r>
    </w:p>
    <w:p w14:paraId="63469E8E" w14:textId="06F4C51A" w:rsidR="00C423FB" w:rsidRDefault="00C423FB" w:rsidP="008E4D5B">
      <w:pPr>
        <w:pStyle w:val="Prrafodelista"/>
        <w:numPr>
          <w:ilvl w:val="0"/>
          <w:numId w:val="43"/>
        </w:numPr>
        <w:spacing w:line="276" w:lineRule="auto"/>
      </w:pPr>
      <w:r>
        <w:t>CodeQL [</w:t>
      </w:r>
      <w:r w:rsidR="00AE1DE1">
        <w:t>5</w:t>
      </w:r>
      <w:r>
        <w:t>]</w:t>
      </w:r>
      <w:r w:rsidR="00AE1DE1">
        <w:t>: Esta herramienta permite, añadiendo una serie de bases de datos de repositorios de código, realizar unas</w:t>
      </w:r>
      <w:r w:rsidR="00A95951">
        <w:t xml:space="preserve"> series de peticiones (queries) sobre dichos repositorios. Esta herramienta es muy potente </w:t>
      </w:r>
      <w:r w:rsidR="006F7A03">
        <w:t>ya que estas peticiones se programan en</w:t>
      </w:r>
      <w:r w:rsidR="008A4C21">
        <w:t xml:space="preserve"> un archivo .ql y eso permite muchísima flexibilidad de cara a hacer la petición necesaria. De cara a este proyecto, se empleará esta herramienta para </w:t>
      </w:r>
      <w:r w:rsidR="00020252">
        <w:t>recabar toda la información de seguridad de las bases de datos de aplicaciones descentralizadas. Con esta información, se podrá crear una conclusión sobre la seguridad de las aplicaciones que, posteriormente se publicará en un paper.</w:t>
      </w:r>
    </w:p>
    <w:p w14:paraId="1833BDA1" w14:textId="13AE136E" w:rsidR="00783D4D" w:rsidRPr="00783D4D" w:rsidRDefault="00783D4D" w:rsidP="008E4D5B">
      <w:pPr>
        <w:pStyle w:val="Prrafodelista"/>
        <w:numPr>
          <w:ilvl w:val="0"/>
          <w:numId w:val="43"/>
        </w:numPr>
        <w:spacing w:line="276" w:lineRule="auto"/>
        <w:rPr>
          <w:color w:val="FF0000"/>
        </w:rPr>
      </w:pPr>
      <w:r w:rsidRPr="00783D4D">
        <w:rPr>
          <w:color w:val="FF0000"/>
        </w:rPr>
        <w:t>CONTINUAR</w:t>
      </w:r>
    </w:p>
    <w:p w14:paraId="3039DD62" w14:textId="77777777" w:rsidR="00EA54F6" w:rsidRDefault="00EA54F6" w:rsidP="00EA54F6">
      <w:pPr>
        <w:spacing w:line="276" w:lineRule="auto"/>
      </w:pPr>
    </w:p>
    <w:p w14:paraId="3AF59685" w14:textId="77777777" w:rsidR="00EA54F6" w:rsidRDefault="00EA54F6" w:rsidP="00EA54F6">
      <w:pPr>
        <w:spacing w:line="276" w:lineRule="auto"/>
      </w:pPr>
    </w:p>
    <w:p w14:paraId="59EE4AAC" w14:textId="77777777" w:rsidR="00EA54F6" w:rsidRDefault="00EA54F6" w:rsidP="00EA54F6">
      <w:pPr>
        <w:spacing w:line="276" w:lineRule="auto"/>
      </w:pPr>
    </w:p>
    <w:p w14:paraId="770808DE" w14:textId="77777777" w:rsidR="00EA54F6" w:rsidRPr="008E4D5B" w:rsidRDefault="00EA54F6" w:rsidP="00EA54F6">
      <w:pPr>
        <w:spacing w:line="276" w:lineRule="auto"/>
      </w:pPr>
    </w:p>
    <w:p w14:paraId="71E955CD" w14:textId="77777777" w:rsidR="00B35BE5" w:rsidRDefault="00022B22" w:rsidP="00B35BE5">
      <w:pPr>
        <w:numPr>
          <w:ilvl w:val="0"/>
          <w:numId w:val="14"/>
        </w:numPr>
        <w:spacing w:after="200" w:line="276" w:lineRule="auto"/>
        <w:rPr>
          <w:b/>
        </w:rPr>
      </w:pPr>
      <w:r w:rsidRPr="00944033">
        <w:rPr>
          <w:b/>
        </w:rPr>
        <w:t>Resultados</w:t>
      </w:r>
    </w:p>
    <w:p w14:paraId="71E955CE" w14:textId="3ED62B0C" w:rsidR="00B35BE5" w:rsidRPr="00D124CE" w:rsidRDefault="00D124CE" w:rsidP="00315B07">
      <w:pPr>
        <w:pStyle w:val="Prrafodelista"/>
        <w:rPr>
          <w:lang w:val="en-US"/>
        </w:rPr>
      </w:pPr>
      <w:bookmarkStart w:id="0" w:name="_Hlk137236722"/>
      <w:r w:rsidRPr="00D52BFC">
        <w:rPr>
          <w:noProof/>
          <w:color w:val="FF0000"/>
          <w:lang w:val="en-US"/>
        </w:rPr>
        <w:lastRenderedPageBreak/>
        <mc:AlternateContent>
          <mc:Choice Requires="wpg">
            <w:drawing>
              <wp:anchor distT="0" distB="0" distL="114300" distR="114300" simplePos="0" relativeHeight="251654144" behindDoc="0" locked="0" layoutInCell="1" allowOverlap="1" wp14:anchorId="393E4BA5" wp14:editId="46055B9A">
                <wp:simplePos x="0" y="0"/>
                <wp:positionH relativeFrom="column">
                  <wp:posOffset>931545</wp:posOffset>
                </wp:positionH>
                <wp:positionV relativeFrom="paragraph">
                  <wp:posOffset>571058</wp:posOffset>
                </wp:positionV>
                <wp:extent cx="3529965" cy="2677160"/>
                <wp:effectExtent l="0" t="0" r="0" b="8890"/>
                <wp:wrapTopAndBottom/>
                <wp:docPr id="16382982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27" name="Imagen 27"/>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799574301" name="Cuadro de texto 1"/>
                        <wps:cNvSpPr txBox="1"/>
                        <wps:spPr>
                          <a:xfrm>
                            <a:off x="0" y="2305685"/>
                            <a:ext cx="3529965" cy="371475"/>
                          </a:xfrm>
                          <a:prstGeom prst="rect">
                            <a:avLst/>
                          </a:prstGeom>
                          <a:solidFill>
                            <a:prstClr val="white"/>
                          </a:solidFill>
                          <a:ln>
                            <a:noFill/>
                          </a:ln>
                        </wps:spPr>
                        <wps:txbx>
                          <w:txbxContent>
                            <w:p w14:paraId="7435946F" w14:textId="49001A79" w:rsidR="00D124CE" w:rsidRPr="0034204E" w:rsidRDefault="00D124CE" w:rsidP="00FD665F">
                              <w:pPr>
                                <w:pStyle w:val="Descripcin"/>
                                <w:rPr>
                                  <w:noProof/>
                                  <w:sz w:val="24"/>
                                  <w:lang w:eastAsia="en-US"/>
                                </w:rPr>
                              </w:pPr>
                              <w:bookmarkStart w:id="1" w:name="_Toc138445489"/>
                              <w:r>
                                <w:t xml:space="preserve">Ilustración </w:t>
                              </w:r>
                              <w:r>
                                <w:fldChar w:fldCharType="begin"/>
                              </w:r>
                              <w:r>
                                <w:instrText xml:space="preserve"> SEQ Ilustración \* ARABIC </w:instrText>
                              </w:r>
                              <w:r>
                                <w:fldChar w:fldCharType="separate"/>
                              </w:r>
                              <w:r w:rsidR="00FD665F">
                                <w:rPr>
                                  <w:noProof/>
                                </w:rPr>
                                <w:t>1</w:t>
                              </w:r>
                              <w:r>
                                <w:fldChar w:fldCharType="end"/>
                              </w:r>
                              <w:r>
                                <w:t>: DApp desarrollada para las pruebas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E4BA5" id="Grupo 1" o:spid="_x0000_s1026" style="position:absolute;left:0;text-align:left;margin-left:73.35pt;margin-top:44.95pt;width:277.95pt;height:210.8pt;z-index:251654144"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aLrU5su/2v7zP9v+0z/ZPnAAAAAAgBn86Z/kucqXfxXzlp1Mkdr87i/imwEAAAAw&#10;q9/9RUxdJtoptfnyr+IbAAAAALA7s7S42Sm1+fM/i2sHAAAAYHf+/M9i9pK2U2qjLxsAAACAefnT&#10;P4nZS9pOqU1YNQAAAADPI2QvaVIbAAAAgJcoZC9pUhsAAACAlyhkL2lSGwAAAICXKGQvaVIbAAAA&#10;gJcoZC9pz5fabP8RAAAAgJq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Cuadro de texto 1" o:spid="_x0000_s1028"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49001A79" w:rsidR="00D124CE" w:rsidRPr="0034204E" w:rsidRDefault="00D124CE" w:rsidP="00FD665F">
                        <w:pPr>
                          <w:pStyle w:val="Descripcin"/>
                          <w:rPr>
                            <w:noProof/>
                            <w:sz w:val="24"/>
                            <w:lang w:eastAsia="en-US"/>
                          </w:rPr>
                        </w:pPr>
                        <w:bookmarkStart w:id="2" w:name="_Toc138445489"/>
                        <w:r>
                          <w:t xml:space="preserve">Ilustración </w:t>
                        </w:r>
                        <w:r>
                          <w:fldChar w:fldCharType="begin"/>
                        </w:r>
                        <w:r>
                          <w:instrText xml:space="preserve"> SEQ Ilustración \* ARABIC </w:instrText>
                        </w:r>
                        <w:r>
                          <w:fldChar w:fldCharType="separate"/>
                        </w:r>
                        <w:r w:rsidR="00FD665F">
                          <w:rPr>
                            <w:noProof/>
                          </w:rPr>
                          <w:t>1</w:t>
                        </w:r>
                        <w:r>
                          <w:fldChar w:fldCharType="end"/>
                        </w:r>
                        <w:r>
                          <w:t>: DApp desarrollada para las pruebas</w:t>
                        </w:r>
                        <w:bookmarkEnd w:id="2"/>
                      </w:p>
                    </w:txbxContent>
                  </v:textbox>
                </v:shape>
                <w10:wrap type="topAndBottom"/>
              </v:group>
            </w:pict>
          </mc:Fallback>
        </mc:AlternateContent>
      </w:r>
      <w:r w:rsidR="00B35BE5" w:rsidRPr="00D52BFC">
        <w:rPr>
          <w:color w:val="FF0000"/>
          <w:lang w:val="en-US"/>
        </w:rPr>
        <w:t>Lorem ipsum dolor sit amet, consectetur adipisicing elit, sed do eiusmod tempor incididunt ut labore et dolore magna aliqua. Ut enim ad minim veniam, quis nostrud</w:t>
      </w:r>
      <w:r w:rsidR="00B35BE5" w:rsidRPr="00D124CE">
        <w:rPr>
          <w:lang w:val="en-US"/>
        </w:rPr>
        <w:t>.</w:t>
      </w:r>
    </w:p>
    <w:p w14:paraId="71E955CF" w14:textId="42EDA21F" w:rsidR="00B35BE5" w:rsidRPr="00D124CE" w:rsidRDefault="00B35BE5" w:rsidP="00B35BE5">
      <w:pPr>
        <w:keepNext/>
        <w:spacing w:line="259" w:lineRule="auto"/>
        <w:rPr>
          <w:lang w:val="en-US"/>
        </w:rPr>
      </w:pP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77777777" w:rsidR="00B35BE5" w:rsidRPr="00D52BFC" w:rsidRDefault="00B35BE5" w:rsidP="00B35BE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Dapps and NFTs | MetaMask. (s. f.). </w:t>
      </w:r>
      <w:hyperlink r:id="rId11" w:history="1">
        <w:r w:rsidR="00231104" w:rsidRPr="00231104">
          <w:rPr>
            <w:rStyle w:val="Hipervnculo"/>
          </w:rPr>
          <w:t>https://metamask.io/</w:t>
        </w:r>
      </w:hyperlink>
    </w:p>
    <w:p w14:paraId="65580EC3" w14:textId="7E419394" w:rsidR="00EA0541" w:rsidRPr="00EA0541" w:rsidRDefault="00B35BE5" w:rsidP="00EA0541">
      <w:pPr>
        <w:pStyle w:val="Referencia"/>
        <w:numPr>
          <w:ilvl w:val="0"/>
          <w:numId w:val="0"/>
        </w:numPr>
        <w:ind w:left="785" w:hanging="425"/>
      </w:pPr>
      <w:r>
        <w:t>[2]</w:t>
      </w:r>
      <w:r>
        <w:tab/>
      </w:r>
      <w:r w:rsidR="000C26EC" w:rsidRPr="000C26EC">
        <w:t xml:space="preserve">DappRadar - The World’s Dapp Store | Blockchain Dapps Ranked. (s. f.). DappRadar. </w:t>
      </w:r>
      <w:hyperlink r:id="rId12" w:history="1">
        <w:r w:rsidR="000C26EC" w:rsidRPr="000C26EC">
          <w:rPr>
            <w:rStyle w:val="Hipervnculo"/>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13" w:history="1">
        <w:r w:rsidR="00EA0541" w:rsidRPr="00EA0541">
          <w:rPr>
            <w:rStyle w:val="Hipervnculo"/>
            <w:lang w:val="en-US"/>
          </w:rPr>
          <w:t>https://github.com/</w:t>
        </w:r>
      </w:hyperlink>
    </w:p>
    <w:p w14:paraId="4E70F926" w14:textId="1561AE63" w:rsidR="00BB7B68" w:rsidRPr="00806E18" w:rsidRDefault="00313F69" w:rsidP="00BB7B68">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14" w:history="1">
        <w:r w:rsidR="00D52BFC" w:rsidRPr="00806E18">
          <w:rPr>
            <w:rStyle w:val="Hipervnculo"/>
            <w:lang w:val="es-ES"/>
          </w:rPr>
          <w:t>https://nodejs.org/es</w:t>
        </w:r>
      </w:hyperlink>
    </w:p>
    <w:p w14:paraId="007CD6F7" w14:textId="1EAE610B" w:rsidR="00BB7B68" w:rsidRPr="00F454BE" w:rsidRDefault="00F454BE" w:rsidP="00BB7B68">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15" w:history="1">
        <w:r w:rsidRPr="000C711D">
          <w:rPr>
            <w:rStyle w:val="Hipervnculo"/>
            <w:lang w:val="es-ES"/>
          </w:rPr>
          <w:t>https://codeql.github.com/</w:t>
        </w:r>
      </w:hyperlink>
    </w:p>
    <w:p w14:paraId="000711E3" w14:textId="586E1EFE" w:rsidR="00BB7B68" w:rsidRPr="00BB7B68" w:rsidRDefault="00BB7B68" w:rsidP="00BB7B68">
      <w:pPr>
        <w:pStyle w:val="Referencia"/>
        <w:numPr>
          <w:ilvl w:val="0"/>
          <w:numId w:val="0"/>
        </w:numPr>
        <w:rPr>
          <w:color w:val="0000FF"/>
          <w:u w:val="single"/>
          <w:lang w:val="es-ES"/>
        </w:rPr>
      </w:pPr>
    </w:p>
    <w:p w14:paraId="638B2E7D" w14:textId="77777777" w:rsidR="00313F69" w:rsidRPr="00BB7B68" w:rsidRDefault="00313F69" w:rsidP="00B35BE5">
      <w:pPr>
        <w:pStyle w:val="Referencia"/>
        <w:numPr>
          <w:ilvl w:val="0"/>
          <w:numId w:val="0"/>
        </w:numPr>
        <w:ind w:left="785" w:hanging="425"/>
        <w:rPr>
          <w:lang w:val="es-ES"/>
        </w:rPr>
      </w:pPr>
    </w:p>
    <w:bookmarkEnd w:id="0"/>
    <w:p w14:paraId="0EFCB2D1" w14:textId="59A291C2" w:rsidR="00EA0541" w:rsidRPr="00BB7B68" w:rsidRDefault="00EA0541" w:rsidP="00B35BE5">
      <w:pPr>
        <w:pStyle w:val="Referencia"/>
        <w:numPr>
          <w:ilvl w:val="0"/>
          <w:numId w:val="0"/>
        </w:numPr>
        <w:ind w:left="785" w:hanging="425"/>
        <w:rPr>
          <w:lang w:val="es-ES"/>
        </w:rPr>
      </w:pPr>
      <w:r w:rsidRPr="00BB7B68">
        <w:rPr>
          <w:lang w:val="es-ES"/>
        </w:rPr>
        <w:t xml:space="preserve"> </w:t>
      </w:r>
    </w:p>
    <w:p w14:paraId="71E955D8" w14:textId="77777777" w:rsidR="00B35BE5" w:rsidRPr="00BB7B68" w:rsidRDefault="00B35BE5">
      <w:pPr>
        <w:spacing w:after="0" w:line="240" w:lineRule="auto"/>
        <w:jc w:val="left"/>
        <w:rPr>
          <w:sz w:val="22"/>
          <w:lang w:val="es-ES"/>
        </w:rPr>
      </w:pPr>
      <w:r w:rsidRPr="00BB7B68">
        <w:rPr>
          <w:lang w:val="es-E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Co-Supervisor: Meisami,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DApps.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Metamask to the DApps. </w:t>
      </w:r>
      <w:r w:rsidR="00283F30" w:rsidRPr="00EE7D4D">
        <w:rPr>
          <w:lang w:val="en-US"/>
        </w:rPr>
        <w:t>With the results obtained</w:t>
      </w:r>
      <w:r w:rsidR="00EE7D4D" w:rsidRPr="00EE7D4D">
        <w:rPr>
          <w:lang w:val="en-US"/>
        </w:rPr>
        <w:t>, a static análisis tool will b</w:t>
      </w:r>
      <w:r w:rsidR="00EE7D4D">
        <w:rPr>
          <w:lang w:val="en-US"/>
        </w:rPr>
        <w:t xml:space="preserve">e created to run over DApps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DApps,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r>
        <w:rPr>
          <w:rFonts w:eastAsiaTheme="minorHAnsi"/>
          <w:b/>
          <w:szCs w:val="22"/>
          <w:lang w:val="es-ES" w:eastAsia="en-US"/>
        </w:rPr>
        <w:t>Introduction</w:t>
      </w:r>
    </w:p>
    <w:p w14:paraId="71E955E2" w14:textId="48CCD23B" w:rsidR="00B35BE5" w:rsidRPr="00111D0F" w:rsidRDefault="00F4702A" w:rsidP="00111D0F">
      <w:pPr>
        <w:spacing w:after="160" w:line="259"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in order to determine if they are safe to use by the final user. To achieve this, </w:t>
      </w:r>
      <w:r w:rsidR="00262803" w:rsidRPr="00111D0F">
        <w:rPr>
          <w:lang w:val="en-US"/>
        </w:rPr>
        <w:t>an investigation and research should be made over the topic of the security of the dapps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E13271">
      <w:pPr>
        <w:pStyle w:val="Prrafodelista"/>
        <w:numPr>
          <w:ilvl w:val="0"/>
          <w:numId w:val="0"/>
        </w:numPr>
        <w:spacing w:line="240"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investigation of the most common programming languages used by the DApps</w:t>
      </w:r>
      <w:r w:rsidR="00E13271">
        <w:rPr>
          <w:lang w:val="en-US"/>
        </w:rPr>
        <w:t xml:space="preserve"> by analyzing the ranking of the top 100 used DApps.</w:t>
      </w:r>
    </w:p>
    <w:p w14:paraId="7EDF3DEF" w14:textId="588521B5" w:rsidR="00E13271" w:rsidRPr="00E542A9" w:rsidRDefault="00E13271" w:rsidP="00E13271">
      <w:pPr>
        <w:pStyle w:val="Prrafodelista"/>
        <w:numPr>
          <w:ilvl w:val="0"/>
          <w:numId w:val="0"/>
        </w:numPr>
        <w:spacing w:line="240" w:lineRule="auto"/>
        <w:ind w:left="360"/>
        <w:rPr>
          <w:lang w:val="en-US"/>
        </w:rPr>
      </w:pPr>
    </w:p>
    <w:p w14:paraId="593EDD1F" w14:textId="6253129C" w:rsidR="0035733D" w:rsidRDefault="00E13271" w:rsidP="00CA75A0">
      <w:pPr>
        <w:pStyle w:val="Prrafodelista"/>
        <w:numPr>
          <w:ilvl w:val="0"/>
          <w:numId w:val="0"/>
        </w:numPr>
        <w:spacing w:line="240"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conclude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Metamask, due to the fact that it is the most used blockchain wallet</w:t>
      </w:r>
      <w:r w:rsidR="007C0D09">
        <w:rPr>
          <w:lang w:val="en-US"/>
        </w:rPr>
        <w:t xml:space="preserve">. </w:t>
      </w:r>
      <w:r w:rsidR="00EA5F1F" w:rsidRPr="00F12DB8">
        <w:rPr>
          <w:lang w:val="en-US"/>
        </w:rPr>
        <w:t>Metamask implements 70 different APIs</w:t>
      </w:r>
      <w:r w:rsidR="00F12DB8" w:rsidRPr="00F12DB8">
        <w:rPr>
          <w:lang w:val="en-US"/>
        </w:rPr>
        <w:t>, al lof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 xml:space="preserve">For that reason, the documentation obtained during </w:t>
      </w:r>
      <w:r w:rsidR="0073623C" w:rsidRPr="0073623C">
        <w:rPr>
          <w:lang w:val="en-US"/>
        </w:rPr>
        <w:lastRenderedPageBreak/>
        <w:t>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Metamask</w:t>
      </w:r>
      <w:r w:rsidR="00CA75A0">
        <w:rPr>
          <w:lang w:val="en-US"/>
        </w:rPr>
        <w:t>, and comparing it with the documentation obtained and provided.</w:t>
      </w:r>
    </w:p>
    <w:p w14:paraId="02CA0C2E" w14:textId="4B9B54B2" w:rsidR="00CA75A0" w:rsidRDefault="00CA75A0" w:rsidP="00CA75A0">
      <w:pPr>
        <w:pStyle w:val="Prrafodelista"/>
        <w:numPr>
          <w:ilvl w:val="0"/>
          <w:numId w:val="0"/>
        </w:numPr>
        <w:spacing w:line="240" w:lineRule="auto"/>
        <w:ind w:left="360"/>
        <w:rPr>
          <w:lang w:val="en-US"/>
        </w:rPr>
      </w:pPr>
    </w:p>
    <w:p w14:paraId="128452FA" w14:textId="210C9A05" w:rsidR="00CA75A0" w:rsidRPr="00AC0D4E" w:rsidRDefault="00CA75A0" w:rsidP="00CA75A0">
      <w:pPr>
        <w:pStyle w:val="Prrafodelista"/>
        <w:numPr>
          <w:ilvl w:val="0"/>
          <w:numId w:val="0"/>
        </w:numPr>
        <w:spacing w:line="240" w:lineRule="auto"/>
        <w:ind w:left="360"/>
        <w:rPr>
          <w:lang w:val="en-US"/>
        </w:rPr>
      </w:pPr>
      <w:r>
        <w:rPr>
          <w:lang w:val="en-US"/>
        </w:rPr>
        <w:t>Once the coded is understood,</w:t>
      </w:r>
      <w:r w:rsidR="00AC0D4E">
        <w:rPr>
          <w:lang w:val="en-US"/>
        </w:rPr>
        <w:t xml:space="preserve"> the next step is to look for the implementation of three of the main APIs into the top 100 Dapps. These three methods are </w:t>
      </w:r>
      <w:r w:rsidR="00AC0D4E">
        <w:rPr>
          <w:i/>
          <w:iCs/>
          <w:lang w:val="en-US"/>
        </w:rPr>
        <w:t>eth_sign</w:t>
      </w:r>
      <w:r w:rsidR="00AC0D4E">
        <w:rPr>
          <w:lang w:val="en-US"/>
        </w:rPr>
        <w:t xml:space="preserve">, </w:t>
      </w:r>
      <w:r w:rsidR="00AC0D4E">
        <w:rPr>
          <w:i/>
          <w:iCs/>
          <w:lang w:val="en-US"/>
        </w:rPr>
        <w:t>eth_signtypeddata</w:t>
      </w:r>
      <w:r w:rsidR="00AC0D4E">
        <w:rPr>
          <w:lang w:val="en-US"/>
        </w:rPr>
        <w:t xml:space="preserve"> and </w:t>
      </w:r>
      <w:r w:rsidR="00AC0D4E">
        <w:rPr>
          <w:i/>
          <w:iCs/>
          <w:lang w:val="en-US"/>
        </w:rPr>
        <w:t>eth_personal_sign</w:t>
      </w:r>
      <w:r w:rsidR="00AC0D4E">
        <w:rPr>
          <w:lang w:val="en-US"/>
        </w:rPr>
        <w:t>.</w:t>
      </w:r>
      <w:r w:rsidR="00946608">
        <w:rPr>
          <w:lang w:val="en-US"/>
        </w:rPr>
        <w:t xml:space="preserve"> In this project, the second method is the one that we focus the research, by implementing a test DApp that allows </w:t>
      </w:r>
      <w:r w:rsidR="0003116C">
        <w:rPr>
          <w:lang w:val="en-US"/>
        </w:rPr>
        <w:t>us to try out how the wallet checks all the parameters and data. Thanks to these tests, it is determined that this method is very powerful, modern and specially flexible. Most of the parameters are optional</w:t>
      </w:r>
      <w:r w:rsidR="0095688A">
        <w:rPr>
          <w:lang w:val="en-US"/>
        </w:rPr>
        <w:t>, which makes the method very flexible, but also very hard to make it secure, as the wallet cannot check all the data, only the definition of the structure and types.</w:t>
      </w:r>
    </w:p>
    <w:p w14:paraId="35CAB289" w14:textId="77777777" w:rsidR="0035733D" w:rsidRPr="00CA75A0" w:rsidRDefault="0035733D" w:rsidP="0035733D">
      <w:pPr>
        <w:pStyle w:val="Prrafodelista"/>
        <w:numPr>
          <w:ilvl w:val="0"/>
          <w:numId w:val="0"/>
        </w:numPr>
        <w:spacing w:line="240" w:lineRule="auto"/>
        <w:ind w:left="360"/>
        <w:rPr>
          <w:lang w:val="en-US"/>
        </w:rPr>
      </w:pPr>
    </w:p>
    <w:p w14:paraId="6B3FB748" w14:textId="77777777" w:rsidR="0035733D" w:rsidRPr="0035733D" w:rsidRDefault="0035733D" w:rsidP="0035733D">
      <w:pPr>
        <w:pStyle w:val="Prrafodelista"/>
        <w:numPr>
          <w:ilvl w:val="0"/>
          <w:numId w:val="0"/>
        </w:numPr>
        <w:spacing w:line="240" w:lineRule="auto"/>
        <w:ind w:left="360"/>
        <w:rPr>
          <w:color w:val="FF0000"/>
        </w:rPr>
      </w:pPr>
      <w:r w:rsidRPr="0035733D">
        <w:rPr>
          <w:color w:val="FF0000"/>
        </w:rPr>
        <w:t>CONTINUAR</w:t>
      </w:r>
    </w:p>
    <w:p w14:paraId="71E955E4" w14:textId="5D7EBB5E" w:rsidR="00B35BE5" w:rsidRDefault="00B35BE5" w:rsidP="00F10EB9">
      <w:pPr>
        <w:pStyle w:val="NormalResumen"/>
      </w:pPr>
      <w:r>
        <w:t>.</w:t>
      </w: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8541DE">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for this type of research projects, due to the fact that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6A6CE467" w:rsidR="00DB5687" w:rsidRDefault="00DB5687" w:rsidP="008541DE">
      <w:pPr>
        <w:spacing w:after="200" w:line="276" w:lineRule="auto"/>
        <w:ind w:left="360"/>
        <w:rPr>
          <w:lang w:val="en-US"/>
        </w:rPr>
      </w:pPr>
      <w:r w:rsidRPr="00DB5687">
        <w:rPr>
          <w:lang w:val="en-US"/>
        </w:rPr>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Due to timming, this last objectived might be reached a</w:t>
      </w:r>
      <w:r w:rsidR="00AC46BE">
        <w:rPr>
          <w:lang w:val="en-US"/>
        </w:rPr>
        <w:t>fter the defense of the project.</w:t>
      </w:r>
    </w:p>
    <w:p w14:paraId="158C6FA6" w14:textId="4F0A88DE" w:rsidR="009030DC" w:rsidRPr="00CD47BF" w:rsidRDefault="005B7AFB" w:rsidP="008541DE">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41A5BC86" w:rsidR="00656DE1" w:rsidRPr="00656DE1" w:rsidRDefault="00243153" w:rsidP="00243153">
      <w:pPr>
        <w:pStyle w:val="Prrafodelista"/>
        <w:numPr>
          <w:ilvl w:val="0"/>
          <w:numId w:val="43"/>
        </w:numPr>
        <w:spacing w:line="276" w:lineRule="auto"/>
        <w:rPr>
          <w:lang w:val="en-US"/>
        </w:rPr>
      </w:pPr>
      <w:r w:rsidRPr="00656DE1">
        <w:rPr>
          <w:lang w:val="en-US"/>
        </w:rPr>
        <w:t xml:space="preserve">Metamask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utility and security to the </w:t>
      </w:r>
      <w:r w:rsidR="00E01B16">
        <w:rPr>
          <w:lang w:val="en-US"/>
        </w:rPr>
        <w:t xml:space="preserve">decentralized applications. There will be investigated all the </w:t>
      </w:r>
      <w:r w:rsidR="00BF53D0">
        <w:rPr>
          <w:lang w:val="en-US"/>
        </w:rPr>
        <w:t xml:space="preserve">security features and methods that this wallet provides, </w:t>
      </w:r>
      <w:r w:rsidR="00F454BE">
        <w:rPr>
          <w:lang w:val="en-US"/>
        </w:rPr>
        <w:t>especially</w:t>
      </w:r>
      <w:r w:rsidR="00BF53D0">
        <w:rPr>
          <w:lang w:val="en-US"/>
        </w:rPr>
        <w:t xml:space="preserve"> the ones that required user confirmation</w:t>
      </w:r>
      <w:r w:rsidR="00E72C36">
        <w:rPr>
          <w:lang w:val="en-US"/>
        </w:rPr>
        <w:t xml:space="preserve">. </w:t>
      </w:r>
      <w:r w:rsidR="00F454BE">
        <w:rPr>
          <w:lang w:val="en-US"/>
        </w:rPr>
        <w:t>These methods</w:t>
      </w:r>
      <w:r w:rsidR="00E72C36">
        <w:rPr>
          <w:lang w:val="en-US"/>
        </w:rPr>
        <w:t xml:space="preserve"> are the most sensitive ones because they work with private data and this is the entry points of many attacks.</w:t>
      </w:r>
    </w:p>
    <w:p w14:paraId="387F0376" w14:textId="48F2C8C6" w:rsidR="00243153" w:rsidRPr="00B2675F" w:rsidRDefault="00243153" w:rsidP="00B2675F">
      <w:pPr>
        <w:pStyle w:val="Prrafodelista"/>
        <w:numPr>
          <w:ilvl w:val="0"/>
          <w:numId w:val="43"/>
        </w:numPr>
        <w:spacing w:line="276" w:lineRule="auto"/>
        <w:rPr>
          <w:lang w:val="en-US"/>
        </w:rPr>
      </w:pPr>
      <w:r w:rsidRPr="0009694E">
        <w:rPr>
          <w:lang w:val="en-US"/>
        </w:rPr>
        <w:t>DappRadar [2]:</w:t>
      </w:r>
      <w:r w:rsidR="0009694E" w:rsidRPr="0009694E">
        <w:rPr>
          <w:lang w:val="en-US"/>
        </w:rPr>
        <w:t xml:space="preserve"> This is a website that provides information about</w:t>
      </w:r>
      <w:r w:rsidR="0009694E">
        <w:rPr>
          <w:lang w:val="en-US"/>
        </w:rPr>
        <w:t xml:space="preserve"> DApss with the most traffic (the most used) of the internet. This tool provides the information needed </w:t>
      </w:r>
      <w:r w:rsidR="0009694E">
        <w:rPr>
          <w:lang w:val="en-US"/>
        </w:rPr>
        <w:lastRenderedPageBreak/>
        <w:t xml:space="preserve">to research about the most used coding </w:t>
      </w:r>
      <w:r w:rsidR="001F75AF">
        <w:rPr>
          <w:lang w:val="en-US"/>
        </w:rPr>
        <w:t xml:space="preserve">language for DApss. </w:t>
      </w:r>
      <w:r w:rsidR="00F454BE">
        <w:rPr>
          <w:lang w:val="en-US"/>
        </w:rPr>
        <w:t>Also,</w:t>
      </w:r>
      <w:r w:rsidR="001F75AF">
        <w:rPr>
          <w:lang w:val="en-US"/>
        </w:rPr>
        <w:t xml:space="preserve"> we have created a database with the top 200 used dapps to research about the main </w:t>
      </w:r>
      <w:r w:rsidR="00B2675F">
        <w:rPr>
          <w:lang w:val="en-US"/>
        </w:rPr>
        <w:t>methods that we cover in this project.</w:t>
      </w:r>
    </w:p>
    <w:p w14:paraId="3C4C9496" w14:textId="7AAE4C74" w:rsidR="004351BA" w:rsidRPr="004351BA" w:rsidRDefault="00243153" w:rsidP="00243153">
      <w:pPr>
        <w:pStyle w:val="Prrafodelista"/>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DApps and APIs. This is very useful to </w:t>
      </w:r>
      <w:r w:rsidR="00256EBC">
        <w:rPr>
          <w:lang w:val="en-US"/>
        </w:rPr>
        <w:t>structure a</w:t>
      </w:r>
      <w:r w:rsidR="00A24F3F">
        <w:rPr>
          <w:lang w:val="en-US"/>
        </w:rPr>
        <w:t>ll the data.</w:t>
      </w:r>
    </w:p>
    <w:p w14:paraId="5C70C823" w14:textId="5A92F0A8" w:rsidR="00243153" w:rsidRPr="00E42AA3" w:rsidRDefault="00243153" w:rsidP="009C20C9">
      <w:pPr>
        <w:pStyle w:val="Prrafodelista"/>
        <w:numPr>
          <w:ilvl w:val="0"/>
          <w:numId w:val="43"/>
        </w:numPr>
        <w:spacing w:line="276" w:lineRule="auto"/>
        <w:rPr>
          <w:lang w:val="en-US"/>
        </w:rPr>
      </w:pPr>
      <w:r w:rsidRPr="00A24F3F">
        <w:rPr>
          <w:lang w:val="en-US"/>
        </w:rPr>
        <w:t xml:space="preserve">Github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share and collaborate in coding project. The main difference with Google Drive is </w:t>
      </w:r>
      <w:r w:rsidR="009C20C9">
        <w:rPr>
          <w:lang w:val="en-US"/>
        </w:rPr>
        <w:t>that</w:t>
      </w:r>
      <w:r w:rsidR="00E42AA3">
        <w:rPr>
          <w:lang w:val="en-US"/>
        </w:rPr>
        <w:t>,</w:t>
      </w:r>
      <w:r w:rsidR="003C6A56">
        <w:rPr>
          <w:lang w:val="en-US"/>
        </w:rPr>
        <w:t xml:space="preserve"> this platform is focused on source codes. It also provides some specific</w:t>
      </w:r>
      <w:r w:rsidR="009C20C9">
        <w:rPr>
          <w:lang w:val="en-US"/>
        </w:rPr>
        <w:t xml:space="preserve"> features for coders.</w:t>
      </w:r>
    </w:p>
    <w:p w14:paraId="6DBADEAC" w14:textId="7D79813C" w:rsidR="00243153" w:rsidRDefault="00243153" w:rsidP="00FE1E15">
      <w:pPr>
        <w:pStyle w:val="Prrafodelista"/>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The majority of the apps are coded using JavaScript or TypeScript (it is a modified version of JavaScript). This tool have been used to create a test DApps </w:t>
      </w:r>
      <w:r w:rsidR="00FE1E15">
        <w:rPr>
          <w:lang w:val="en-US"/>
        </w:rPr>
        <w:t>to test different methods and carry on the security tests to obtained all the data beforehand.</w:t>
      </w:r>
    </w:p>
    <w:p w14:paraId="0C048A60" w14:textId="121642D5" w:rsidR="00020252" w:rsidRPr="00F454BE" w:rsidRDefault="00020252" w:rsidP="00F454BE">
      <w:pPr>
        <w:pStyle w:val="Prrafodelista"/>
        <w:numPr>
          <w:ilvl w:val="0"/>
          <w:numId w:val="43"/>
        </w:numPr>
        <w:spacing w:line="276" w:lineRule="auto"/>
        <w:rPr>
          <w:lang w:val="en-US"/>
        </w:rPr>
      </w:pPr>
      <w:r w:rsidRPr="004E53BA">
        <w:rPr>
          <w:lang w:val="en-US"/>
        </w:rPr>
        <w:t xml:space="preserve">CodeQL [5]: </w:t>
      </w:r>
      <w:r w:rsidR="004E53BA" w:rsidRPr="004E53BA">
        <w:rPr>
          <w:lang w:val="en-US"/>
        </w:rPr>
        <w:t>This tool enables, u</w:t>
      </w:r>
      <w:r w:rsidR="004E53BA">
        <w:rPr>
          <w:lang w:val="en-US"/>
        </w:rPr>
        <w:t xml:space="preserve">sing several code databases </w:t>
      </w:r>
      <w:r w:rsidR="00F55C99">
        <w:rPr>
          <w:lang w:val="en-US"/>
        </w:rPr>
        <w:t>from GitHub repositories</w:t>
      </w:r>
      <w:r w:rsidR="004E53BA">
        <w:rPr>
          <w:lang w:val="en-US"/>
        </w:rPr>
        <w:t xml:space="preserve"> to </w:t>
      </w:r>
      <w:r w:rsidR="005A58B4">
        <w:rPr>
          <w:lang w:val="en-US"/>
        </w:rPr>
        <w:t xml:space="preserve">code and run queries on that database. This is a very powerful tool, as it the queries can be coded with something like Python into a .ql file. </w:t>
      </w:r>
      <w:r w:rsidR="00544FDA">
        <w:rPr>
          <w:lang w:val="en-US"/>
        </w:rPr>
        <w:t>This means that</w:t>
      </w:r>
      <w:r w:rsidR="00C47D26">
        <w:rPr>
          <w:lang w:val="en-US"/>
        </w:rPr>
        <w:t xml:space="preserve">, the flexibility </w:t>
      </w:r>
      <w:r w:rsidR="00236207">
        <w:rPr>
          <w:lang w:val="en-US"/>
        </w:rPr>
        <w:t xml:space="preserve">of the queries is very high. In the context of this project, this tool will be used to </w:t>
      </w:r>
      <w:r w:rsidR="00F55C99">
        <w:rPr>
          <w:lang w:val="en-US"/>
        </w:rPr>
        <w:t xml:space="preserve">generate all the information regarding the security of the DApps. All this information will be later presented into a </w:t>
      </w:r>
      <w:r w:rsidR="00F454BE">
        <w:rPr>
          <w:lang w:val="en-US"/>
        </w:rPr>
        <w:t>scientific paper to the community.</w:t>
      </w:r>
    </w:p>
    <w:p w14:paraId="34FD6545" w14:textId="77777777" w:rsidR="00243153" w:rsidRPr="00783D4D" w:rsidRDefault="00243153" w:rsidP="00243153">
      <w:pPr>
        <w:pStyle w:val="Prrafodelista"/>
        <w:numPr>
          <w:ilvl w:val="0"/>
          <w:numId w:val="43"/>
        </w:numPr>
        <w:spacing w:line="276" w:lineRule="auto"/>
        <w:rPr>
          <w:color w:val="FF0000"/>
        </w:rPr>
      </w:pPr>
      <w:r w:rsidRPr="00783D4D">
        <w:rPr>
          <w:color w:val="FF0000"/>
        </w:rPr>
        <w:t>CONTINUAR</w:t>
      </w:r>
    </w:p>
    <w:p w14:paraId="71E955E9" w14:textId="77777777" w:rsidR="00F10EB9" w:rsidRDefault="00F10EB9">
      <w:pPr>
        <w:spacing w:after="0" w:line="240" w:lineRule="auto"/>
        <w:jc w:val="left"/>
        <w:rPr>
          <w:b/>
        </w:rPr>
      </w:pPr>
      <w:r>
        <w:rPr>
          <w:b/>
        </w:rPr>
        <w:br w:type="page"/>
      </w:r>
    </w:p>
    <w:p w14:paraId="71E955EA" w14:textId="77777777" w:rsidR="00B35BE5" w:rsidRDefault="00B35BE5" w:rsidP="002443D6">
      <w:pPr>
        <w:numPr>
          <w:ilvl w:val="0"/>
          <w:numId w:val="21"/>
        </w:numPr>
        <w:spacing w:after="200" w:line="276" w:lineRule="auto"/>
        <w:rPr>
          <w:b/>
        </w:rPr>
      </w:pPr>
      <w:r w:rsidRPr="00944033">
        <w:rPr>
          <w:b/>
        </w:rPr>
        <w:lastRenderedPageBreak/>
        <w:t>Resultados</w:t>
      </w:r>
    </w:p>
    <w:p w14:paraId="5D15FD1D" w14:textId="77777777" w:rsidR="00FE1E15" w:rsidRPr="00D124CE" w:rsidRDefault="00FE1E15" w:rsidP="00FE1E15">
      <w:pPr>
        <w:pStyle w:val="Prrafodelista"/>
        <w:rPr>
          <w:lang w:val="en-US"/>
        </w:rPr>
      </w:pPr>
      <w:r w:rsidRPr="00D52BFC">
        <w:rPr>
          <w:noProof/>
          <w:color w:val="FF0000"/>
          <w:lang w:val="en-US"/>
        </w:rPr>
        <mc:AlternateContent>
          <mc:Choice Requires="wpg">
            <w:drawing>
              <wp:anchor distT="0" distB="0" distL="114300" distR="114300" simplePos="0" relativeHeight="251656192" behindDoc="0" locked="0" layoutInCell="1" allowOverlap="1" wp14:anchorId="0D9F86B2" wp14:editId="569800AE">
                <wp:simplePos x="0" y="0"/>
                <wp:positionH relativeFrom="column">
                  <wp:posOffset>931545</wp:posOffset>
                </wp:positionH>
                <wp:positionV relativeFrom="paragraph">
                  <wp:posOffset>571058</wp:posOffset>
                </wp:positionV>
                <wp:extent cx="3529965" cy="2677160"/>
                <wp:effectExtent l="0" t="0" r="0" b="8890"/>
                <wp:wrapTopAndBottom/>
                <wp:docPr id="5341841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781223433" name="Imagen 781223433"/>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1726107562" name="Cuadro de texto 1"/>
                        <wps:cNvSpPr txBox="1"/>
                        <wps:spPr>
                          <a:xfrm>
                            <a:off x="0" y="2305685"/>
                            <a:ext cx="3529965" cy="371475"/>
                          </a:xfrm>
                          <a:prstGeom prst="rect">
                            <a:avLst/>
                          </a:prstGeom>
                          <a:solidFill>
                            <a:prstClr val="white"/>
                          </a:solidFill>
                          <a:ln>
                            <a:noFill/>
                          </a:ln>
                        </wps:spPr>
                        <wps:txbx>
                          <w:txbxContent>
                            <w:p w14:paraId="1FDEFD1C" w14:textId="1FD78A44" w:rsidR="00FE1E15" w:rsidRPr="0034204E" w:rsidRDefault="00FE1E15" w:rsidP="00FD665F">
                              <w:pPr>
                                <w:pStyle w:val="Descripcin"/>
                                <w:rPr>
                                  <w:noProof/>
                                  <w:sz w:val="24"/>
                                  <w:lang w:eastAsia="en-US"/>
                                </w:rPr>
                              </w:pPr>
                              <w:bookmarkStart w:id="3" w:name="_Toc138445490"/>
                              <w:r>
                                <w:t xml:space="preserve">Ilustración </w:t>
                              </w:r>
                              <w:r>
                                <w:fldChar w:fldCharType="begin"/>
                              </w:r>
                              <w:r>
                                <w:instrText xml:space="preserve"> SEQ Ilustración \* ARABIC </w:instrText>
                              </w:r>
                              <w:r>
                                <w:fldChar w:fldCharType="separate"/>
                              </w:r>
                              <w:r w:rsidR="00FD665F">
                                <w:rPr>
                                  <w:noProof/>
                                </w:rPr>
                                <w:t>2</w:t>
                              </w:r>
                              <w:r>
                                <w:fldChar w:fldCharType="end"/>
                              </w:r>
                              <w:r>
                                <w:t>: DApp desarrollada para las pruebas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F86B2" id="_x0000_s1029" style="position:absolute;left:0;text-align:left;margin-left:73.35pt;margin-top:44.95pt;width:277.95pt;height:210.8pt;z-index:251656192"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2i61ObLv9r+8z/b/tM/2T5wAAAAAIAZ/Omf5LnKl38V85ad&#10;TJHa/O4v4psBAAAAMKvf/UVMXSbaKbX58q/iGwAAAACwO7O0uNkptfnzP4trBwAAAGB3/vzPYvaS&#10;tlNqoy8bAAAAgHn50z+J2UvaTqlNWDUAAAAAzyNkL2lSGwAAAICXKGQvaVIbAAAAgJcoZC9pUhsA&#10;AACAlyhkL2lSGwAAAICXKGQvac+X2mz/EQAAAICa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&#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">
                <v:shape id="Imagen 781223433" o:spid="_x0000_s1030"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0" o:title=""/>
                </v:shape>
                <v:shape id="Cuadro de texto 1" o:spid="_x0000_s1031"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1FD78A44" w:rsidR="00FE1E15" w:rsidRPr="0034204E" w:rsidRDefault="00FE1E15" w:rsidP="00FD665F">
                        <w:pPr>
                          <w:pStyle w:val="Descripcin"/>
                          <w:rPr>
                            <w:noProof/>
                            <w:sz w:val="24"/>
                            <w:lang w:eastAsia="en-US"/>
                          </w:rPr>
                        </w:pPr>
                        <w:bookmarkStart w:id="4" w:name="_Toc138445490"/>
                        <w:r>
                          <w:t xml:space="preserve">Ilustración </w:t>
                        </w:r>
                        <w:r>
                          <w:fldChar w:fldCharType="begin"/>
                        </w:r>
                        <w:r>
                          <w:instrText xml:space="preserve"> SEQ Ilustración \* ARABIC </w:instrText>
                        </w:r>
                        <w:r>
                          <w:fldChar w:fldCharType="separate"/>
                        </w:r>
                        <w:r w:rsidR="00FD665F">
                          <w:rPr>
                            <w:noProof/>
                          </w:rPr>
                          <w:t>2</w:t>
                        </w:r>
                        <w:r>
                          <w:fldChar w:fldCharType="end"/>
                        </w:r>
                        <w:r>
                          <w:t>: DApp desarrollada para las pruebas</w:t>
                        </w:r>
                        <w:bookmarkEnd w:id="4"/>
                      </w:p>
                    </w:txbxContent>
                  </v:textbox>
                </v:shape>
                <w10:wrap type="topAndBottom"/>
              </v:group>
            </w:pict>
          </mc:Fallback>
        </mc:AlternateContent>
      </w:r>
      <w:r w:rsidRPr="00D52BFC">
        <w:rPr>
          <w:color w:val="FF0000"/>
          <w:lang w:val="en-US"/>
        </w:rPr>
        <w:t>Lorem ipsum dolor sit amet, consectetur adipisicing elit, sed do eiusmod tempor incididunt ut labore et dolore magna aliqua. Ut enim ad minim veniam, quis nostrud</w:t>
      </w:r>
      <w:r w:rsidRPr="00D124CE">
        <w:rPr>
          <w:lang w:val="en-US"/>
        </w:rPr>
        <w:t>.</w:t>
      </w:r>
    </w:p>
    <w:p w14:paraId="2F9C1A07" w14:textId="77777777" w:rsidR="00FE1E15" w:rsidRPr="00D124CE" w:rsidRDefault="00FE1E15" w:rsidP="00FE1E15">
      <w:pPr>
        <w:keepNext/>
        <w:spacing w:line="259" w:lineRule="auto"/>
        <w:rPr>
          <w:lang w:val="en-US"/>
        </w:rPr>
      </w:pPr>
    </w:p>
    <w:p w14:paraId="129F45E1" w14:textId="77777777" w:rsidR="00FE1E15" w:rsidRDefault="00FE1E15" w:rsidP="00FE1E15">
      <w:pPr>
        <w:numPr>
          <w:ilvl w:val="0"/>
          <w:numId w:val="14"/>
        </w:numPr>
        <w:spacing w:after="200" w:line="276" w:lineRule="auto"/>
        <w:rPr>
          <w:b/>
        </w:rPr>
      </w:pPr>
      <w:r w:rsidRPr="00944033">
        <w:rPr>
          <w:b/>
        </w:rPr>
        <w:t>Conclusiones</w:t>
      </w:r>
    </w:p>
    <w:p w14:paraId="03487939" w14:textId="77777777" w:rsidR="00FE1E15" w:rsidRPr="00D52BFC" w:rsidRDefault="00FE1E15" w:rsidP="00FE1E1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0E5F20D4" w14:textId="77777777" w:rsidR="00FE1E15" w:rsidRDefault="00FE1E15" w:rsidP="00FE1E15">
      <w:pPr>
        <w:spacing w:after="0" w:line="240" w:lineRule="auto"/>
        <w:jc w:val="left"/>
        <w:rPr>
          <w:b/>
        </w:rPr>
      </w:pPr>
    </w:p>
    <w:p w14:paraId="727B236E" w14:textId="77777777" w:rsidR="00FE1E15" w:rsidRDefault="00FE1E15" w:rsidP="00FE1E15">
      <w:pPr>
        <w:numPr>
          <w:ilvl w:val="0"/>
          <w:numId w:val="14"/>
        </w:numPr>
        <w:spacing w:after="200" w:line="276" w:lineRule="auto"/>
        <w:rPr>
          <w:b/>
        </w:rPr>
      </w:pPr>
      <w:r w:rsidRPr="00944033">
        <w:rPr>
          <w:b/>
        </w:rPr>
        <w:t>Referencias</w:t>
      </w:r>
    </w:p>
    <w:p w14:paraId="790B2F90" w14:textId="77777777" w:rsidR="00FE1E15" w:rsidRDefault="00FE1E15" w:rsidP="00FE1E15">
      <w:pPr>
        <w:pStyle w:val="Referencia"/>
        <w:numPr>
          <w:ilvl w:val="0"/>
          <w:numId w:val="0"/>
        </w:numPr>
        <w:ind w:left="785" w:hanging="425"/>
      </w:pPr>
      <w:r>
        <w:t>[1]</w:t>
      </w:r>
      <w:r>
        <w:tab/>
        <w:t xml:space="preserve"> </w:t>
      </w:r>
      <w:r w:rsidRPr="00231104">
        <w:t xml:space="preserve">The crypto wallet for Defi, Web3 Dapps and NFTs | MetaMask. (s. f.). </w:t>
      </w:r>
      <w:hyperlink r:id="rId16" w:history="1">
        <w:r w:rsidRPr="00231104">
          <w:rPr>
            <w:rStyle w:val="Hipervnculo"/>
          </w:rPr>
          <w:t>https://metamask.io/</w:t>
        </w:r>
      </w:hyperlink>
    </w:p>
    <w:p w14:paraId="3D2CAA36" w14:textId="77777777" w:rsidR="00FE1E15" w:rsidRPr="00EA0541" w:rsidRDefault="00FE1E15" w:rsidP="00FE1E15">
      <w:pPr>
        <w:pStyle w:val="Referencia"/>
        <w:numPr>
          <w:ilvl w:val="0"/>
          <w:numId w:val="0"/>
        </w:numPr>
        <w:ind w:left="785" w:hanging="425"/>
      </w:pPr>
      <w:r>
        <w:t>[2]</w:t>
      </w:r>
      <w:r>
        <w:tab/>
      </w:r>
      <w:r w:rsidRPr="000C26EC">
        <w:t xml:space="preserve">DappRadar - The World’s Dapp Store | Blockchain Dapps Ranked. (s. f.). DappRadar. </w:t>
      </w:r>
      <w:hyperlink r:id="rId17" w:history="1">
        <w:r w:rsidRPr="000C26EC">
          <w:rPr>
            <w:rStyle w:val="Hipervnculo"/>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18" w:history="1">
        <w:r w:rsidRPr="00EA0541">
          <w:rPr>
            <w:rStyle w:val="Hipervnculo"/>
            <w:lang w:val="en-US"/>
          </w:rPr>
          <w:t>https://github.com/</w:t>
        </w:r>
      </w:hyperlink>
    </w:p>
    <w:p w14:paraId="66F64B72" w14:textId="77777777" w:rsidR="00FE1E15" w:rsidRDefault="00FE1E15" w:rsidP="00FE1E15">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19" w:history="1">
        <w:r w:rsidRPr="00403C8A">
          <w:rPr>
            <w:rStyle w:val="Hipervnculo"/>
            <w:lang w:val="es-ES"/>
          </w:rPr>
          <w:t>https://nodejs.org/es</w:t>
        </w:r>
      </w:hyperlink>
    </w:p>
    <w:p w14:paraId="1EA195DB" w14:textId="072D44B2" w:rsidR="00F454BE" w:rsidRPr="00F454BE" w:rsidRDefault="00F454BE" w:rsidP="00F454BE">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20" w:history="1">
        <w:r w:rsidRPr="000C711D">
          <w:rPr>
            <w:rStyle w:val="Hipervnculo"/>
            <w:lang w:val="es-ES"/>
          </w:rPr>
          <w:t>https://codeql.github.com/</w:t>
        </w:r>
      </w:hyperlink>
    </w:p>
    <w:p w14:paraId="04CB54E8" w14:textId="77777777" w:rsidR="00F454BE" w:rsidRPr="00403C8A" w:rsidRDefault="00F454BE" w:rsidP="00FE1E15">
      <w:pPr>
        <w:pStyle w:val="Referencia"/>
        <w:numPr>
          <w:ilvl w:val="0"/>
          <w:numId w:val="0"/>
        </w:numPr>
        <w:ind w:left="785" w:hanging="425"/>
        <w:rPr>
          <w:u w:val="single"/>
          <w:lang w:val="es-ES"/>
        </w:rPr>
      </w:pPr>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74EDAC7B" w14:textId="7B3A9E68" w:rsidR="00A2518F" w:rsidRDefault="00743140">
      <w:pPr>
        <w:pStyle w:val="TD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A2518F">
        <w:rPr>
          <w:noProof/>
        </w:rPr>
        <w:t>Capítulo 1.</w:t>
      </w:r>
      <w:r w:rsidR="00A2518F">
        <w:rPr>
          <w:rFonts w:asciiTheme="minorHAnsi" w:eastAsiaTheme="minorEastAsia" w:hAnsiTheme="minorHAnsi" w:cstheme="minorBidi"/>
          <w:b w:val="0"/>
          <w:i w:val="0"/>
          <w:noProof/>
          <w:kern w:val="2"/>
          <w:sz w:val="22"/>
          <w:szCs w:val="22"/>
          <w:lang w:val="es-ES"/>
          <w14:ligatures w14:val="standardContextual"/>
        </w:rPr>
        <w:tab/>
      </w:r>
      <w:r w:rsidR="00A2518F">
        <w:rPr>
          <w:noProof/>
        </w:rPr>
        <w:t>Introducción</w:t>
      </w:r>
      <w:r w:rsidR="00A2518F">
        <w:rPr>
          <w:noProof/>
        </w:rPr>
        <w:tab/>
      </w:r>
      <w:r w:rsidR="00A2518F">
        <w:rPr>
          <w:noProof/>
        </w:rPr>
        <w:fldChar w:fldCharType="begin"/>
      </w:r>
      <w:r w:rsidR="00A2518F">
        <w:rPr>
          <w:noProof/>
        </w:rPr>
        <w:instrText xml:space="preserve"> PAGEREF _Toc138446598 \h </w:instrText>
      </w:r>
      <w:r w:rsidR="00A2518F">
        <w:rPr>
          <w:noProof/>
        </w:rPr>
      </w:r>
      <w:r w:rsidR="00A2518F">
        <w:rPr>
          <w:noProof/>
        </w:rPr>
        <w:fldChar w:fldCharType="separate"/>
      </w:r>
      <w:r w:rsidR="00A2518F">
        <w:rPr>
          <w:noProof/>
        </w:rPr>
        <w:t>5</w:t>
      </w:r>
      <w:r w:rsidR="00A2518F">
        <w:rPr>
          <w:noProof/>
        </w:rPr>
        <w:fldChar w:fldCharType="end"/>
      </w:r>
    </w:p>
    <w:p w14:paraId="5CFEDC20" w14:textId="12C362AE"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_Toc138446599 \h </w:instrText>
      </w:r>
      <w:r>
        <w:rPr>
          <w:noProof/>
        </w:rPr>
      </w:r>
      <w:r>
        <w:rPr>
          <w:noProof/>
        </w:rPr>
        <w:fldChar w:fldCharType="separate"/>
      </w:r>
      <w:r>
        <w:rPr>
          <w:noProof/>
        </w:rPr>
        <w:t>5</w:t>
      </w:r>
      <w:r>
        <w:rPr>
          <w:noProof/>
        </w:rPr>
        <w:fldChar w:fldCharType="end"/>
      </w:r>
    </w:p>
    <w:p w14:paraId="384F91C4" w14:textId="184D56C8"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_Toc138446600 \h </w:instrText>
      </w:r>
      <w:r>
        <w:rPr>
          <w:noProof/>
        </w:rPr>
      </w:r>
      <w:r>
        <w:rPr>
          <w:noProof/>
        </w:rPr>
        <w:fldChar w:fldCharType="separate"/>
      </w:r>
      <w:r>
        <w:rPr>
          <w:noProof/>
        </w:rPr>
        <w:t>7</w:t>
      </w:r>
      <w:r>
        <w:rPr>
          <w:noProof/>
        </w:rPr>
        <w:fldChar w:fldCharType="end"/>
      </w:r>
    </w:p>
    <w:p w14:paraId="5F97D362" w14:textId="16EAD520"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_Toc138446601 \h </w:instrText>
      </w:r>
      <w:r>
        <w:rPr>
          <w:noProof/>
        </w:rPr>
      </w:r>
      <w:r>
        <w:rPr>
          <w:noProof/>
        </w:rPr>
        <w:fldChar w:fldCharType="separate"/>
      </w:r>
      <w:r>
        <w:rPr>
          <w:noProof/>
        </w:rPr>
        <w:t>9</w:t>
      </w:r>
      <w:r>
        <w:rPr>
          <w:noProof/>
        </w:rPr>
        <w:fldChar w:fldCharType="end"/>
      </w:r>
    </w:p>
    <w:p w14:paraId="5E9545DE" w14:textId="41828DFC"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_Toc138446602 \h </w:instrText>
      </w:r>
      <w:r>
        <w:rPr>
          <w:noProof/>
        </w:rPr>
      </w:r>
      <w:r>
        <w:rPr>
          <w:noProof/>
        </w:rPr>
        <w:fldChar w:fldCharType="separate"/>
      </w:r>
      <w:r>
        <w:rPr>
          <w:noProof/>
        </w:rPr>
        <w:t>10</w:t>
      </w:r>
      <w:r>
        <w:rPr>
          <w:noProof/>
        </w:rPr>
        <w:fldChar w:fldCharType="end"/>
      </w:r>
    </w:p>
    <w:p w14:paraId="1FA64BBD" w14:textId="419E9000"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_Toc138446603 \h </w:instrText>
      </w:r>
      <w:r>
        <w:rPr>
          <w:noProof/>
        </w:rPr>
      </w:r>
      <w:r>
        <w:rPr>
          <w:noProof/>
        </w:rPr>
        <w:fldChar w:fldCharType="separate"/>
      </w:r>
      <w:r>
        <w:rPr>
          <w:noProof/>
        </w:rPr>
        <w:t>10</w:t>
      </w:r>
      <w:r>
        <w:rPr>
          <w:noProof/>
        </w:rPr>
        <w:fldChar w:fldCharType="end"/>
      </w:r>
    </w:p>
    <w:p w14:paraId="49B44F53" w14:textId="14B63699"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_Toc138446604 \h </w:instrText>
      </w:r>
      <w:r>
        <w:rPr>
          <w:noProof/>
        </w:rPr>
      </w:r>
      <w:r>
        <w:rPr>
          <w:noProof/>
        </w:rPr>
        <w:fldChar w:fldCharType="separate"/>
      </w:r>
      <w:r>
        <w:rPr>
          <w:noProof/>
        </w:rPr>
        <w:t>10</w:t>
      </w:r>
      <w:r>
        <w:rPr>
          <w:noProof/>
        </w:rPr>
        <w:fldChar w:fldCharType="end"/>
      </w:r>
    </w:p>
    <w:p w14:paraId="25540FCD" w14:textId="13F9A624"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_Toc138446605 \h </w:instrText>
      </w:r>
      <w:r>
        <w:rPr>
          <w:noProof/>
        </w:rPr>
      </w:r>
      <w:r>
        <w:rPr>
          <w:noProof/>
        </w:rPr>
        <w:fldChar w:fldCharType="separate"/>
      </w:r>
      <w:r>
        <w:rPr>
          <w:noProof/>
        </w:rPr>
        <w:t>11</w:t>
      </w:r>
      <w:r>
        <w:rPr>
          <w:noProof/>
        </w:rPr>
        <w:fldChar w:fldCharType="end"/>
      </w:r>
    </w:p>
    <w:p w14:paraId="24EEED7D" w14:textId="0FAC5CE5"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_Toc138446606 \h </w:instrText>
      </w:r>
      <w:r>
        <w:rPr>
          <w:noProof/>
        </w:rPr>
      </w:r>
      <w:r>
        <w:rPr>
          <w:noProof/>
        </w:rPr>
        <w:fldChar w:fldCharType="separate"/>
      </w:r>
      <w:r>
        <w:rPr>
          <w:noProof/>
        </w:rPr>
        <w:t>12</w:t>
      </w:r>
      <w:r>
        <w:rPr>
          <w:noProof/>
        </w:rPr>
        <w:fldChar w:fldCharType="end"/>
      </w:r>
    </w:p>
    <w:p w14:paraId="7D1988DB" w14:textId="22CEC482"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_Toc138446607 \h </w:instrText>
      </w:r>
      <w:r>
        <w:rPr>
          <w:noProof/>
        </w:rPr>
      </w:r>
      <w:r>
        <w:rPr>
          <w:noProof/>
        </w:rPr>
        <w:fldChar w:fldCharType="separate"/>
      </w:r>
      <w:r>
        <w:rPr>
          <w:noProof/>
        </w:rPr>
        <w:t>14</w:t>
      </w:r>
      <w:r>
        <w:rPr>
          <w:noProof/>
        </w:rPr>
        <w:fldChar w:fldCharType="end"/>
      </w:r>
    </w:p>
    <w:p w14:paraId="57A43F74" w14:textId="0203EF1C"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_Toc138446608 \h </w:instrText>
      </w:r>
      <w:r>
        <w:rPr>
          <w:noProof/>
        </w:rPr>
      </w:r>
      <w:r>
        <w:rPr>
          <w:noProof/>
        </w:rPr>
        <w:fldChar w:fldCharType="separate"/>
      </w:r>
      <w:r>
        <w:rPr>
          <w:noProof/>
        </w:rPr>
        <w:t>14</w:t>
      </w:r>
      <w:r>
        <w:rPr>
          <w:noProof/>
        </w:rPr>
        <w:fldChar w:fldCharType="end"/>
      </w:r>
    </w:p>
    <w:p w14:paraId="532335C2" w14:textId="6D64EB1A"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_Toc138446609 \h </w:instrText>
      </w:r>
      <w:r>
        <w:rPr>
          <w:noProof/>
        </w:rPr>
      </w:r>
      <w:r>
        <w:rPr>
          <w:noProof/>
        </w:rPr>
        <w:fldChar w:fldCharType="separate"/>
      </w:r>
      <w:r>
        <w:rPr>
          <w:noProof/>
        </w:rPr>
        <w:t>15</w:t>
      </w:r>
      <w:r>
        <w:rPr>
          <w:noProof/>
        </w:rPr>
        <w:fldChar w:fldCharType="end"/>
      </w:r>
    </w:p>
    <w:p w14:paraId="08D22D8B" w14:textId="5A6B4147"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_Toc138446610 \h </w:instrText>
      </w:r>
      <w:r>
        <w:rPr>
          <w:noProof/>
        </w:rPr>
      </w:r>
      <w:r>
        <w:rPr>
          <w:noProof/>
        </w:rPr>
        <w:fldChar w:fldCharType="separate"/>
      </w:r>
      <w:r>
        <w:rPr>
          <w:noProof/>
        </w:rPr>
        <w:t>17</w:t>
      </w:r>
      <w:r>
        <w:rPr>
          <w:noProof/>
        </w:rPr>
        <w:fldChar w:fldCharType="end"/>
      </w:r>
    </w:p>
    <w:p w14:paraId="0229EDB7" w14:textId="106B8B6B" w:rsidR="00A2518F" w:rsidRPr="00A2518F" w:rsidRDefault="00A2518F">
      <w:pPr>
        <w:pStyle w:val="TDC2"/>
        <w:rPr>
          <w:rFonts w:asciiTheme="minorHAnsi" w:eastAsiaTheme="minorEastAsia" w:hAnsiTheme="minorHAnsi" w:cstheme="minorBidi"/>
          <w:noProof/>
          <w:kern w:val="2"/>
          <w:szCs w:val="22"/>
          <w:lang w:val="en-US"/>
          <w14:ligatures w14:val="standardContextual"/>
        </w:rPr>
      </w:pPr>
      <w:r w:rsidRPr="00A91011">
        <w:rPr>
          <w:noProof/>
          <w:lang w:val="en-US"/>
        </w:rPr>
        <w:t>5.4</w:t>
      </w:r>
      <w:r w:rsidRPr="00A2518F">
        <w:rPr>
          <w:rFonts w:asciiTheme="minorHAnsi" w:eastAsiaTheme="minorEastAsia" w:hAnsiTheme="minorHAnsi" w:cstheme="minorBidi"/>
          <w:noProof/>
          <w:kern w:val="2"/>
          <w:szCs w:val="22"/>
          <w:lang w:val="en-US"/>
          <w14:ligatures w14:val="standardContextual"/>
        </w:rPr>
        <w:tab/>
      </w:r>
      <w:r w:rsidRPr="00A91011">
        <w:rPr>
          <w:noProof/>
          <w:lang w:val="en-US"/>
        </w:rPr>
        <w:t>API Ether.js y Web3.js</w:t>
      </w:r>
      <w:r w:rsidRPr="00A2518F">
        <w:rPr>
          <w:noProof/>
          <w:lang w:val="en-US"/>
        </w:rPr>
        <w:tab/>
      </w:r>
      <w:r>
        <w:rPr>
          <w:noProof/>
        </w:rPr>
        <w:fldChar w:fldCharType="begin"/>
      </w:r>
      <w:r w:rsidRPr="00A2518F">
        <w:rPr>
          <w:noProof/>
          <w:lang w:val="en-US"/>
        </w:rPr>
        <w:instrText xml:space="preserve"> PAGEREF _Toc138446611 \h </w:instrText>
      </w:r>
      <w:r>
        <w:rPr>
          <w:noProof/>
        </w:rPr>
      </w:r>
      <w:r>
        <w:rPr>
          <w:noProof/>
        </w:rPr>
        <w:fldChar w:fldCharType="separate"/>
      </w:r>
      <w:r w:rsidRPr="00A2518F">
        <w:rPr>
          <w:noProof/>
          <w:lang w:val="en-US"/>
        </w:rPr>
        <w:t>20</w:t>
      </w:r>
      <w:r>
        <w:rPr>
          <w:noProof/>
        </w:rPr>
        <w:fldChar w:fldCharType="end"/>
      </w:r>
    </w:p>
    <w:p w14:paraId="1D912C25" w14:textId="2929266C"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_Toc138446612 \h </w:instrText>
      </w:r>
      <w:r>
        <w:rPr>
          <w:noProof/>
        </w:rPr>
      </w:r>
      <w:r>
        <w:rPr>
          <w:noProof/>
        </w:rPr>
        <w:fldChar w:fldCharType="separate"/>
      </w:r>
      <w:r>
        <w:rPr>
          <w:noProof/>
        </w:rPr>
        <w:t>22</w:t>
      </w:r>
      <w:r>
        <w:rPr>
          <w:noProof/>
        </w:rPr>
        <w:fldChar w:fldCharType="end"/>
      </w:r>
    </w:p>
    <w:p w14:paraId="655756CA" w14:textId="07479719"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5.6</w:t>
      </w:r>
      <w:r>
        <w:rPr>
          <w:rFonts w:asciiTheme="minorHAnsi" w:eastAsiaTheme="minorEastAsia" w:hAnsiTheme="minorHAnsi" w:cstheme="minorBidi"/>
          <w:noProof/>
          <w:kern w:val="2"/>
          <w:szCs w:val="22"/>
          <w:lang w:val="es-ES"/>
          <w14:ligatures w14:val="standardContextual"/>
        </w:rPr>
        <w:tab/>
      </w:r>
      <w:r>
        <w:rPr>
          <w:noProof/>
        </w:rPr>
        <w:t>Métodos de firma</w:t>
      </w:r>
      <w:r>
        <w:rPr>
          <w:noProof/>
        </w:rPr>
        <w:tab/>
      </w:r>
      <w:r>
        <w:rPr>
          <w:noProof/>
        </w:rPr>
        <w:fldChar w:fldCharType="begin"/>
      </w:r>
      <w:r>
        <w:rPr>
          <w:noProof/>
        </w:rPr>
        <w:instrText xml:space="preserve"> PAGEREF _Toc138446613 \h </w:instrText>
      </w:r>
      <w:r>
        <w:rPr>
          <w:noProof/>
        </w:rPr>
      </w:r>
      <w:r>
        <w:rPr>
          <w:noProof/>
        </w:rPr>
        <w:fldChar w:fldCharType="separate"/>
      </w:r>
      <w:r>
        <w:rPr>
          <w:noProof/>
        </w:rPr>
        <w:t>23</w:t>
      </w:r>
      <w:r>
        <w:rPr>
          <w:noProof/>
        </w:rPr>
        <w:fldChar w:fldCharType="end"/>
      </w:r>
    </w:p>
    <w:p w14:paraId="62A981EF" w14:textId="2EA7FAAB"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5.6.1</w:t>
      </w:r>
      <w:r w:rsidRPr="00A2518F">
        <w:rPr>
          <w:iCs/>
          <w:noProof/>
          <w:lang w:val="en-US"/>
        </w:rPr>
        <w:t xml:space="preserve"> eth_sign</w:t>
      </w:r>
      <w:r w:rsidRPr="00A2518F">
        <w:rPr>
          <w:noProof/>
          <w:lang w:val="en-US"/>
        </w:rPr>
        <w:tab/>
      </w:r>
      <w:r>
        <w:rPr>
          <w:noProof/>
        </w:rPr>
        <w:fldChar w:fldCharType="begin"/>
      </w:r>
      <w:r w:rsidRPr="00A2518F">
        <w:rPr>
          <w:noProof/>
          <w:lang w:val="en-US"/>
        </w:rPr>
        <w:instrText xml:space="preserve"> PAGEREF _Toc138446614 \h </w:instrText>
      </w:r>
      <w:r>
        <w:rPr>
          <w:noProof/>
        </w:rPr>
      </w:r>
      <w:r>
        <w:rPr>
          <w:noProof/>
        </w:rPr>
        <w:fldChar w:fldCharType="separate"/>
      </w:r>
      <w:r w:rsidRPr="00A2518F">
        <w:rPr>
          <w:noProof/>
          <w:lang w:val="en-US"/>
        </w:rPr>
        <w:t>23</w:t>
      </w:r>
      <w:r>
        <w:rPr>
          <w:noProof/>
        </w:rPr>
        <w:fldChar w:fldCharType="end"/>
      </w:r>
    </w:p>
    <w:p w14:paraId="1BEAA603" w14:textId="17F77D8F"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5.6.2 eth_personalSign</w:t>
      </w:r>
      <w:r w:rsidRPr="00A2518F">
        <w:rPr>
          <w:noProof/>
          <w:lang w:val="en-US"/>
        </w:rPr>
        <w:tab/>
      </w:r>
      <w:r>
        <w:rPr>
          <w:noProof/>
        </w:rPr>
        <w:fldChar w:fldCharType="begin"/>
      </w:r>
      <w:r w:rsidRPr="00A2518F">
        <w:rPr>
          <w:noProof/>
          <w:lang w:val="en-US"/>
        </w:rPr>
        <w:instrText xml:space="preserve"> PAGEREF _Toc138446615 \h </w:instrText>
      </w:r>
      <w:r>
        <w:rPr>
          <w:noProof/>
        </w:rPr>
      </w:r>
      <w:r>
        <w:rPr>
          <w:noProof/>
        </w:rPr>
        <w:fldChar w:fldCharType="separate"/>
      </w:r>
      <w:r w:rsidRPr="00A2518F">
        <w:rPr>
          <w:noProof/>
          <w:lang w:val="en-US"/>
        </w:rPr>
        <w:t>24</w:t>
      </w:r>
      <w:r>
        <w:rPr>
          <w:noProof/>
        </w:rPr>
        <w:fldChar w:fldCharType="end"/>
      </w:r>
    </w:p>
    <w:p w14:paraId="13EF820E" w14:textId="2C400112"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5.6.3 Eth_signTypedData_v4</w:t>
      </w:r>
      <w:r w:rsidRPr="00A2518F">
        <w:rPr>
          <w:noProof/>
          <w:lang w:val="en-US"/>
        </w:rPr>
        <w:tab/>
      </w:r>
      <w:r>
        <w:rPr>
          <w:noProof/>
        </w:rPr>
        <w:fldChar w:fldCharType="begin"/>
      </w:r>
      <w:r w:rsidRPr="00A2518F">
        <w:rPr>
          <w:noProof/>
          <w:lang w:val="en-US"/>
        </w:rPr>
        <w:instrText xml:space="preserve"> PAGEREF _Toc138446616 \h </w:instrText>
      </w:r>
      <w:r>
        <w:rPr>
          <w:noProof/>
        </w:rPr>
      </w:r>
      <w:r>
        <w:rPr>
          <w:noProof/>
        </w:rPr>
        <w:fldChar w:fldCharType="separate"/>
      </w:r>
      <w:r w:rsidRPr="00A2518F">
        <w:rPr>
          <w:noProof/>
          <w:lang w:val="en-US"/>
        </w:rPr>
        <w:t>25</w:t>
      </w:r>
      <w:r>
        <w:rPr>
          <w:noProof/>
        </w:rPr>
        <w:fldChar w:fldCharType="end"/>
      </w:r>
    </w:p>
    <w:p w14:paraId="665D1911" w14:textId="2D44FC07" w:rsidR="00A2518F" w:rsidRDefault="00A2518F">
      <w:pPr>
        <w:pStyle w:val="TDC3"/>
        <w:rPr>
          <w:rFonts w:asciiTheme="minorHAnsi" w:eastAsiaTheme="minorEastAsia" w:hAnsiTheme="minorHAnsi" w:cstheme="minorBidi"/>
          <w:i w:val="0"/>
          <w:noProof/>
          <w:kern w:val="2"/>
          <w:szCs w:val="22"/>
          <w:lang w:val="es-ES"/>
          <w14:ligatures w14:val="standardContextual"/>
        </w:rPr>
      </w:pPr>
      <w:r>
        <w:rPr>
          <w:noProof/>
        </w:rPr>
        <w:t>5.6.4 Creación de la base de datos</w:t>
      </w:r>
      <w:r>
        <w:rPr>
          <w:noProof/>
        </w:rPr>
        <w:tab/>
      </w:r>
      <w:r>
        <w:rPr>
          <w:noProof/>
        </w:rPr>
        <w:fldChar w:fldCharType="begin"/>
      </w:r>
      <w:r>
        <w:rPr>
          <w:noProof/>
        </w:rPr>
        <w:instrText xml:space="preserve"> PAGEREF _Toc138446617 \h </w:instrText>
      </w:r>
      <w:r>
        <w:rPr>
          <w:noProof/>
        </w:rPr>
      </w:r>
      <w:r>
        <w:rPr>
          <w:noProof/>
        </w:rPr>
        <w:fldChar w:fldCharType="separate"/>
      </w:r>
      <w:r>
        <w:rPr>
          <w:noProof/>
        </w:rPr>
        <w:t>30</w:t>
      </w:r>
      <w:r>
        <w:rPr>
          <w:noProof/>
        </w:rPr>
        <w:fldChar w:fldCharType="end"/>
      </w:r>
    </w:p>
    <w:p w14:paraId="1C97940B" w14:textId="5A6A7BA8"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5.7</w:t>
      </w:r>
      <w:r>
        <w:rPr>
          <w:rFonts w:asciiTheme="minorHAnsi" w:eastAsiaTheme="minorEastAsia" w:hAnsiTheme="minorHAnsi" w:cstheme="minorBidi"/>
          <w:noProof/>
          <w:kern w:val="2"/>
          <w:szCs w:val="22"/>
          <w:lang w:val="es-ES"/>
          <w14:ligatures w14:val="standardContextual"/>
        </w:rPr>
        <w:tab/>
      </w:r>
      <w:r>
        <w:rPr>
          <w:noProof/>
        </w:rPr>
        <w:t>Análisis de seguridad de eth_signTypedData_v4</w:t>
      </w:r>
      <w:r>
        <w:rPr>
          <w:noProof/>
        </w:rPr>
        <w:tab/>
      </w:r>
      <w:r>
        <w:rPr>
          <w:noProof/>
        </w:rPr>
        <w:fldChar w:fldCharType="begin"/>
      </w:r>
      <w:r>
        <w:rPr>
          <w:noProof/>
        </w:rPr>
        <w:instrText xml:space="preserve"> PAGEREF _Toc138446618 \h </w:instrText>
      </w:r>
      <w:r>
        <w:rPr>
          <w:noProof/>
        </w:rPr>
      </w:r>
      <w:r>
        <w:rPr>
          <w:noProof/>
        </w:rPr>
        <w:fldChar w:fldCharType="separate"/>
      </w:r>
      <w:r>
        <w:rPr>
          <w:noProof/>
        </w:rPr>
        <w:t>31</w:t>
      </w:r>
      <w:r>
        <w:rPr>
          <w:noProof/>
        </w:rPr>
        <w:fldChar w:fldCharType="end"/>
      </w:r>
    </w:p>
    <w:p w14:paraId="7E172EED" w14:textId="75D5B60A"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5.8</w:t>
      </w:r>
      <w:r>
        <w:rPr>
          <w:rFonts w:asciiTheme="minorHAnsi" w:eastAsiaTheme="minorEastAsia" w:hAnsiTheme="minorHAnsi" w:cstheme="minorBidi"/>
          <w:noProof/>
          <w:kern w:val="2"/>
          <w:szCs w:val="22"/>
          <w:lang w:val="es-ES"/>
          <w14:ligatures w14:val="standardContextual"/>
        </w:rPr>
        <w:tab/>
      </w:r>
      <w:r>
        <w:rPr>
          <w:noProof/>
        </w:rPr>
        <w:t>CodeQL</w:t>
      </w:r>
      <w:r>
        <w:rPr>
          <w:noProof/>
        </w:rPr>
        <w:tab/>
      </w:r>
      <w:r>
        <w:rPr>
          <w:noProof/>
        </w:rPr>
        <w:fldChar w:fldCharType="begin"/>
      </w:r>
      <w:r>
        <w:rPr>
          <w:noProof/>
        </w:rPr>
        <w:instrText xml:space="preserve"> PAGEREF _Toc138446619 \h </w:instrText>
      </w:r>
      <w:r>
        <w:rPr>
          <w:noProof/>
        </w:rPr>
      </w:r>
      <w:r>
        <w:rPr>
          <w:noProof/>
        </w:rPr>
        <w:fldChar w:fldCharType="separate"/>
      </w:r>
      <w:r>
        <w:rPr>
          <w:noProof/>
        </w:rPr>
        <w:t>35</w:t>
      </w:r>
      <w:r>
        <w:rPr>
          <w:noProof/>
        </w:rPr>
        <w:fldChar w:fldCharType="end"/>
      </w:r>
    </w:p>
    <w:p w14:paraId="5A703E7F" w14:textId="4004893E"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5.9</w:t>
      </w:r>
      <w:r>
        <w:rPr>
          <w:rFonts w:asciiTheme="minorHAnsi" w:eastAsiaTheme="minorEastAsia" w:hAnsiTheme="minorHAnsi" w:cstheme="minorBidi"/>
          <w:noProof/>
          <w:kern w:val="2"/>
          <w:szCs w:val="22"/>
          <w:lang w:val="es-ES"/>
          <w14:ligatures w14:val="standardContextual"/>
        </w:rPr>
        <w:tab/>
      </w:r>
      <w:r>
        <w:rPr>
          <w:noProof/>
        </w:rPr>
        <w:t>Instalación CodeQL</w:t>
      </w:r>
      <w:r>
        <w:rPr>
          <w:noProof/>
        </w:rPr>
        <w:tab/>
      </w:r>
      <w:r>
        <w:rPr>
          <w:noProof/>
        </w:rPr>
        <w:fldChar w:fldCharType="begin"/>
      </w:r>
      <w:r>
        <w:rPr>
          <w:noProof/>
        </w:rPr>
        <w:instrText xml:space="preserve"> PAGEREF _Toc138446620 \h </w:instrText>
      </w:r>
      <w:r>
        <w:rPr>
          <w:noProof/>
        </w:rPr>
      </w:r>
      <w:r>
        <w:rPr>
          <w:noProof/>
        </w:rPr>
        <w:fldChar w:fldCharType="separate"/>
      </w:r>
      <w:r>
        <w:rPr>
          <w:noProof/>
        </w:rPr>
        <w:t>36</w:t>
      </w:r>
      <w:r>
        <w:rPr>
          <w:noProof/>
        </w:rPr>
        <w:fldChar w:fldCharType="end"/>
      </w:r>
    </w:p>
    <w:p w14:paraId="1F1A667B" w14:textId="5878DF95" w:rsidR="00A2518F" w:rsidRDefault="00A2518F">
      <w:pPr>
        <w:pStyle w:val="TDC3"/>
        <w:rPr>
          <w:rFonts w:asciiTheme="minorHAnsi" w:eastAsiaTheme="minorEastAsia" w:hAnsiTheme="minorHAnsi" w:cstheme="minorBidi"/>
          <w:i w:val="0"/>
          <w:noProof/>
          <w:kern w:val="2"/>
          <w:szCs w:val="22"/>
          <w:lang w:val="es-ES"/>
          <w14:ligatures w14:val="standardContextual"/>
        </w:rPr>
      </w:pPr>
      <w:r w:rsidRPr="00A91011">
        <w:rPr>
          <w:noProof/>
          <w:lang w:val="es-ES"/>
        </w:rPr>
        <w:t>5.9.1 Ejecución y prueba de CodeQL</w:t>
      </w:r>
      <w:r>
        <w:rPr>
          <w:noProof/>
        </w:rPr>
        <w:tab/>
      </w:r>
      <w:r>
        <w:rPr>
          <w:noProof/>
        </w:rPr>
        <w:fldChar w:fldCharType="begin"/>
      </w:r>
      <w:r>
        <w:rPr>
          <w:noProof/>
        </w:rPr>
        <w:instrText xml:space="preserve"> PAGEREF _Toc138446621 \h </w:instrText>
      </w:r>
      <w:r>
        <w:rPr>
          <w:noProof/>
        </w:rPr>
      </w:r>
      <w:r>
        <w:rPr>
          <w:noProof/>
        </w:rPr>
        <w:fldChar w:fldCharType="separate"/>
      </w:r>
      <w:r>
        <w:rPr>
          <w:noProof/>
        </w:rPr>
        <w:t>39</w:t>
      </w:r>
      <w:r>
        <w:rPr>
          <w:noProof/>
        </w:rPr>
        <w:fldChar w:fldCharType="end"/>
      </w:r>
    </w:p>
    <w:p w14:paraId="52DA3614" w14:textId="22E328FE"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_Toc138446622 \h </w:instrText>
      </w:r>
      <w:r>
        <w:rPr>
          <w:noProof/>
        </w:rPr>
      </w:r>
      <w:r>
        <w:rPr>
          <w:noProof/>
        </w:rPr>
        <w:fldChar w:fldCharType="separate"/>
      </w:r>
      <w:r>
        <w:rPr>
          <w:noProof/>
        </w:rPr>
        <w:t>42</w:t>
      </w:r>
      <w:r>
        <w:rPr>
          <w:noProof/>
        </w:rPr>
        <w:fldChar w:fldCharType="end"/>
      </w:r>
    </w:p>
    <w:p w14:paraId="18597C5A" w14:textId="5F1E388C"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_Toc138446623 \h </w:instrText>
      </w:r>
      <w:r>
        <w:rPr>
          <w:noProof/>
        </w:rPr>
      </w:r>
      <w:r>
        <w:rPr>
          <w:noProof/>
        </w:rPr>
        <w:fldChar w:fldCharType="separate"/>
      </w:r>
      <w:r>
        <w:rPr>
          <w:noProof/>
        </w:rPr>
        <w:t>43</w:t>
      </w:r>
      <w:r>
        <w:rPr>
          <w:noProof/>
        </w:rPr>
        <w:fldChar w:fldCharType="end"/>
      </w:r>
    </w:p>
    <w:p w14:paraId="3C044F6E" w14:textId="558532CB"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lastRenderedPageBreak/>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_Toc138446624 \h </w:instrText>
      </w:r>
      <w:r>
        <w:rPr>
          <w:noProof/>
        </w:rPr>
      </w:r>
      <w:r>
        <w:rPr>
          <w:noProof/>
        </w:rPr>
        <w:fldChar w:fldCharType="separate"/>
      </w:r>
      <w:r>
        <w:rPr>
          <w:noProof/>
        </w:rPr>
        <w:t>44</w:t>
      </w:r>
      <w:r>
        <w:rPr>
          <w:noProof/>
        </w:rPr>
        <w:fldChar w:fldCharType="end"/>
      </w:r>
    </w:p>
    <w:p w14:paraId="0C67F46C" w14:textId="2B25CA90"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w:t>
      </w:r>
      <w:r>
        <w:rPr>
          <w:noProof/>
        </w:rPr>
        <w:tab/>
      </w:r>
      <w:r>
        <w:rPr>
          <w:noProof/>
        </w:rPr>
        <w:fldChar w:fldCharType="begin"/>
      </w:r>
      <w:r>
        <w:rPr>
          <w:noProof/>
        </w:rPr>
        <w:instrText xml:space="preserve"> PAGEREF _Toc138446625 \h </w:instrText>
      </w:r>
      <w:r>
        <w:rPr>
          <w:noProof/>
        </w:rPr>
      </w:r>
      <w:r>
        <w:rPr>
          <w:noProof/>
        </w:rPr>
        <w:fldChar w:fldCharType="separate"/>
      </w:r>
      <w:r>
        <w:rPr>
          <w:noProof/>
        </w:rPr>
        <w:t>47</w:t>
      </w:r>
      <w:r>
        <w:rPr>
          <w:noProof/>
        </w:rPr>
        <w:fldChar w:fldCharType="end"/>
      </w:r>
    </w:p>
    <w:p w14:paraId="0B189553" w14:textId="57403769"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II</w:t>
      </w:r>
      <w:r>
        <w:rPr>
          <w:noProof/>
        </w:rPr>
        <w:tab/>
      </w:r>
      <w:r>
        <w:rPr>
          <w:noProof/>
        </w:rPr>
        <w:fldChar w:fldCharType="begin"/>
      </w:r>
      <w:r>
        <w:rPr>
          <w:noProof/>
        </w:rPr>
        <w:instrText xml:space="preserve"> PAGEREF _Toc138446626 \h </w:instrText>
      </w:r>
      <w:r>
        <w:rPr>
          <w:noProof/>
        </w:rPr>
      </w:r>
      <w:r>
        <w:rPr>
          <w:noProof/>
        </w:rPr>
        <w:fldChar w:fldCharType="separate"/>
      </w:r>
      <w:r>
        <w:rPr>
          <w:noProof/>
        </w:rPr>
        <w:t>48</w:t>
      </w:r>
      <w:r>
        <w:rPr>
          <w:noProof/>
        </w:rPr>
        <w:fldChar w:fldCharType="end"/>
      </w:r>
    </w:p>
    <w:p w14:paraId="71E95614" w14:textId="49254C92" w:rsidR="00217C2F" w:rsidRDefault="00743140" w:rsidP="007B76D5">
      <w:pPr>
        <w:widowControl w:val="0"/>
        <w:spacing w:line="276" w:lineRule="auto"/>
      </w:pPr>
      <w:r>
        <w:fldChar w:fldCharType="end"/>
      </w:r>
    </w:p>
    <w:p w14:paraId="71E95615" w14:textId="77777777" w:rsidR="00217C2F" w:rsidRDefault="00217C2F" w:rsidP="007B76D5">
      <w:pPr>
        <w:widowControl w:val="0"/>
        <w:spacing w:line="276" w:lineRule="auto"/>
        <w:sectPr w:rsidR="00217C2F" w:rsidSect="006D50AD">
          <w:headerReference w:type="default" r:id="rId21"/>
          <w:footerReference w:type="default" r:id="rId22"/>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310A0EE9" w14:textId="33E3F9D7" w:rsidR="009C128D" w:rsidRDefault="007F4578">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23" w:anchor="_Toc138445489" w:history="1">
        <w:r w:rsidR="009C128D" w:rsidRPr="008B2255">
          <w:rPr>
            <w:rStyle w:val="Hipervnculo"/>
            <w:noProof/>
          </w:rPr>
          <w:t>Ilustración 1: DApp desarrollada para las pruebas</w:t>
        </w:r>
        <w:r w:rsidR="009C128D">
          <w:rPr>
            <w:noProof/>
            <w:webHidden/>
          </w:rPr>
          <w:tab/>
        </w:r>
        <w:r w:rsidR="009C128D">
          <w:rPr>
            <w:noProof/>
            <w:webHidden/>
          </w:rPr>
          <w:fldChar w:fldCharType="begin"/>
        </w:r>
        <w:r w:rsidR="009C128D">
          <w:rPr>
            <w:noProof/>
            <w:webHidden/>
          </w:rPr>
          <w:instrText xml:space="preserve"> PAGEREF _Toc138445489 \h </w:instrText>
        </w:r>
        <w:r w:rsidR="009C128D">
          <w:rPr>
            <w:noProof/>
            <w:webHidden/>
          </w:rPr>
        </w:r>
        <w:r w:rsidR="009C128D">
          <w:rPr>
            <w:noProof/>
            <w:webHidden/>
          </w:rPr>
          <w:fldChar w:fldCharType="separate"/>
        </w:r>
        <w:r w:rsidR="009C128D">
          <w:rPr>
            <w:noProof/>
            <w:webHidden/>
          </w:rPr>
          <w:t>12</w:t>
        </w:r>
        <w:r w:rsidR="009C128D">
          <w:rPr>
            <w:noProof/>
            <w:webHidden/>
          </w:rPr>
          <w:fldChar w:fldCharType="end"/>
        </w:r>
      </w:hyperlink>
    </w:p>
    <w:p w14:paraId="69EADA42" w14:textId="506F3A49"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4" w:anchor="_Toc138445490" w:history="1">
        <w:r w:rsidRPr="008B2255">
          <w:rPr>
            <w:rStyle w:val="Hipervnculo"/>
            <w:noProof/>
          </w:rPr>
          <w:t>Ilustración 2: DApp desarrollada para las pruebas</w:t>
        </w:r>
        <w:r>
          <w:rPr>
            <w:noProof/>
            <w:webHidden/>
          </w:rPr>
          <w:tab/>
        </w:r>
        <w:r>
          <w:rPr>
            <w:noProof/>
            <w:webHidden/>
          </w:rPr>
          <w:fldChar w:fldCharType="begin"/>
        </w:r>
        <w:r>
          <w:rPr>
            <w:noProof/>
            <w:webHidden/>
          </w:rPr>
          <w:instrText xml:space="preserve"> PAGEREF _Toc138445490 \h </w:instrText>
        </w:r>
        <w:r>
          <w:rPr>
            <w:noProof/>
            <w:webHidden/>
          </w:rPr>
        </w:r>
        <w:r>
          <w:rPr>
            <w:noProof/>
            <w:webHidden/>
          </w:rPr>
          <w:fldChar w:fldCharType="separate"/>
        </w:r>
        <w:r>
          <w:rPr>
            <w:noProof/>
            <w:webHidden/>
          </w:rPr>
          <w:t>16</w:t>
        </w:r>
        <w:r>
          <w:rPr>
            <w:noProof/>
            <w:webHidden/>
          </w:rPr>
          <w:fldChar w:fldCharType="end"/>
        </w:r>
      </w:hyperlink>
    </w:p>
    <w:p w14:paraId="71C3F91B" w14:textId="6C2CE54B"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5" w:anchor="_Toc138445491" w:history="1">
        <w:r w:rsidRPr="008B2255">
          <w:rPr>
            <w:rStyle w:val="Hipervnculo"/>
            <w:noProof/>
          </w:rPr>
          <w:t>Ilustración 3: Cronograma del proyecto en formato Gantt</w:t>
        </w:r>
        <w:r>
          <w:rPr>
            <w:noProof/>
            <w:webHidden/>
          </w:rPr>
          <w:tab/>
        </w:r>
        <w:r>
          <w:rPr>
            <w:noProof/>
            <w:webHidden/>
          </w:rPr>
          <w:fldChar w:fldCharType="begin"/>
        </w:r>
        <w:r>
          <w:rPr>
            <w:noProof/>
            <w:webHidden/>
          </w:rPr>
          <w:instrText xml:space="preserve"> PAGEREF _Toc138445491 \h </w:instrText>
        </w:r>
        <w:r>
          <w:rPr>
            <w:noProof/>
            <w:webHidden/>
          </w:rPr>
        </w:r>
        <w:r>
          <w:rPr>
            <w:noProof/>
            <w:webHidden/>
          </w:rPr>
          <w:fldChar w:fldCharType="separate"/>
        </w:r>
        <w:r>
          <w:rPr>
            <w:noProof/>
            <w:webHidden/>
          </w:rPr>
          <w:t>12</w:t>
        </w:r>
        <w:r>
          <w:rPr>
            <w:noProof/>
            <w:webHidden/>
          </w:rPr>
          <w:fldChar w:fldCharType="end"/>
        </w:r>
      </w:hyperlink>
    </w:p>
    <w:p w14:paraId="06386691" w14:textId="6E5EC890"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2" w:history="1">
        <w:r w:rsidRPr="008B2255">
          <w:rPr>
            <w:rStyle w:val="Hipervnculo"/>
            <w:noProof/>
          </w:rPr>
          <w:t>Ilustración 4: Ejemplo de múltiples carteras. Uniswap.</w:t>
        </w:r>
        <w:r>
          <w:rPr>
            <w:noProof/>
            <w:webHidden/>
          </w:rPr>
          <w:tab/>
        </w:r>
        <w:r>
          <w:rPr>
            <w:noProof/>
            <w:webHidden/>
          </w:rPr>
          <w:fldChar w:fldCharType="begin"/>
        </w:r>
        <w:r>
          <w:rPr>
            <w:noProof/>
            <w:webHidden/>
          </w:rPr>
          <w:instrText xml:space="preserve"> PAGEREF _Toc138445492 \h </w:instrText>
        </w:r>
        <w:r>
          <w:rPr>
            <w:noProof/>
            <w:webHidden/>
          </w:rPr>
        </w:r>
        <w:r>
          <w:rPr>
            <w:noProof/>
            <w:webHidden/>
          </w:rPr>
          <w:fldChar w:fldCharType="separate"/>
        </w:r>
        <w:r>
          <w:rPr>
            <w:noProof/>
            <w:webHidden/>
          </w:rPr>
          <w:t>16</w:t>
        </w:r>
        <w:r>
          <w:rPr>
            <w:noProof/>
            <w:webHidden/>
          </w:rPr>
          <w:fldChar w:fldCharType="end"/>
        </w:r>
      </w:hyperlink>
    </w:p>
    <w:p w14:paraId="3CC36F90" w14:textId="3204FE02"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3" w:history="1">
        <w:r w:rsidRPr="008B2255">
          <w:rPr>
            <w:rStyle w:val="Hipervnculo"/>
            <w:noProof/>
          </w:rPr>
          <w:t>Ilustración 5: Ejemplo de prueba en Metamask Playground [15]</w:t>
        </w:r>
        <w:r>
          <w:rPr>
            <w:noProof/>
            <w:webHidden/>
          </w:rPr>
          <w:tab/>
        </w:r>
        <w:r>
          <w:rPr>
            <w:noProof/>
            <w:webHidden/>
          </w:rPr>
          <w:fldChar w:fldCharType="begin"/>
        </w:r>
        <w:r>
          <w:rPr>
            <w:noProof/>
            <w:webHidden/>
          </w:rPr>
          <w:instrText xml:space="preserve"> PAGEREF _Toc138445493 \h </w:instrText>
        </w:r>
        <w:r>
          <w:rPr>
            <w:noProof/>
            <w:webHidden/>
          </w:rPr>
        </w:r>
        <w:r>
          <w:rPr>
            <w:noProof/>
            <w:webHidden/>
          </w:rPr>
          <w:fldChar w:fldCharType="separate"/>
        </w:r>
        <w:r>
          <w:rPr>
            <w:noProof/>
            <w:webHidden/>
          </w:rPr>
          <w:t>18</w:t>
        </w:r>
        <w:r>
          <w:rPr>
            <w:noProof/>
            <w:webHidden/>
          </w:rPr>
          <w:fldChar w:fldCharType="end"/>
        </w:r>
      </w:hyperlink>
    </w:p>
    <w:p w14:paraId="309BCB91" w14:textId="08F09698"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4" w:history="1">
        <w:r w:rsidRPr="008B2255">
          <w:rPr>
            <w:rStyle w:val="Hipervnculo"/>
            <w:noProof/>
          </w:rPr>
          <w:t>Ilustración 6: Imagen de la documentación creada de Metamask</w:t>
        </w:r>
        <w:r>
          <w:rPr>
            <w:noProof/>
            <w:webHidden/>
          </w:rPr>
          <w:tab/>
        </w:r>
        <w:r>
          <w:rPr>
            <w:noProof/>
            <w:webHidden/>
          </w:rPr>
          <w:fldChar w:fldCharType="begin"/>
        </w:r>
        <w:r>
          <w:rPr>
            <w:noProof/>
            <w:webHidden/>
          </w:rPr>
          <w:instrText xml:space="preserve"> PAGEREF _Toc138445494 \h </w:instrText>
        </w:r>
        <w:r>
          <w:rPr>
            <w:noProof/>
            <w:webHidden/>
          </w:rPr>
        </w:r>
        <w:r>
          <w:rPr>
            <w:noProof/>
            <w:webHidden/>
          </w:rPr>
          <w:fldChar w:fldCharType="separate"/>
        </w:r>
        <w:r>
          <w:rPr>
            <w:noProof/>
            <w:webHidden/>
          </w:rPr>
          <w:t>18</w:t>
        </w:r>
        <w:r>
          <w:rPr>
            <w:noProof/>
            <w:webHidden/>
          </w:rPr>
          <w:fldChar w:fldCharType="end"/>
        </w:r>
      </w:hyperlink>
    </w:p>
    <w:p w14:paraId="63DD54DD" w14:textId="3B8AF6C2"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6" w:anchor="_Toc138445495" w:history="1">
        <w:r w:rsidRPr="008B2255">
          <w:rPr>
            <w:rStyle w:val="Hipervnculo"/>
            <w:noProof/>
          </w:rPr>
          <w:t>Ilustración 7: Popup de confirmación wallet_switchEthereumChain</w:t>
        </w:r>
        <w:r>
          <w:rPr>
            <w:noProof/>
            <w:webHidden/>
          </w:rPr>
          <w:tab/>
        </w:r>
        <w:r>
          <w:rPr>
            <w:noProof/>
            <w:webHidden/>
          </w:rPr>
          <w:fldChar w:fldCharType="begin"/>
        </w:r>
        <w:r>
          <w:rPr>
            <w:noProof/>
            <w:webHidden/>
          </w:rPr>
          <w:instrText xml:space="preserve"> PAGEREF _Toc138445495 \h </w:instrText>
        </w:r>
        <w:r>
          <w:rPr>
            <w:noProof/>
            <w:webHidden/>
          </w:rPr>
        </w:r>
        <w:r>
          <w:rPr>
            <w:noProof/>
            <w:webHidden/>
          </w:rPr>
          <w:fldChar w:fldCharType="separate"/>
        </w:r>
        <w:r>
          <w:rPr>
            <w:noProof/>
            <w:webHidden/>
          </w:rPr>
          <w:t>19</w:t>
        </w:r>
        <w:r>
          <w:rPr>
            <w:noProof/>
            <w:webHidden/>
          </w:rPr>
          <w:fldChar w:fldCharType="end"/>
        </w:r>
      </w:hyperlink>
    </w:p>
    <w:p w14:paraId="3D0D7E4C" w14:textId="10272C7A"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6" w:history="1">
        <w:r w:rsidRPr="008B2255">
          <w:rPr>
            <w:rStyle w:val="Hipervnculo"/>
            <w:noProof/>
          </w:rPr>
          <w:t>Ilustración 8: Documentación creada de Ether.js</w:t>
        </w:r>
        <w:r>
          <w:rPr>
            <w:noProof/>
            <w:webHidden/>
          </w:rPr>
          <w:tab/>
        </w:r>
        <w:r>
          <w:rPr>
            <w:noProof/>
            <w:webHidden/>
          </w:rPr>
          <w:fldChar w:fldCharType="begin"/>
        </w:r>
        <w:r>
          <w:rPr>
            <w:noProof/>
            <w:webHidden/>
          </w:rPr>
          <w:instrText xml:space="preserve"> PAGEREF _Toc138445496 \h </w:instrText>
        </w:r>
        <w:r>
          <w:rPr>
            <w:noProof/>
            <w:webHidden/>
          </w:rPr>
        </w:r>
        <w:r>
          <w:rPr>
            <w:noProof/>
            <w:webHidden/>
          </w:rPr>
          <w:fldChar w:fldCharType="separate"/>
        </w:r>
        <w:r>
          <w:rPr>
            <w:noProof/>
            <w:webHidden/>
          </w:rPr>
          <w:t>21</w:t>
        </w:r>
        <w:r>
          <w:rPr>
            <w:noProof/>
            <w:webHidden/>
          </w:rPr>
          <w:fldChar w:fldCharType="end"/>
        </w:r>
      </w:hyperlink>
    </w:p>
    <w:p w14:paraId="49B3058C" w14:textId="1CC7F802"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7" w:history="1">
        <w:r w:rsidRPr="008B2255">
          <w:rPr>
            <w:rStyle w:val="Hipervnculo"/>
            <w:noProof/>
          </w:rPr>
          <w:t>Ilustración 9: Documentación creada de Web3.js</w:t>
        </w:r>
        <w:r>
          <w:rPr>
            <w:noProof/>
            <w:webHidden/>
          </w:rPr>
          <w:tab/>
        </w:r>
        <w:r>
          <w:rPr>
            <w:noProof/>
            <w:webHidden/>
          </w:rPr>
          <w:fldChar w:fldCharType="begin"/>
        </w:r>
        <w:r>
          <w:rPr>
            <w:noProof/>
            <w:webHidden/>
          </w:rPr>
          <w:instrText xml:space="preserve"> PAGEREF _Toc138445497 \h </w:instrText>
        </w:r>
        <w:r>
          <w:rPr>
            <w:noProof/>
            <w:webHidden/>
          </w:rPr>
        </w:r>
        <w:r>
          <w:rPr>
            <w:noProof/>
            <w:webHidden/>
          </w:rPr>
          <w:fldChar w:fldCharType="separate"/>
        </w:r>
        <w:r>
          <w:rPr>
            <w:noProof/>
            <w:webHidden/>
          </w:rPr>
          <w:t>21</w:t>
        </w:r>
        <w:r>
          <w:rPr>
            <w:noProof/>
            <w:webHidden/>
          </w:rPr>
          <w:fldChar w:fldCharType="end"/>
        </w:r>
      </w:hyperlink>
    </w:p>
    <w:p w14:paraId="73E8A0D3" w14:textId="254D9831"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7" w:anchor="_Toc138445498" w:history="1">
        <w:r w:rsidRPr="008B2255">
          <w:rPr>
            <w:rStyle w:val="Hipervnculo"/>
            <w:noProof/>
          </w:rPr>
          <w:t>Ilustración 10: Ejemplo de colisión de la documentación en wallet_watchAsset</w:t>
        </w:r>
        <w:r>
          <w:rPr>
            <w:noProof/>
            <w:webHidden/>
          </w:rPr>
          <w:tab/>
        </w:r>
        <w:r>
          <w:rPr>
            <w:noProof/>
            <w:webHidden/>
          </w:rPr>
          <w:fldChar w:fldCharType="begin"/>
        </w:r>
        <w:r>
          <w:rPr>
            <w:noProof/>
            <w:webHidden/>
          </w:rPr>
          <w:instrText xml:space="preserve"> PAGEREF _Toc138445498 \h </w:instrText>
        </w:r>
        <w:r>
          <w:rPr>
            <w:noProof/>
            <w:webHidden/>
          </w:rPr>
        </w:r>
        <w:r>
          <w:rPr>
            <w:noProof/>
            <w:webHidden/>
          </w:rPr>
          <w:fldChar w:fldCharType="separate"/>
        </w:r>
        <w:r>
          <w:rPr>
            <w:noProof/>
            <w:webHidden/>
          </w:rPr>
          <w:t>22</w:t>
        </w:r>
        <w:r>
          <w:rPr>
            <w:noProof/>
            <w:webHidden/>
          </w:rPr>
          <w:fldChar w:fldCharType="end"/>
        </w:r>
      </w:hyperlink>
    </w:p>
    <w:p w14:paraId="3E6EBE1B" w14:textId="209ED236"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8" w:anchor="_Toc138445499" w:history="1">
        <w:r w:rsidRPr="008B2255">
          <w:rPr>
            <w:rStyle w:val="Hipervnculo"/>
            <w:noProof/>
          </w:rPr>
          <w:t>Ilustración 11: Ejemplo de eth_sign</w:t>
        </w:r>
        <w:r>
          <w:rPr>
            <w:noProof/>
            <w:webHidden/>
          </w:rPr>
          <w:tab/>
        </w:r>
        <w:r>
          <w:rPr>
            <w:noProof/>
            <w:webHidden/>
          </w:rPr>
          <w:fldChar w:fldCharType="begin"/>
        </w:r>
        <w:r>
          <w:rPr>
            <w:noProof/>
            <w:webHidden/>
          </w:rPr>
          <w:instrText xml:space="preserve"> PAGEREF _Toc138445499 \h </w:instrText>
        </w:r>
        <w:r>
          <w:rPr>
            <w:noProof/>
            <w:webHidden/>
          </w:rPr>
        </w:r>
        <w:r>
          <w:rPr>
            <w:noProof/>
            <w:webHidden/>
          </w:rPr>
          <w:fldChar w:fldCharType="separate"/>
        </w:r>
        <w:r>
          <w:rPr>
            <w:noProof/>
            <w:webHidden/>
          </w:rPr>
          <w:t>24</w:t>
        </w:r>
        <w:r>
          <w:rPr>
            <w:noProof/>
            <w:webHidden/>
          </w:rPr>
          <w:fldChar w:fldCharType="end"/>
        </w:r>
      </w:hyperlink>
    </w:p>
    <w:p w14:paraId="397FEA99" w14:textId="5A452F4A"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9" w:anchor="_Toc138445500" w:history="1">
        <w:r w:rsidRPr="008B2255">
          <w:rPr>
            <w:rStyle w:val="Hipervnculo"/>
            <w:noProof/>
          </w:rPr>
          <w:t>Ilustración 12: Ejemplo de eth_personalSign</w:t>
        </w:r>
        <w:r>
          <w:rPr>
            <w:noProof/>
            <w:webHidden/>
          </w:rPr>
          <w:tab/>
        </w:r>
        <w:r>
          <w:rPr>
            <w:noProof/>
            <w:webHidden/>
          </w:rPr>
          <w:fldChar w:fldCharType="begin"/>
        </w:r>
        <w:r>
          <w:rPr>
            <w:noProof/>
            <w:webHidden/>
          </w:rPr>
          <w:instrText xml:space="preserve"> PAGEREF _Toc138445500 \h </w:instrText>
        </w:r>
        <w:r>
          <w:rPr>
            <w:noProof/>
            <w:webHidden/>
          </w:rPr>
        </w:r>
        <w:r>
          <w:rPr>
            <w:noProof/>
            <w:webHidden/>
          </w:rPr>
          <w:fldChar w:fldCharType="separate"/>
        </w:r>
        <w:r>
          <w:rPr>
            <w:noProof/>
            <w:webHidden/>
          </w:rPr>
          <w:t>25</w:t>
        </w:r>
        <w:r>
          <w:rPr>
            <w:noProof/>
            <w:webHidden/>
          </w:rPr>
          <w:fldChar w:fldCharType="end"/>
        </w:r>
      </w:hyperlink>
    </w:p>
    <w:p w14:paraId="7B57D2C9" w14:textId="765DE164"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0" w:anchor="_Toc138445501" w:history="1">
        <w:r w:rsidRPr="008B2255">
          <w:rPr>
            <w:rStyle w:val="Hipervnculo"/>
            <w:noProof/>
          </w:rPr>
          <w:t>Ilustración 13: Ejemplo de eth_signTypedData_v4</w:t>
        </w:r>
        <w:r>
          <w:rPr>
            <w:noProof/>
            <w:webHidden/>
          </w:rPr>
          <w:tab/>
        </w:r>
        <w:r>
          <w:rPr>
            <w:noProof/>
            <w:webHidden/>
          </w:rPr>
          <w:fldChar w:fldCharType="begin"/>
        </w:r>
        <w:r>
          <w:rPr>
            <w:noProof/>
            <w:webHidden/>
          </w:rPr>
          <w:instrText xml:space="preserve"> PAGEREF _Toc138445501 \h </w:instrText>
        </w:r>
        <w:r>
          <w:rPr>
            <w:noProof/>
            <w:webHidden/>
          </w:rPr>
        </w:r>
        <w:r>
          <w:rPr>
            <w:noProof/>
            <w:webHidden/>
          </w:rPr>
          <w:fldChar w:fldCharType="separate"/>
        </w:r>
        <w:r>
          <w:rPr>
            <w:noProof/>
            <w:webHidden/>
          </w:rPr>
          <w:t>26</w:t>
        </w:r>
        <w:r>
          <w:rPr>
            <w:noProof/>
            <w:webHidden/>
          </w:rPr>
          <w:fldChar w:fldCharType="end"/>
        </w:r>
      </w:hyperlink>
    </w:p>
    <w:p w14:paraId="733E55BD" w14:textId="50E3544E"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2" w:history="1">
        <w:r w:rsidRPr="008B2255">
          <w:rPr>
            <w:rStyle w:val="Hipervnculo"/>
            <w:noProof/>
          </w:rPr>
          <w:t>Ilustración 14: Ejemplo de la documentación de aplicaciones y los métodos</w:t>
        </w:r>
        <w:r>
          <w:rPr>
            <w:noProof/>
            <w:webHidden/>
          </w:rPr>
          <w:tab/>
        </w:r>
        <w:r>
          <w:rPr>
            <w:noProof/>
            <w:webHidden/>
          </w:rPr>
          <w:fldChar w:fldCharType="begin"/>
        </w:r>
        <w:r>
          <w:rPr>
            <w:noProof/>
            <w:webHidden/>
          </w:rPr>
          <w:instrText xml:space="preserve"> PAGEREF _Toc138445502 \h </w:instrText>
        </w:r>
        <w:r>
          <w:rPr>
            <w:noProof/>
            <w:webHidden/>
          </w:rPr>
        </w:r>
        <w:r>
          <w:rPr>
            <w:noProof/>
            <w:webHidden/>
          </w:rPr>
          <w:fldChar w:fldCharType="separate"/>
        </w:r>
        <w:r>
          <w:rPr>
            <w:noProof/>
            <w:webHidden/>
          </w:rPr>
          <w:t>30</w:t>
        </w:r>
        <w:r>
          <w:rPr>
            <w:noProof/>
            <w:webHidden/>
          </w:rPr>
          <w:fldChar w:fldCharType="end"/>
        </w:r>
      </w:hyperlink>
    </w:p>
    <w:p w14:paraId="396C2314" w14:textId="0290F519"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3" w:history="1">
        <w:r w:rsidRPr="008B2255">
          <w:rPr>
            <w:rStyle w:val="Hipervnculo"/>
            <w:noProof/>
          </w:rPr>
          <w:t>Ilustración 15: Firma exitosa con mínimo contenido [25]</w:t>
        </w:r>
        <w:r>
          <w:rPr>
            <w:noProof/>
            <w:webHidden/>
          </w:rPr>
          <w:tab/>
        </w:r>
        <w:r>
          <w:rPr>
            <w:noProof/>
            <w:webHidden/>
          </w:rPr>
          <w:fldChar w:fldCharType="begin"/>
        </w:r>
        <w:r>
          <w:rPr>
            <w:noProof/>
            <w:webHidden/>
          </w:rPr>
          <w:instrText xml:space="preserve"> PAGEREF _Toc138445503 \h </w:instrText>
        </w:r>
        <w:r>
          <w:rPr>
            <w:noProof/>
            <w:webHidden/>
          </w:rPr>
        </w:r>
        <w:r>
          <w:rPr>
            <w:noProof/>
            <w:webHidden/>
          </w:rPr>
          <w:fldChar w:fldCharType="separate"/>
        </w:r>
        <w:r>
          <w:rPr>
            <w:noProof/>
            <w:webHidden/>
          </w:rPr>
          <w:t>33</w:t>
        </w:r>
        <w:r>
          <w:rPr>
            <w:noProof/>
            <w:webHidden/>
          </w:rPr>
          <w:fldChar w:fldCharType="end"/>
        </w:r>
      </w:hyperlink>
    </w:p>
    <w:p w14:paraId="048A9401" w14:textId="4B37C27A"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4" w:history="1">
        <w:r w:rsidRPr="008B2255">
          <w:rPr>
            <w:rStyle w:val="Hipervnculo"/>
            <w:noProof/>
          </w:rPr>
          <w:t>Ilustración 16: Instalación archivo VSIX [27]</w:t>
        </w:r>
        <w:r>
          <w:rPr>
            <w:noProof/>
            <w:webHidden/>
          </w:rPr>
          <w:tab/>
        </w:r>
        <w:r>
          <w:rPr>
            <w:noProof/>
            <w:webHidden/>
          </w:rPr>
          <w:fldChar w:fldCharType="begin"/>
        </w:r>
        <w:r>
          <w:rPr>
            <w:noProof/>
            <w:webHidden/>
          </w:rPr>
          <w:instrText xml:space="preserve"> PAGEREF _Toc138445504 \h </w:instrText>
        </w:r>
        <w:r>
          <w:rPr>
            <w:noProof/>
            <w:webHidden/>
          </w:rPr>
        </w:r>
        <w:r>
          <w:rPr>
            <w:noProof/>
            <w:webHidden/>
          </w:rPr>
          <w:fldChar w:fldCharType="separate"/>
        </w:r>
        <w:r>
          <w:rPr>
            <w:noProof/>
            <w:webHidden/>
          </w:rPr>
          <w:t>37</w:t>
        </w:r>
        <w:r>
          <w:rPr>
            <w:noProof/>
            <w:webHidden/>
          </w:rPr>
          <w:fldChar w:fldCharType="end"/>
        </w:r>
      </w:hyperlink>
    </w:p>
    <w:p w14:paraId="535CA6C1" w14:textId="6450E5E5"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5" w:history="1">
        <w:r w:rsidRPr="008B2255">
          <w:rPr>
            <w:rStyle w:val="Hipervnculo"/>
            <w:noProof/>
          </w:rPr>
          <w:t>Ilustración 17: Importar una base de datos desde la extensión</w:t>
        </w:r>
        <w:r>
          <w:rPr>
            <w:noProof/>
            <w:webHidden/>
          </w:rPr>
          <w:tab/>
        </w:r>
        <w:r>
          <w:rPr>
            <w:noProof/>
            <w:webHidden/>
          </w:rPr>
          <w:fldChar w:fldCharType="begin"/>
        </w:r>
        <w:r>
          <w:rPr>
            <w:noProof/>
            <w:webHidden/>
          </w:rPr>
          <w:instrText xml:space="preserve"> PAGEREF _Toc138445505 \h </w:instrText>
        </w:r>
        <w:r>
          <w:rPr>
            <w:noProof/>
            <w:webHidden/>
          </w:rPr>
        </w:r>
        <w:r>
          <w:rPr>
            <w:noProof/>
            <w:webHidden/>
          </w:rPr>
          <w:fldChar w:fldCharType="separate"/>
        </w:r>
        <w:r>
          <w:rPr>
            <w:noProof/>
            <w:webHidden/>
          </w:rPr>
          <w:t>38</w:t>
        </w:r>
        <w:r>
          <w:rPr>
            <w:noProof/>
            <w:webHidden/>
          </w:rPr>
          <w:fldChar w:fldCharType="end"/>
        </w:r>
      </w:hyperlink>
    </w:p>
    <w:p w14:paraId="24762364" w14:textId="345AF143"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6" w:history="1">
        <w:r w:rsidRPr="008B2255">
          <w:rPr>
            <w:rStyle w:val="Hipervnculo"/>
            <w:noProof/>
          </w:rPr>
          <w:t>Ilustración 18: Resultado correcto de la ejecución de prueba</w:t>
        </w:r>
        <w:r>
          <w:rPr>
            <w:noProof/>
            <w:webHidden/>
          </w:rPr>
          <w:tab/>
        </w:r>
        <w:r>
          <w:rPr>
            <w:noProof/>
            <w:webHidden/>
          </w:rPr>
          <w:fldChar w:fldCharType="begin"/>
        </w:r>
        <w:r>
          <w:rPr>
            <w:noProof/>
            <w:webHidden/>
          </w:rPr>
          <w:instrText xml:space="preserve"> PAGEREF _Toc138445506 \h </w:instrText>
        </w:r>
        <w:r>
          <w:rPr>
            <w:noProof/>
            <w:webHidden/>
          </w:rPr>
        </w:r>
        <w:r>
          <w:rPr>
            <w:noProof/>
            <w:webHidden/>
          </w:rPr>
          <w:fldChar w:fldCharType="separate"/>
        </w:r>
        <w:r>
          <w:rPr>
            <w:noProof/>
            <w:webHidden/>
          </w:rPr>
          <w:t>40</w:t>
        </w:r>
        <w:r>
          <w:rPr>
            <w:noProof/>
            <w:webHidden/>
          </w:rPr>
          <w:fldChar w:fldCharType="end"/>
        </w:r>
      </w:hyperlink>
    </w:p>
    <w:p w14:paraId="63386EAB" w14:textId="1DDC0D69"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7" w:history="1">
        <w:r w:rsidRPr="008B2255">
          <w:rPr>
            <w:rStyle w:val="Hipervnculo"/>
            <w:noProof/>
          </w:rPr>
          <w:t>Ilustración 19: Métodos deprecados de Metamask</w:t>
        </w:r>
        <w:r>
          <w:rPr>
            <w:noProof/>
            <w:webHidden/>
          </w:rPr>
          <w:tab/>
        </w:r>
        <w:r>
          <w:rPr>
            <w:noProof/>
            <w:webHidden/>
          </w:rPr>
          <w:fldChar w:fldCharType="begin"/>
        </w:r>
        <w:r>
          <w:rPr>
            <w:noProof/>
            <w:webHidden/>
          </w:rPr>
          <w:instrText xml:space="preserve"> PAGEREF _Toc138445507 \h </w:instrText>
        </w:r>
        <w:r>
          <w:rPr>
            <w:noProof/>
            <w:webHidden/>
          </w:rPr>
        </w:r>
        <w:r>
          <w:rPr>
            <w:noProof/>
            <w:webHidden/>
          </w:rPr>
          <w:fldChar w:fldCharType="separate"/>
        </w:r>
        <w:r>
          <w:rPr>
            <w:noProof/>
            <w:webHidden/>
          </w:rPr>
          <w:t>47</w:t>
        </w:r>
        <w:r>
          <w:rPr>
            <w:noProof/>
            <w:webHidden/>
          </w:rPr>
          <w:fldChar w:fldCharType="end"/>
        </w:r>
      </w:hyperlink>
    </w:p>
    <w:p w14:paraId="6AA2C770" w14:textId="06FA90EF" w:rsidR="007F4578" w:rsidRPr="00D43323" w:rsidRDefault="007F4578" w:rsidP="007F4578">
      <w:pPr>
        <w:pStyle w:val="Tabladeilustracion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6722E27B" w14:textId="34042E48" w:rsidR="009C128D" w:rsidRDefault="00217C2F">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38445508" w:history="1">
        <w:r w:rsidR="009C128D" w:rsidRPr="00800D0C">
          <w:rPr>
            <w:rStyle w:val="Hipervnculo"/>
            <w:noProof/>
          </w:rPr>
          <w:t>Tabla 1: Desglose de costes estimados</w:t>
        </w:r>
        <w:r w:rsidR="009C128D">
          <w:rPr>
            <w:noProof/>
            <w:webHidden/>
          </w:rPr>
          <w:tab/>
        </w:r>
        <w:r w:rsidR="009C128D">
          <w:rPr>
            <w:noProof/>
            <w:webHidden/>
          </w:rPr>
          <w:fldChar w:fldCharType="begin"/>
        </w:r>
        <w:r w:rsidR="009C128D">
          <w:rPr>
            <w:noProof/>
            <w:webHidden/>
          </w:rPr>
          <w:instrText xml:space="preserve"> PAGEREF _Toc138445508 \h </w:instrText>
        </w:r>
        <w:r w:rsidR="009C128D">
          <w:rPr>
            <w:noProof/>
            <w:webHidden/>
          </w:rPr>
        </w:r>
        <w:r w:rsidR="009C128D">
          <w:rPr>
            <w:noProof/>
            <w:webHidden/>
          </w:rPr>
          <w:fldChar w:fldCharType="separate"/>
        </w:r>
        <w:r w:rsidR="009C128D">
          <w:rPr>
            <w:noProof/>
            <w:webHidden/>
          </w:rPr>
          <w:t>13</w:t>
        </w:r>
        <w:r w:rsidR="009C128D">
          <w:rPr>
            <w:noProof/>
            <w:webHidden/>
          </w:rPr>
          <w:fldChar w:fldCharType="end"/>
        </w:r>
      </w:hyperlink>
    </w:p>
    <w:p w14:paraId="4057696B" w14:textId="31CD4E19"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9" w:history="1">
        <w:r w:rsidRPr="00800D0C">
          <w:rPr>
            <w:rStyle w:val="Hipervnculo"/>
            <w:noProof/>
          </w:rPr>
          <w:t>Tabla 2: Porcentajes de utilización según leguaje de programación</w:t>
        </w:r>
        <w:r>
          <w:rPr>
            <w:noProof/>
            <w:webHidden/>
          </w:rPr>
          <w:tab/>
        </w:r>
        <w:r>
          <w:rPr>
            <w:noProof/>
            <w:webHidden/>
          </w:rPr>
          <w:fldChar w:fldCharType="begin"/>
        </w:r>
        <w:r>
          <w:rPr>
            <w:noProof/>
            <w:webHidden/>
          </w:rPr>
          <w:instrText xml:space="preserve"> PAGEREF _Toc138445509 \h </w:instrText>
        </w:r>
        <w:r>
          <w:rPr>
            <w:noProof/>
            <w:webHidden/>
          </w:rPr>
        </w:r>
        <w:r>
          <w:rPr>
            <w:noProof/>
            <w:webHidden/>
          </w:rPr>
          <w:fldChar w:fldCharType="separate"/>
        </w:r>
        <w:r>
          <w:rPr>
            <w:noProof/>
            <w:webHidden/>
          </w:rPr>
          <w:t>14</w:t>
        </w:r>
        <w:r>
          <w:rPr>
            <w:noProof/>
            <w:webHidden/>
          </w:rPr>
          <w:fldChar w:fldCharType="end"/>
        </w:r>
      </w:hyperlink>
    </w:p>
    <w:p w14:paraId="7473F473" w14:textId="0A1DFC31" w:rsidR="009C128D" w:rsidRDefault="009C128D">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10" w:history="1">
        <w:r w:rsidRPr="00800D0C">
          <w:rPr>
            <w:rStyle w:val="Hipervnculo"/>
            <w:noProof/>
          </w:rPr>
          <w:t>Tabla 3: Comparación Web3.js y Metamask</w:t>
        </w:r>
        <w:r>
          <w:rPr>
            <w:noProof/>
            <w:webHidden/>
          </w:rPr>
          <w:tab/>
        </w:r>
        <w:r>
          <w:rPr>
            <w:noProof/>
            <w:webHidden/>
          </w:rPr>
          <w:fldChar w:fldCharType="begin"/>
        </w:r>
        <w:r>
          <w:rPr>
            <w:noProof/>
            <w:webHidden/>
          </w:rPr>
          <w:instrText xml:space="preserve"> PAGEREF _Toc138445510 \h </w:instrText>
        </w:r>
        <w:r>
          <w:rPr>
            <w:noProof/>
            <w:webHidden/>
          </w:rPr>
        </w:r>
        <w:r>
          <w:rPr>
            <w:noProof/>
            <w:webHidden/>
          </w:rPr>
          <w:fldChar w:fldCharType="separate"/>
        </w:r>
        <w:r>
          <w:rPr>
            <w:noProof/>
            <w:webHidden/>
          </w:rPr>
          <w:t>16</w:t>
        </w:r>
        <w:r>
          <w:rPr>
            <w:noProof/>
            <w:webHidden/>
          </w:rPr>
          <w:fldChar w:fldCharType="end"/>
        </w:r>
      </w:hyperlink>
    </w:p>
    <w:p w14:paraId="71E9561F" w14:textId="1F75E407"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31"/>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Ttulo1"/>
      </w:pPr>
      <w:bookmarkStart w:id="5" w:name="_Ref518720195"/>
      <w:bookmarkStart w:id="6" w:name="_Toc164138536"/>
      <w:bookmarkStart w:id="7" w:name="_Toc138446598"/>
      <w:r w:rsidRPr="0027422F">
        <w:lastRenderedPageBreak/>
        <w:t>Introducción</w:t>
      </w:r>
      <w:bookmarkEnd w:id="5"/>
      <w:bookmarkEnd w:id="6"/>
      <w:bookmarkEnd w:id="7"/>
    </w:p>
    <w:p w14:paraId="71E95623" w14:textId="77777777" w:rsidR="00792CAD" w:rsidRDefault="00792CAD" w:rsidP="0098144C">
      <w:pPr>
        <w:pStyle w:val="Ttulo2"/>
        <w:numPr>
          <w:ilvl w:val="0"/>
          <w:numId w:val="0"/>
        </w:numPr>
      </w:pPr>
      <w:bookmarkStart w:id="8" w:name="_Toc138446599"/>
      <w:r>
        <w:t>Motivación del proyecto</w:t>
      </w:r>
      <w:bookmarkEnd w:id="8"/>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r w:rsidR="00FC7676">
        <w:t>Binance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NFTs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usuario conozca la seguridad de dicha aplicación. Para ello, este proyecto tiene una gran fase </w:t>
      </w:r>
      <w:r w:rsidR="007F4E27">
        <w:lastRenderedPageBreak/>
        <w:t xml:space="preserve">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r w:rsidR="006661B2">
        <w:rPr>
          <w:i/>
          <w:iCs/>
        </w:rPr>
        <w:t>paper</w:t>
      </w:r>
      <w:r w:rsidR="006661B2">
        <w:t xml:space="preserve"> donde se recojan todos los resultados obtenidos y que se publicará a la comunidad científica</w:t>
      </w:r>
      <w:r w:rsidR="005963BF">
        <w:t>. Este último objetivo se llevará a cabo después de la defensa de este proyecto.</w:t>
      </w:r>
    </w:p>
    <w:p w14:paraId="71E95658" w14:textId="77777777" w:rsidR="0027422F" w:rsidRDefault="0027422F">
      <w:pPr>
        <w:spacing w:after="0" w:line="240" w:lineRule="auto"/>
        <w:jc w:val="left"/>
      </w:pPr>
      <w:bookmarkStart w:id="9" w:name="_Toc164138542"/>
      <w:r>
        <w:br w:type="page"/>
      </w:r>
    </w:p>
    <w:p w14:paraId="71E95659" w14:textId="77777777" w:rsidR="00792CAD" w:rsidRDefault="00792CAD" w:rsidP="0027422F">
      <w:pPr>
        <w:pStyle w:val="Ttulo1"/>
      </w:pPr>
      <w:bookmarkStart w:id="10" w:name="_Toc138446600"/>
      <w:r w:rsidRPr="0027422F">
        <w:lastRenderedPageBreak/>
        <w:t>Descripción de las Tecnologías</w:t>
      </w:r>
      <w:bookmarkEnd w:id="9"/>
      <w:bookmarkEnd w:id="10"/>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4422563" w:rsidR="007C3507" w:rsidRDefault="00B82F7E" w:rsidP="0027422F">
      <w:r>
        <w:t xml:space="preserve">La principal herramienta de este proyecto es Metamask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w:t>
      </w:r>
      <w:r w:rsidR="004F5602">
        <w:t>todas las funciones</w:t>
      </w:r>
      <w:r w:rsidR="003B6DF1">
        <w:t xml:space="preserve"> de la blockchain. También facilita </w:t>
      </w:r>
      <w:r w:rsidR="003811AB">
        <w:t>el trabajo de los desarrolladores de dichas aplicaciones, ya que implementa una serie de mecanismos y lógica. Mucha de esta lógica está disponible de forma de APIs (</w:t>
      </w:r>
      <w:r w:rsidR="001A153B">
        <w:t xml:space="preserve">interfaz de programación de aplicaciones), por lo que los desarrolladores solo se limitan a </w:t>
      </w:r>
      <w:r w:rsidR="00032355">
        <w:t>hacer llamadas a dichas APIs y Metamask gestiona el resto. Esta herramienta es el principal objetivo de investigación del proyecto.</w:t>
      </w:r>
    </w:p>
    <w:p w14:paraId="5F673C77" w14:textId="0A1B65A5" w:rsidR="007520F2" w:rsidRDefault="00905861" w:rsidP="0027422F">
      <w:r>
        <w:t>Otra de las herramientas principales del proyecto es CodeQL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CodeQL.</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Específicamente, para este proyecto, se trata de una herramienta muy útil, ya que </w:t>
      </w:r>
      <w:r w:rsidR="005E7CBB">
        <w:t xml:space="preserve">se compone </w:t>
      </w:r>
      <w:r w:rsidR="005E7CBB">
        <w:lastRenderedPageBreak/>
        <w:t>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Node</w:t>
      </w:r>
      <w:r w:rsidR="005C07FB">
        <w:t>JS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s de forma eficiente con el resto de los miembros. También se emplean códigos de programación como pueden ser JavaScript o TypeScrip</w:t>
      </w:r>
      <w:r w:rsidR="00421E1E">
        <w:t>t</w:t>
      </w:r>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Ttulo1"/>
        <w:ind w:left="2124" w:hanging="2124"/>
      </w:pPr>
      <w:bookmarkStart w:id="11" w:name="_Toc138446601"/>
      <w:r w:rsidRPr="0027422F">
        <w:lastRenderedPageBreak/>
        <w:t>Estado de la Cuestión</w:t>
      </w:r>
      <w:bookmarkEnd w:id="11"/>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NFTs por un valor de 310.00 euros [3].</w:t>
      </w:r>
      <w:r w:rsidR="00EF104E">
        <w:t xml:space="preserve"> Debido a esto hay una necesidad global por parte de la industria de trabajar por la solución y securización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nedas, como puede ser Metamask</w:t>
      </w:r>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br w:type="page"/>
      </w:r>
    </w:p>
    <w:p w14:paraId="71E95660" w14:textId="77777777" w:rsidR="00792CAD" w:rsidRDefault="00792CAD" w:rsidP="008702A9">
      <w:pPr>
        <w:pStyle w:val="Ttulo1"/>
      </w:pPr>
      <w:bookmarkStart w:id="12" w:name="_Toc138446602"/>
      <w:r>
        <w:lastRenderedPageBreak/>
        <w:t>Definición del Trabajo</w:t>
      </w:r>
      <w:bookmarkEnd w:id="12"/>
    </w:p>
    <w:p w14:paraId="71E95661" w14:textId="77777777" w:rsidR="00792CAD" w:rsidRDefault="00792CAD" w:rsidP="00A43CD3">
      <w:pPr>
        <w:pStyle w:val="Ttulo2"/>
      </w:pPr>
      <w:bookmarkStart w:id="13" w:name="_Toc138446603"/>
      <w:r>
        <w:t>Justificación</w:t>
      </w:r>
      <w:bookmarkEnd w:id="13"/>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Ttulo2"/>
      </w:pPr>
      <w:bookmarkStart w:id="14" w:name="_Toc138446604"/>
      <w:r>
        <w:t>Objetivos</w:t>
      </w:r>
      <w:bookmarkEnd w:id="14"/>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principal tangible de este proyecto será la creación de una herramienta que sea capaz de determinar el nivel de seguridad de la misma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r w:rsidR="0040403B">
        <w:rPr>
          <w:i/>
          <w:iCs/>
        </w:rPr>
        <w:t>paper</w:t>
      </w:r>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que proporciona Metamask. Aunque este sea un objetivo secundario, es de igual importancia, debido a que la documentación disponible por Metamask y Ethereum es escasa y en muchos casos, no concuerdan entre ellos.</w:t>
      </w:r>
    </w:p>
    <w:p w14:paraId="71E95676" w14:textId="77777777" w:rsidR="00792CAD" w:rsidRDefault="00792CAD" w:rsidP="00A43CD3">
      <w:pPr>
        <w:pStyle w:val="Ttulo2"/>
      </w:pPr>
      <w:bookmarkStart w:id="15" w:name="_Toc138446605"/>
      <w:r>
        <w:t>Metodología</w:t>
      </w:r>
      <w:bookmarkEnd w:id="15"/>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Metamask, estudio de las DApps con más tráfico, </w:t>
      </w:r>
      <w:r w:rsidR="00335446">
        <w:t>De</w:t>
      </w:r>
      <w:r w:rsidR="00711711">
        <w:t xml:space="preserve"> estas aplicaciones también se investiga el lenguaje de programación más empleado y la presencia de algunas APIs críticas para la seguridad </w:t>
      </w:r>
      <w:r w:rsidR="00473631">
        <w:t>de la misma.</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(Metamask, Ethereum, etc).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r w:rsidR="00360D4A">
        <w:rPr>
          <w:i/>
          <w:iCs/>
        </w:rPr>
        <w:t>Sprints</w:t>
      </w:r>
      <w:r w:rsidR="00360D4A">
        <w:t>.</w:t>
      </w:r>
      <w:r w:rsidR="00ED4C57">
        <w:t xml:space="preserve"> Esta metodología es clave para un proyecto de desarrollo por lo citado, se va iterando sobre el mismo e incorporando </w:t>
      </w:r>
      <w:r w:rsidR="00ED4C57">
        <w:rPr>
          <w:i/>
          <w:iCs/>
        </w:rPr>
        <w:t>features</w:t>
      </w:r>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Ttulo2"/>
      </w:pPr>
      <w:bookmarkStart w:id="16" w:name="_Toc138446606"/>
      <w:r>
        <w:lastRenderedPageBreak/>
        <w:t>Planificación y Estimación Económica</w:t>
      </w:r>
      <w:bookmarkEnd w:id="16"/>
    </w:p>
    <w:p w14:paraId="7BDB6A95" w14:textId="028A025B" w:rsidR="00122FB7" w:rsidRDefault="00863FA4" w:rsidP="00122FB7">
      <w:r>
        <w:rPr>
          <w:noProof/>
        </w:rPr>
        <mc:AlternateContent>
          <mc:Choice Requires="wpg">
            <w:drawing>
              <wp:anchor distT="0" distB="0" distL="114300" distR="114300" simplePos="0" relativeHeight="251661312" behindDoc="0" locked="0" layoutInCell="1" allowOverlap="1" wp14:anchorId="03890E4A" wp14:editId="205EF5F8">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32"/>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539C78AC" w:rsidR="00863FA4" w:rsidRPr="00AF6B86" w:rsidRDefault="00863FA4" w:rsidP="00FD665F">
                              <w:pPr>
                                <w:pStyle w:val="Descripcin"/>
                                <w:rPr>
                                  <w:noProof/>
                                  <w:sz w:val="24"/>
                                </w:rPr>
                              </w:pPr>
                              <w:bookmarkStart w:id="17" w:name="_Toc138445491"/>
                              <w:r>
                                <w:t xml:space="preserve">Ilustración </w:t>
                              </w:r>
                              <w:r>
                                <w:fldChar w:fldCharType="begin"/>
                              </w:r>
                              <w:r>
                                <w:instrText xml:space="preserve"> SEQ Ilustración \* ARABIC </w:instrText>
                              </w:r>
                              <w:r>
                                <w:fldChar w:fldCharType="separate"/>
                              </w:r>
                              <w:r w:rsidR="00FD665F">
                                <w:rPr>
                                  <w:noProof/>
                                </w:rPr>
                                <w:t>3</w:t>
                              </w:r>
                              <w:r>
                                <w:fldChar w:fldCharType="end"/>
                              </w:r>
                              <w:r>
                                <w:t>: Cronograma del proyecto en formato Gantt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_x0000_s1032" style="position:absolute;left:0;text-align:left;margin-left:-.15pt;margin-top:115.9pt;width:439.35pt;height:331.5pt;z-index:251661312"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3"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33" o:title="Chart, scatter chart&#10;&#10;Description automatically generated"/>
                </v:shape>
                <v:shape id="Cuadro de texto 1" o:spid="_x0000_s1034"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539C78AC" w:rsidR="00863FA4" w:rsidRPr="00AF6B86" w:rsidRDefault="00863FA4" w:rsidP="00FD665F">
                        <w:pPr>
                          <w:pStyle w:val="Descripcin"/>
                          <w:rPr>
                            <w:noProof/>
                            <w:sz w:val="24"/>
                          </w:rPr>
                        </w:pPr>
                        <w:bookmarkStart w:id="18" w:name="_Toc138445491"/>
                        <w:r>
                          <w:t xml:space="preserve">Ilustración </w:t>
                        </w:r>
                        <w:r>
                          <w:fldChar w:fldCharType="begin"/>
                        </w:r>
                        <w:r>
                          <w:instrText xml:space="preserve"> SEQ Ilustración \* ARABIC </w:instrText>
                        </w:r>
                        <w:r>
                          <w:fldChar w:fldCharType="separate"/>
                        </w:r>
                        <w:r w:rsidR="00FD665F">
                          <w:rPr>
                            <w:noProof/>
                          </w:rPr>
                          <w:t>3</w:t>
                        </w:r>
                        <w:r>
                          <w:fldChar w:fldCharType="end"/>
                        </w:r>
                        <w:r>
                          <w:t>: Cronograma del proyecto en formato Gantt</w:t>
                        </w:r>
                        <w:bookmarkEnd w:id="18"/>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r w:rsidR="00122FB7">
        <w:rPr>
          <w:i/>
          <w:iCs/>
        </w:rPr>
        <w:t>tasks</w:t>
      </w:r>
      <w:r w:rsidR="00122FB7">
        <w:t xml:space="preserve"> son de corta duración y tienen una gran fase de investigación previa. Para finalizar, se acaba con el desarrollo de la herramienta y la evaluación de la misma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el pago de una serie de ingenieros de software para el mantenimiento de la herrmanienta. También se podría contemplar el coste de puesta en marcha y mantenimiento de un pequeño servidor</w:t>
      </w:r>
      <w:r w:rsidR="002C32F2">
        <w:t xml:space="preserve"> y página web</w:t>
      </w:r>
      <w:r w:rsidR="002A6ED0">
        <w:t xml:space="preserve"> donde </w:t>
      </w:r>
      <w:r w:rsidR="002C32F2">
        <w:t>contener la aplicación para su descarga online</w:t>
      </w:r>
      <w:r w:rsidR="00087683">
        <w:t>. Si tenemos en cuenta estos costes, podemos desglosar el coste total anual en:</w:t>
      </w:r>
    </w:p>
    <w:tbl>
      <w:tblPr>
        <w:tblStyle w:val="Tablaconcuadrcula"/>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EE60B6">
            <w:pPr>
              <w:keepNext/>
              <w:spacing w:after="0"/>
              <w:jc w:val="center"/>
            </w:pPr>
            <w:r>
              <w:t>36.000</w:t>
            </w:r>
          </w:p>
        </w:tc>
      </w:tr>
    </w:tbl>
    <w:p w14:paraId="71E9567A" w14:textId="2D5FD3A4" w:rsidR="00792CAD" w:rsidRPr="00EE60B6" w:rsidRDefault="00EE60B6" w:rsidP="00FD665F">
      <w:pPr>
        <w:pStyle w:val="Descripcin"/>
      </w:pPr>
      <w:bookmarkStart w:id="19" w:name="_Toc138445508"/>
      <w:r>
        <w:t xml:space="preserve">Tabla </w:t>
      </w:r>
      <w:r>
        <w:fldChar w:fldCharType="begin"/>
      </w:r>
      <w:r>
        <w:instrText xml:space="preserve"> SEQ Tabla \* ARABIC </w:instrText>
      </w:r>
      <w:r>
        <w:fldChar w:fldCharType="separate"/>
      </w:r>
      <w:r>
        <w:rPr>
          <w:noProof/>
        </w:rPr>
        <w:t>1</w:t>
      </w:r>
      <w:r>
        <w:fldChar w:fldCharType="end"/>
      </w:r>
      <w:r>
        <w:t>: Desglose de costes estimados</w:t>
      </w:r>
      <w:bookmarkEnd w:id="19"/>
      <w:r w:rsidR="00792CAD">
        <w:br w:type="page"/>
      </w:r>
    </w:p>
    <w:p w14:paraId="71E9567B" w14:textId="7517B8AF" w:rsidR="00792CAD" w:rsidRDefault="003B6A40" w:rsidP="008702A9">
      <w:pPr>
        <w:pStyle w:val="Ttulo1"/>
      </w:pPr>
      <w:bookmarkStart w:id="20" w:name="_Toc138446607"/>
      <w:r>
        <w:lastRenderedPageBreak/>
        <w:t>Sistema/Modelo D</w:t>
      </w:r>
      <w:r w:rsidR="00792CAD">
        <w:t>esarrollado</w:t>
      </w:r>
      <w:bookmarkEnd w:id="20"/>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Prrafodelista"/>
        <w:numPr>
          <w:ilvl w:val="0"/>
          <w:numId w:val="43"/>
        </w:numPr>
      </w:pPr>
      <w:r>
        <w:t>Análisis de los lenguajes empleados</w:t>
      </w:r>
    </w:p>
    <w:p w14:paraId="412D6450" w14:textId="77777777" w:rsidR="004579FF" w:rsidRDefault="004579FF" w:rsidP="004579FF">
      <w:pPr>
        <w:pStyle w:val="Prrafodelista"/>
        <w:numPr>
          <w:ilvl w:val="0"/>
          <w:numId w:val="43"/>
        </w:numPr>
      </w:pPr>
    </w:p>
    <w:p w14:paraId="71E95680" w14:textId="4764C749" w:rsidR="00792CAD" w:rsidRDefault="00792CAD" w:rsidP="00A43CD3">
      <w:pPr>
        <w:pStyle w:val="Ttulo2"/>
      </w:pPr>
      <w:bookmarkStart w:id="21" w:name="_Toc138446608"/>
      <w:r>
        <w:t>Análisis de</w:t>
      </w:r>
      <w:r w:rsidR="004579FF">
        <w:t xml:space="preserve"> los lenguajes empleados</w:t>
      </w:r>
      <w:bookmarkEnd w:id="21"/>
    </w:p>
    <w:p w14:paraId="6C39FCCC" w14:textId="27C48C75" w:rsidR="004579FF" w:rsidRDefault="004579FF" w:rsidP="004579FF">
      <w:r>
        <w:t xml:space="preserve">La </w:t>
      </w:r>
      <w:r w:rsidR="004D43B3">
        <w:t xml:space="preserve">primera actividad a realizar en el </w:t>
      </w:r>
      <w:r w:rsidR="007B02F7">
        <w:t>trabajo es determinar el lenguaje de programación más empleado entre las aplicaciones del blockchain. Para ello y empleando la p</w:t>
      </w:r>
      <w:r w:rsidR="00B26A91">
        <w:t>á</w:t>
      </w:r>
      <w:r w:rsidR="007B02F7">
        <w:t xml:space="preserve">gina de </w:t>
      </w:r>
      <w:r w:rsidR="00B26A91">
        <w:t>DappRadar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r w:rsidR="00131E55">
        <w:t>TypeScript con un 52%.</w:t>
      </w:r>
    </w:p>
    <w:tbl>
      <w:tblPr>
        <w:tblStyle w:val="Tablaconcuadrcula"/>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r>
              <w:t>TypeScript</w:t>
            </w:r>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r>
              <w:t>Cadence</w:t>
            </w:r>
          </w:p>
        </w:tc>
        <w:tc>
          <w:tcPr>
            <w:tcW w:w="0" w:type="auto"/>
          </w:tcPr>
          <w:p w14:paraId="207D1EBA" w14:textId="65D82843" w:rsidR="00042675" w:rsidRDefault="00042675" w:rsidP="00EE60B6">
            <w:pPr>
              <w:keepNext/>
              <w:jc w:val="center"/>
            </w:pPr>
            <w:r>
              <w:t>1%</w:t>
            </w:r>
          </w:p>
        </w:tc>
      </w:tr>
    </w:tbl>
    <w:p w14:paraId="322261E4" w14:textId="0D637A62" w:rsidR="00EE60B6" w:rsidRDefault="00EE60B6" w:rsidP="00FD665F">
      <w:pPr>
        <w:pStyle w:val="Descripcin"/>
      </w:pPr>
      <w:bookmarkStart w:id="22" w:name="_Toc138445509"/>
      <w:r>
        <w:t xml:space="preserve">Tabla </w:t>
      </w:r>
      <w:r>
        <w:fldChar w:fldCharType="begin"/>
      </w:r>
      <w:r>
        <w:instrText xml:space="preserve"> SEQ Tabla \* ARABIC </w:instrText>
      </w:r>
      <w:r>
        <w:fldChar w:fldCharType="separate"/>
      </w:r>
      <w:r>
        <w:rPr>
          <w:noProof/>
        </w:rPr>
        <w:t>2</w:t>
      </w:r>
      <w:r>
        <w:fldChar w:fldCharType="end"/>
      </w:r>
      <w:r>
        <w:t>: Porcentajes de utilización según leguaje de programación</w:t>
      </w:r>
      <w:bookmarkEnd w:id="22"/>
    </w:p>
    <w:p w14:paraId="3744CF54" w14:textId="5D0F3D57" w:rsidR="00042675" w:rsidRDefault="00042675" w:rsidP="004579FF">
      <w:r>
        <w:t xml:space="preserve">Como se </w:t>
      </w:r>
      <w:r w:rsidR="005B4E75">
        <w:t xml:space="preserve">observa en la tabla, se puede concluir que prácticamente todas las aplicaciones están escritas en TypeScript y JavaScript. Estos dos lenguajes son prácticamente idénticos, </w:t>
      </w:r>
      <w:r w:rsidR="005B4E75">
        <w:lastRenderedPageBreak/>
        <w:t>ya que TypeScript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Ttulo2"/>
      </w:pPr>
      <w:bookmarkStart w:id="23" w:name="_Toc138446609"/>
      <w:r>
        <w:t>Implementación del blockchain</w:t>
      </w:r>
      <w:bookmarkEnd w:id="23"/>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La primera forma es implementar todos los métodos de una cartera del blockchain</w:t>
      </w:r>
      <w:r w:rsidR="00B25524">
        <w:t xml:space="preserve"> (</w:t>
      </w:r>
      <w:r w:rsidR="006E5332">
        <w:t>Metamask, Binance, etc).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r w:rsidR="003D7580">
        <w:rPr>
          <w:i/>
          <w:iCs/>
        </w:rPr>
        <w:t>wallet</w:t>
      </w:r>
      <w:r w:rsidR="003D7580">
        <w:t xml:space="preserve">, </w:t>
      </w:r>
      <w:r w:rsidR="00500FCD">
        <w:t xml:space="preserve">hay que programar la aplicación con tantas versiones como </w:t>
      </w:r>
      <w:r w:rsidR="00500FCD">
        <w:rPr>
          <w:i/>
          <w:iCs/>
        </w:rPr>
        <w:t>wallets</w:t>
      </w:r>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r w:rsidR="007D02E7">
        <w:rPr>
          <w:i/>
          <w:iCs/>
        </w:rPr>
        <w:t>wallets</w:t>
      </w:r>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t xml:space="preserve">Otra ventaja y la cual </w:t>
      </w:r>
      <w:r w:rsidR="00511F24">
        <w:t xml:space="preserve">es clave para el desarrollo de este proyecto es que, cuando se ha programado la aplicación con estas librerías y se conecta </w:t>
      </w:r>
      <w:r w:rsidR="003A74B2">
        <w:t xml:space="preserve">una cartera, los métodos de las </w:t>
      </w:r>
      <w:r w:rsidR="003A74B2">
        <w:lastRenderedPageBreak/>
        <w:t>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Metamask</w:t>
      </w:r>
      <w:r w:rsidR="00682F2E">
        <w:t xml:space="preserve"> (este último solo muestra el contenido de la petición API). Este método se usa para solicitar </w:t>
      </w:r>
      <w:r w:rsidR="00572F66">
        <w:t>información para saber si se está minando criptomonedas o no:</w:t>
      </w:r>
    </w:p>
    <w:tbl>
      <w:tblPr>
        <w:tblStyle w:val="Tablaconcuadrcula"/>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r w:rsidRPr="007D3DAB">
              <w:rPr>
                <w:b/>
                <w:bCs/>
              </w:rPr>
              <w:t>Metamask</w:t>
            </w:r>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Web3.eth.isMining([callback])</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"jsonrpc": "2.0",</w:t>
            </w:r>
          </w:p>
          <w:p w14:paraId="326F07BC" w14:textId="77777777" w:rsidR="007D3DAB" w:rsidRPr="007D3DAB" w:rsidRDefault="007D3DAB" w:rsidP="00464FF5">
            <w:pPr>
              <w:pStyle w:val="CdigoFuente"/>
              <w:rPr>
                <w:lang w:val="en-US"/>
              </w:rPr>
            </w:pPr>
            <w:r w:rsidRPr="007D3DAB">
              <w:rPr>
                <w:lang w:val="en-US"/>
              </w:rPr>
              <w:t xml:space="preserve">  "method": "eth_mining",</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EE60B6">
            <w:pPr>
              <w:pStyle w:val="CdigoFuente"/>
              <w:keepNext/>
            </w:pPr>
            <w:r>
              <w:t>}</w:t>
            </w:r>
          </w:p>
        </w:tc>
      </w:tr>
    </w:tbl>
    <w:p w14:paraId="09733AEC" w14:textId="07520436" w:rsidR="00EE60B6" w:rsidRDefault="00EE60B6" w:rsidP="00FD665F">
      <w:pPr>
        <w:pStyle w:val="Descripcin"/>
      </w:pPr>
      <w:bookmarkStart w:id="24" w:name="_Toc138445510"/>
      <w:r>
        <w:t xml:space="preserve">Tabla </w:t>
      </w:r>
      <w:r>
        <w:fldChar w:fldCharType="begin"/>
      </w:r>
      <w:r>
        <w:instrText xml:space="preserve"> SEQ Tabla \* ARABIC </w:instrText>
      </w:r>
      <w:r>
        <w:fldChar w:fldCharType="separate"/>
      </w:r>
      <w:r>
        <w:rPr>
          <w:noProof/>
        </w:rPr>
        <w:t>3</w:t>
      </w:r>
      <w:r>
        <w:fldChar w:fldCharType="end"/>
      </w:r>
      <w:r>
        <w:t>: Comparación Web3.js y Metamask</w:t>
      </w:r>
      <w:bookmarkEnd w:id="24"/>
    </w:p>
    <w:p w14:paraId="05A26089" w14:textId="4F150A3C" w:rsidR="00F94880" w:rsidRDefault="00DE2CBA" w:rsidP="00792CAD">
      <w:r>
        <w:t xml:space="preserve">Un ejemplo visual de </w:t>
      </w:r>
      <w:r w:rsidR="00C96C67">
        <w:t>cómo son las aplicaciones que utilizan estas librerás puede ser Uniswap [</w:t>
      </w:r>
      <w:r w:rsidR="00696D1B">
        <w:t>12</w:t>
      </w:r>
      <w:r w:rsidR="00C96C67">
        <w:t xml:space="preserve">], la cual es la DApp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34"/>
                    <a:stretch>
                      <a:fillRect/>
                    </a:stretch>
                  </pic:blipFill>
                  <pic:spPr>
                    <a:xfrm>
                      <a:off x="0" y="0"/>
                      <a:ext cx="5579745" cy="2087880"/>
                    </a:xfrm>
                    <a:prstGeom prst="rect">
                      <a:avLst/>
                    </a:prstGeom>
                  </pic:spPr>
                </pic:pic>
              </a:graphicData>
            </a:graphic>
          </wp:inline>
        </w:drawing>
      </w:r>
    </w:p>
    <w:p w14:paraId="5023ADDA" w14:textId="51ABCCDF" w:rsidR="00847531" w:rsidRDefault="00847531" w:rsidP="00FD665F">
      <w:pPr>
        <w:pStyle w:val="Descripcin"/>
      </w:pPr>
      <w:bookmarkStart w:id="25" w:name="_Toc138445492"/>
      <w:r>
        <w:t xml:space="preserve">Ilustración </w:t>
      </w:r>
      <w:r>
        <w:fldChar w:fldCharType="begin"/>
      </w:r>
      <w:r>
        <w:instrText xml:space="preserve"> SEQ Ilustración \* ARABIC </w:instrText>
      </w:r>
      <w:r>
        <w:fldChar w:fldCharType="separate"/>
      </w:r>
      <w:r w:rsidR="00FD665F">
        <w:rPr>
          <w:noProof/>
        </w:rPr>
        <w:t>4</w:t>
      </w:r>
      <w:r>
        <w:fldChar w:fldCharType="end"/>
      </w:r>
      <w:r>
        <w:t xml:space="preserve">: </w:t>
      </w:r>
      <w:r w:rsidR="001B3691">
        <w:t>Ejemplo de múltiples carteras. Uniswap.</w:t>
      </w:r>
      <w:bookmarkEnd w:id="25"/>
    </w:p>
    <w:p w14:paraId="6C8F7330" w14:textId="21075EB8" w:rsidR="00D4508D" w:rsidRDefault="007A4823" w:rsidP="00792CAD">
      <w:r>
        <w:lastRenderedPageBreak/>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os métodos proporcionados por Metamask.</w:t>
      </w:r>
    </w:p>
    <w:p w14:paraId="71E95684" w14:textId="0350CA7C" w:rsidR="00792CAD" w:rsidRDefault="00DD4550" w:rsidP="00A43CD3">
      <w:pPr>
        <w:pStyle w:val="Ttulo2"/>
      </w:pPr>
      <w:bookmarkStart w:id="26" w:name="_Toc138446610"/>
      <w:r>
        <w:t>API de Metamask</w:t>
      </w:r>
      <w:bookmarkEnd w:id="26"/>
    </w:p>
    <w:p w14:paraId="314E5EC6" w14:textId="375FC462" w:rsidR="00E20D57" w:rsidRDefault="00C40A3D" w:rsidP="008D003C">
      <w:r>
        <w:t>Esta es una de las fases más importantes del proyecto, ya que al estudiar los métodos que proporciona Metamask, también investigaremos cuales de ellos están relacionados con la seguridad</w:t>
      </w:r>
      <w:r w:rsidR="00792CAD">
        <w:t>.</w:t>
      </w:r>
    </w:p>
    <w:p w14:paraId="63073D86" w14:textId="64C8BA18" w:rsidR="00673D8B" w:rsidRDefault="00E20D57" w:rsidP="008D003C">
      <w:pPr>
        <w:spacing w:after="0"/>
      </w:pPr>
      <w:r>
        <w:t>Para la obtención de la información, se ha empleado la documentación que Metamask pone a disposición de usuarios y desarrolladores. Esta documentación es escasa y poco precisa, como se citará más adelante.</w:t>
      </w:r>
      <w:r w:rsidR="008D003C">
        <w:t xml:space="preserve"> Estas dos fuentes de documentación son, la página oficial de la documentación de Metamask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comentado más adelante).</w:t>
      </w:r>
      <w:r w:rsidR="00342284">
        <w:t xml:space="preserve"> Debido a esto, los métodos de esta documentación son muy limitados, e incluso, muchos no están bien desarrollados. </w:t>
      </w:r>
      <w:r w:rsidR="00DC407F">
        <w:t>Por otro lado</w:t>
      </w:r>
      <w:r w:rsidR="00DC7C09">
        <w:t xml:space="preserve">, la </w:t>
      </w:r>
      <w:r w:rsidR="00774A65">
        <w:t>página</w:t>
      </w:r>
      <w:r w:rsidR="00DC7C09">
        <w:t xml:space="preserve"> de pruebas de Metamask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lastRenderedPageBreak/>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35"/>
                    <a:stretch>
                      <a:fillRect/>
                    </a:stretch>
                  </pic:blipFill>
                  <pic:spPr>
                    <a:xfrm>
                      <a:off x="0" y="0"/>
                      <a:ext cx="5579745" cy="2840355"/>
                    </a:xfrm>
                    <a:prstGeom prst="rect">
                      <a:avLst/>
                    </a:prstGeom>
                  </pic:spPr>
                </pic:pic>
              </a:graphicData>
            </a:graphic>
          </wp:inline>
        </w:drawing>
      </w:r>
    </w:p>
    <w:p w14:paraId="62C14689" w14:textId="316C765A" w:rsidR="00734A34" w:rsidRDefault="00734A34" w:rsidP="00FD665F">
      <w:pPr>
        <w:pStyle w:val="Descripcin"/>
      </w:pPr>
      <w:bookmarkStart w:id="27" w:name="_Toc138445493"/>
      <w:r>
        <w:t xml:space="preserve">Ilustración </w:t>
      </w:r>
      <w:r>
        <w:fldChar w:fldCharType="begin"/>
      </w:r>
      <w:r>
        <w:instrText xml:space="preserve"> SEQ Ilustración \* ARABIC </w:instrText>
      </w:r>
      <w:r>
        <w:fldChar w:fldCharType="separate"/>
      </w:r>
      <w:r w:rsidR="00FD665F">
        <w:rPr>
          <w:noProof/>
        </w:rPr>
        <w:t>5</w:t>
      </w:r>
      <w:r>
        <w:fldChar w:fldCharType="end"/>
      </w:r>
      <w:r>
        <w:t xml:space="preserve">: Ejemplo de </w:t>
      </w:r>
      <w:r w:rsidR="008754B4">
        <w:t>prueba en Metamask Playground [15]</w:t>
      </w:r>
      <w:bookmarkEnd w:id="27"/>
    </w:p>
    <w:p w14:paraId="71E95686" w14:textId="6859FC8B" w:rsidR="00792CAD" w:rsidRDefault="006F289B" w:rsidP="00792CAD">
      <w:r>
        <w:t xml:space="preserve">Con la información recabada de estas dos documentaciones, se ha creado un documento tipo Excel que contienen todos los métodos que proporciona Metamask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36"/>
                    <a:stretch>
                      <a:fillRect/>
                    </a:stretch>
                  </pic:blipFill>
                  <pic:spPr>
                    <a:xfrm>
                      <a:off x="0" y="0"/>
                      <a:ext cx="5579745" cy="2032635"/>
                    </a:xfrm>
                    <a:prstGeom prst="rect">
                      <a:avLst/>
                    </a:prstGeom>
                  </pic:spPr>
                </pic:pic>
              </a:graphicData>
            </a:graphic>
          </wp:inline>
        </w:drawing>
      </w:r>
    </w:p>
    <w:p w14:paraId="604D8BB4" w14:textId="46A03114" w:rsidR="00934730" w:rsidRDefault="005E6F06" w:rsidP="00FD665F">
      <w:pPr>
        <w:pStyle w:val="Descripcin"/>
      </w:pPr>
      <w:bookmarkStart w:id="28" w:name="_Toc138445494"/>
      <w:r>
        <w:t xml:space="preserve">Ilustración </w:t>
      </w:r>
      <w:r>
        <w:fldChar w:fldCharType="begin"/>
      </w:r>
      <w:r>
        <w:instrText xml:space="preserve"> SEQ Ilustración \* ARABIC </w:instrText>
      </w:r>
      <w:r>
        <w:fldChar w:fldCharType="separate"/>
      </w:r>
      <w:r w:rsidR="00FD665F">
        <w:rPr>
          <w:noProof/>
        </w:rPr>
        <w:t>6</w:t>
      </w:r>
      <w:r>
        <w:fldChar w:fldCharType="end"/>
      </w:r>
      <w:r>
        <w:t xml:space="preserve">: </w:t>
      </w:r>
      <w:r w:rsidR="00AF0A70">
        <w:t>Imagen de</w:t>
      </w:r>
      <w:r w:rsidR="00EB4355">
        <w:t xml:space="preserve"> la documentación creada de Metamask</w:t>
      </w:r>
      <w:bookmarkEnd w:id="28"/>
    </w:p>
    <w:p w14:paraId="651B12BE" w14:textId="77777777" w:rsidR="00CF11C3" w:rsidRDefault="00770071" w:rsidP="00EB4355">
      <w:r>
        <w:t xml:space="preserve">Como se puede observar </w:t>
      </w:r>
      <w:r w:rsidR="00430CF1">
        <w:t>se han insertado también las</w:t>
      </w:r>
      <w:r w:rsidR="007417D0">
        <w:t xml:space="preserve"> direcciones a</w:t>
      </w:r>
      <w:r w:rsidR="0005185F">
        <w:t>l repositorio de GitHub de Metamask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w:t>
      </w:r>
      <w:r w:rsidR="003C7E8A">
        <w:lastRenderedPageBreak/>
        <w:t>proporcionan en la API de Metamask.</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mc:AlternateContent>
          <mc:Choice Requires="wpg">
            <w:drawing>
              <wp:anchor distT="0" distB="0" distL="114300" distR="114300" simplePos="0" relativeHeight="251665408" behindDoc="0" locked="0" layoutInCell="1" allowOverlap="1" wp14:anchorId="77A1B314" wp14:editId="760EEE00">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37"/>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2EF8EA68" w:rsidR="006642AF" w:rsidRPr="007558AB" w:rsidRDefault="006642AF" w:rsidP="00FD665F">
                              <w:pPr>
                                <w:pStyle w:val="Descripcin"/>
                                <w:rPr>
                                  <w:noProof/>
                                  <w:sz w:val="24"/>
                                </w:rPr>
                              </w:pPr>
                              <w:bookmarkStart w:id="29" w:name="_Toc138445495"/>
                              <w:r>
                                <w:t xml:space="preserve">Ilustración </w:t>
                              </w:r>
                              <w:r>
                                <w:fldChar w:fldCharType="begin"/>
                              </w:r>
                              <w:r>
                                <w:instrText xml:space="preserve"> SEQ Ilustración \* ARABIC </w:instrText>
                              </w:r>
                              <w:r>
                                <w:fldChar w:fldCharType="separate"/>
                              </w:r>
                              <w:r w:rsidR="00FD665F">
                                <w:rPr>
                                  <w:noProof/>
                                </w:rPr>
                                <w:t>7</w:t>
                              </w:r>
                              <w:r>
                                <w:fldChar w:fldCharType="end"/>
                              </w:r>
                              <w:r>
                                <w:t>: Popup de confirmación wallet_switchEthereumChain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5" style="position:absolute;left:0;text-align:left;margin-left:71.85pt;margin-top:113.65pt;width:281.15pt;height:294.8pt;z-index:251665408"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6"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38" o:title="Interfaz de usuario gráfica, Texto, Aplicación&#10;&#10;Descripción generada automáticamente"/>
                </v:shape>
                <v:shape id="Cuadro de texto 1" o:spid="_x0000_s1037"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2EF8EA68" w:rsidR="006642AF" w:rsidRPr="007558AB" w:rsidRDefault="006642AF" w:rsidP="00FD665F">
                        <w:pPr>
                          <w:pStyle w:val="Descripcin"/>
                          <w:rPr>
                            <w:noProof/>
                            <w:sz w:val="24"/>
                          </w:rPr>
                        </w:pPr>
                        <w:bookmarkStart w:id="30" w:name="_Toc138445495"/>
                        <w:r>
                          <w:t xml:space="preserve">Ilustración </w:t>
                        </w:r>
                        <w:r>
                          <w:fldChar w:fldCharType="begin"/>
                        </w:r>
                        <w:r>
                          <w:instrText xml:space="preserve"> SEQ Ilustración \* ARABIC </w:instrText>
                        </w:r>
                        <w:r>
                          <w:fldChar w:fldCharType="separate"/>
                        </w:r>
                        <w:r w:rsidR="00FD665F">
                          <w:rPr>
                            <w:noProof/>
                          </w:rPr>
                          <w:t>7</w:t>
                        </w:r>
                        <w:r>
                          <w:fldChar w:fldCharType="end"/>
                        </w:r>
                        <w:r>
                          <w:t>: Popup de confirmación wallet_switchEthereumChain</w:t>
                        </w:r>
                        <w:bookmarkEnd w:id="30"/>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r w:rsidR="00AF59A3">
        <w:rPr>
          <w:i/>
          <w:iCs/>
        </w:rPr>
        <w:t>Playground</w:t>
      </w:r>
      <w:r w:rsidR="00AF59A3">
        <w:t xml:space="preserve"> de Metamask [</w:t>
      </w:r>
      <w:r w:rsidR="005B56C5">
        <w:t>15</w:t>
      </w:r>
      <w:r w:rsidR="00AF59A3">
        <w:t>]</w:t>
      </w:r>
      <w:r w:rsidR="002521DF">
        <w:t xml:space="preserve"> donde, al ejecutar la prueba de ese método</w:t>
      </w:r>
      <w:r w:rsidR="00A45124">
        <w:t xml:space="preserve">, si aparece el </w:t>
      </w:r>
      <w:r w:rsidR="00E203BE">
        <w:rPr>
          <w:i/>
          <w:iCs/>
        </w:rPr>
        <w:t>popup</w:t>
      </w:r>
      <w:r w:rsidR="00E203BE">
        <w:t xml:space="preserve"> de la extensión de Metamask</w:t>
      </w:r>
      <w:r w:rsidR="00792762">
        <w:t>, se puede determinar si es necesaria la confirmación</w:t>
      </w:r>
      <w:r w:rsidR="006E4013">
        <w:t>. Un ejemplo de e</w:t>
      </w:r>
      <w:r w:rsidR="00174624">
        <w:t xml:space="preserve">llo es el método </w:t>
      </w:r>
      <w:r w:rsidR="00174624">
        <w:rPr>
          <w:i/>
          <w:iCs/>
        </w:rPr>
        <w:t>wallet_switchEthereumChain</w:t>
      </w:r>
      <w:r w:rsidR="00057D62">
        <w:t xml:space="preserve"> que, al ejecutarlo, nos salta la pestaña de Metamask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la implementación de dichos métodos en el repositorio de GitHub de Metamask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lastRenderedPageBreak/>
        <w:t>El EIP (</w:t>
      </w:r>
      <w:r w:rsidRPr="00A73765">
        <w:rPr>
          <w:i/>
          <w:iCs/>
          <w:lang w:val="es-ES"/>
        </w:rPr>
        <w:t>Ethereum Improvement Proposals</w:t>
      </w:r>
      <w:r w:rsidR="00DF6887" w:rsidRPr="00A73765">
        <w:rPr>
          <w:lang w:val="es-ES"/>
        </w:rPr>
        <w:t>)</w:t>
      </w:r>
      <w:r w:rsidR="00A73765" w:rsidRPr="00A73765">
        <w:rPr>
          <w:lang w:val="es-ES"/>
        </w:rPr>
        <w:t xml:space="preserve"> es la documentació</w:t>
      </w:r>
      <w:r w:rsidR="00A73765">
        <w:rPr>
          <w:lang w:val="es-ES"/>
        </w:rPr>
        <w:t>n detrás de Ethereum como “organización”. En los EIP se encuentran sobre todo los métodos que se implementan en Ethereum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como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Prrafodelista"/>
        <w:numPr>
          <w:ilvl w:val="0"/>
          <w:numId w:val="43"/>
        </w:numPr>
      </w:pPr>
      <w:r>
        <w:t>El proceso es correcto</w:t>
      </w:r>
      <w:r w:rsidR="009062E9">
        <w:t xml:space="preserve"> y el usuario acepta</w:t>
      </w:r>
      <w:r>
        <w:t>.</w:t>
      </w:r>
    </w:p>
    <w:p w14:paraId="5211C094" w14:textId="1E9DF199" w:rsidR="00A509D4" w:rsidRDefault="00A509D4" w:rsidP="00A509D4">
      <w:pPr>
        <w:pStyle w:val="Prrafodelista"/>
        <w:numPr>
          <w:ilvl w:val="0"/>
          <w:numId w:val="43"/>
        </w:numPr>
      </w:pPr>
      <w:r>
        <w:t>El usuario rechaza</w:t>
      </w:r>
      <w:r w:rsidR="009062E9">
        <w:t xml:space="preserve"> la petición de permisos.</w:t>
      </w:r>
    </w:p>
    <w:p w14:paraId="11F3167D" w14:textId="34599035" w:rsidR="009062E9" w:rsidRDefault="009062E9" w:rsidP="00A509D4">
      <w:pPr>
        <w:pStyle w:val="Prrafodelista"/>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r w:rsidR="001F0451">
        <w:rPr>
          <w:i/>
          <w:iCs/>
        </w:rPr>
        <w:t>wallet_addEthereumChain</w:t>
      </w:r>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Ttulo2"/>
        <w:rPr>
          <w:lang w:val="en-US"/>
        </w:rPr>
      </w:pPr>
      <w:bookmarkStart w:id="31" w:name="_Toc138446611"/>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31"/>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r w:rsidR="00D5119A">
        <w:rPr>
          <w:lang w:val="es-ES"/>
        </w:rPr>
        <w:t xml:space="preserve">porporcionan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connecte. Debido a esto, la lógica y complejidad de</w:t>
      </w:r>
      <w:r w:rsidR="00EE0A21">
        <w:rPr>
          <w:lang w:val="es-ES"/>
        </w:rPr>
        <w:t xml:space="preserve">l desarrollo de aplicaciones con Ether.js o Web3.js, es mucho menor. </w:t>
      </w:r>
    </w:p>
    <w:p w14:paraId="67821BAC" w14:textId="77777777" w:rsidR="008E760B"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Metamask (que son más peticiones API), </w:t>
      </w:r>
      <w:r w:rsidR="00774A65">
        <w:rPr>
          <w:lang w:val="es-ES"/>
        </w:rPr>
        <w:t>sino</w:t>
      </w:r>
      <w:r w:rsidR="00FD78E3">
        <w:rPr>
          <w:lang w:val="es-ES"/>
        </w:rPr>
        <w:t xml:space="preserve"> </w:t>
      </w:r>
    </w:p>
    <w:p w14:paraId="5310B977" w14:textId="443CB1E9" w:rsidR="00AE65A7" w:rsidRDefault="00FD78E3" w:rsidP="002A3D00">
      <w:pPr>
        <w:rPr>
          <w:lang w:val="es-ES"/>
        </w:rPr>
      </w:pPr>
      <w:r>
        <w:rPr>
          <w:lang w:val="es-ES"/>
        </w:rPr>
        <w:lastRenderedPageBreak/>
        <w:t xml:space="preserve">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t xml:space="preserve">En este proyecto no se ha estudiado la seguridad </w:t>
      </w:r>
      <w:r w:rsidR="00000358">
        <w:rPr>
          <w:lang w:val="es-ES"/>
        </w:rPr>
        <w:t xml:space="preserve">de estas dos librerías, si no que el trabajo se centra en las APIs de Metamask.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EtherJS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39"/>
                    <a:stretch>
                      <a:fillRect/>
                    </a:stretch>
                  </pic:blipFill>
                  <pic:spPr>
                    <a:xfrm>
                      <a:off x="0" y="0"/>
                      <a:ext cx="5579745" cy="1460500"/>
                    </a:xfrm>
                    <a:prstGeom prst="rect">
                      <a:avLst/>
                    </a:prstGeom>
                  </pic:spPr>
                </pic:pic>
              </a:graphicData>
            </a:graphic>
          </wp:inline>
        </w:drawing>
      </w:r>
    </w:p>
    <w:p w14:paraId="513C9BF3" w14:textId="25A91A9F" w:rsidR="0085171E" w:rsidRDefault="00DE075B" w:rsidP="00FD665F">
      <w:pPr>
        <w:pStyle w:val="Descripcin"/>
      </w:pPr>
      <w:bookmarkStart w:id="32" w:name="_Toc138445496"/>
      <w:r>
        <w:t xml:space="preserve">Ilustración </w:t>
      </w:r>
      <w:r>
        <w:fldChar w:fldCharType="begin"/>
      </w:r>
      <w:r>
        <w:instrText xml:space="preserve"> SEQ Ilustración \* ARABIC </w:instrText>
      </w:r>
      <w:r>
        <w:fldChar w:fldCharType="separate"/>
      </w:r>
      <w:r w:rsidR="00FD665F">
        <w:rPr>
          <w:noProof/>
        </w:rPr>
        <w:t>8</w:t>
      </w:r>
      <w:r>
        <w:fldChar w:fldCharType="end"/>
      </w:r>
      <w:r>
        <w:t xml:space="preserve">: Documentación creada de </w:t>
      </w:r>
      <w:r w:rsidR="005465C2">
        <w:t>Ether.js</w:t>
      </w:r>
      <w:bookmarkEnd w:id="32"/>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40"/>
                    <a:stretch>
                      <a:fillRect/>
                    </a:stretch>
                  </pic:blipFill>
                  <pic:spPr>
                    <a:xfrm>
                      <a:off x="0" y="0"/>
                      <a:ext cx="5579745" cy="1185545"/>
                    </a:xfrm>
                    <a:prstGeom prst="rect">
                      <a:avLst/>
                    </a:prstGeom>
                  </pic:spPr>
                </pic:pic>
              </a:graphicData>
            </a:graphic>
          </wp:inline>
        </w:drawing>
      </w:r>
    </w:p>
    <w:p w14:paraId="37D2B71B" w14:textId="6ED70C55" w:rsidR="005465C2" w:rsidRDefault="009E744D" w:rsidP="00FD665F">
      <w:pPr>
        <w:pStyle w:val="Descripcin"/>
      </w:pPr>
      <w:bookmarkStart w:id="33" w:name="_Toc138445497"/>
      <w:r>
        <w:t xml:space="preserve">Ilustración </w:t>
      </w:r>
      <w:r>
        <w:fldChar w:fldCharType="begin"/>
      </w:r>
      <w:r>
        <w:instrText xml:space="preserve"> SEQ Ilustración \* ARABIC </w:instrText>
      </w:r>
      <w:r>
        <w:fldChar w:fldCharType="separate"/>
      </w:r>
      <w:r w:rsidR="00FD665F">
        <w:rPr>
          <w:noProof/>
        </w:rPr>
        <w:t>9</w:t>
      </w:r>
      <w:r>
        <w:fldChar w:fldCharType="end"/>
      </w:r>
      <w:r>
        <w:t>: Documentación creada de Web3.js</w:t>
      </w:r>
      <w:bookmarkEnd w:id="33"/>
    </w:p>
    <w:p w14:paraId="337133E2" w14:textId="434BB54B" w:rsidR="00DC51DB" w:rsidRDefault="0075202D" w:rsidP="00DB65C7">
      <w:pPr>
        <w:pStyle w:val="Ttulo2"/>
      </w:pPr>
      <w:bookmarkStart w:id="34" w:name="_Toc138446612"/>
      <w:r>
        <w:lastRenderedPageBreak/>
        <w:t>Problemas en la documentación</w:t>
      </w:r>
      <w:bookmarkEnd w:id="34"/>
    </w:p>
    <w:p w14:paraId="102C4D04" w14:textId="623A7CCD" w:rsidR="0075202D" w:rsidRDefault="00007F38" w:rsidP="0075202D">
      <w:r>
        <w:t xml:space="preserve">Durante los procesos de documentación de los distintos métodos (específicamente los de Metamask),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Metamask,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que en muchos casos, lo que se implementa no es lo que se recomienda. </w:t>
      </w:r>
      <w:r w:rsidR="003F6260">
        <w:t xml:space="preserve">Un claro ejemplo de esto es el método </w:t>
      </w:r>
      <w:r w:rsidR="003F6260">
        <w:rPr>
          <w:i/>
          <w:iCs/>
        </w:rPr>
        <w:t>wallet_addEthereumChain</w:t>
      </w:r>
      <w:r w:rsidR="007428D7">
        <w:t>. En este método, Metamask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9504" behindDoc="0" locked="0" layoutInCell="1" allowOverlap="1" wp14:anchorId="49C89B0D" wp14:editId="35CD7E12">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41"/>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51E9FC4D" w:rsidR="00CB6D95" w:rsidRPr="006816DE" w:rsidRDefault="00CB6D95" w:rsidP="00FD665F">
                              <w:pPr>
                                <w:pStyle w:val="Descripcin"/>
                                <w:rPr>
                                  <w:sz w:val="24"/>
                                </w:rPr>
                              </w:pPr>
                              <w:bookmarkStart w:id="35" w:name="_Toc138445498"/>
                              <w:r>
                                <w:t xml:space="preserve">Ilustración </w:t>
                              </w:r>
                              <w:r>
                                <w:fldChar w:fldCharType="begin"/>
                              </w:r>
                              <w:r>
                                <w:instrText xml:space="preserve"> SEQ Ilustración \* ARABIC </w:instrText>
                              </w:r>
                              <w:r>
                                <w:fldChar w:fldCharType="separate"/>
                              </w:r>
                              <w:r w:rsidR="00FD665F">
                                <w:rPr>
                                  <w:noProof/>
                                </w:rPr>
                                <w:t>10</w:t>
                              </w:r>
                              <w:r>
                                <w:fldChar w:fldCharType="end"/>
                              </w:r>
                              <w:r>
                                <w:t xml:space="preserve">: Ejemplo de </w:t>
                              </w:r>
                              <w:r w:rsidR="004E79BD">
                                <w:t>colisión de la documentación en wallet_watchAsset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38" style="position:absolute;left:0;text-align:left;margin-left:-73.5pt;margin-top:155pt;width:571.65pt;height:81.55pt;z-index:251669504"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39"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42" o:title=""/>
                </v:shape>
                <v:shape id="Cuadro de texto 1" o:spid="_x0000_s1040"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51E9FC4D" w:rsidR="00CB6D95" w:rsidRPr="006816DE" w:rsidRDefault="00CB6D95" w:rsidP="00FD665F">
                        <w:pPr>
                          <w:pStyle w:val="Descripcin"/>
                          <w:rPr>
                            <w:sz w:val="24"/>
                          </w:rPr>
                        </w:pPr>
                        <w:bookmarkStart w:id="36" w:name="_Toc138445498"/>
                        <w:r>
                          <w:t xml:space="preserve">Ilustración </w:t>
                        </w:r>
                        <w:r>
                          <w:fldChar w:fldCharType="begin"/>
                        </w:r>
                        <w:r>
                          <w:instrText xml:space="preserve"> SEQ Ilustración \* ARABIC </w:instrText>
                        </w:r>
                        <w:r>
                          <w:fldChar w:fldCharType="separate"/>
                        </w:r>
                        <w:r w:rsidR="00FD665F">
                          <w:rPr>
                            <w:noProof/>
                          </w:rPr>
                          <w:t>10</w:t>
                        </w:r>
                        <w:r>
                          <w:fldChar w:fldCharType="end"/>
                        </w:r>
                        <w:r>
                          <w:t xml:space="preserve">: Ejemplo de </w:t>
                        </w:r>
                        <w:r w:rsidR="004E79BD">
                          <w:t>colisión de la documentación en wallet_watchAsset</w:t>
                        </w:r>
                        <w:bookmarkEnd w:id="36"/>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Metamask.</w:t>
      </w:r>
      <w:r w:rsidR="00232187">
        <w:t xml:space="preserve"> Por ejemplo, se puede ver en la siguiente imagen un ejemplo de la documentación que se ha creado. Este método es </w:t>
      </w:r>
      <w:r w:rsidR="00232187">
        <w:rPr>
          <w:i/>
          <w:iCs/>
        </w:rPr>
        <w:t>wallet_watchAsset</w:t>
      </w:r>
      <w:r w:rsidR="002F3A93">
        <w:t>, d</w:t>
      </w:r>
      <w:r w:rsidR="00A54FA1">
        <w:t xml:space="preserve">onde metamask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Ttulo2"/>
      </w:pPr>
      <w:bookmarkStart w:id="37" w:name="_Toc138446613"/>
      <w:r>
        <w:lastRenderedPageBreak/>
        <w:t>Métodos de firma</w:t>
      </w:r>
      <w:bookmarkEnd w:id="37"/>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Metamask</w:t>
      </w:r>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Prrafodelista"/>
        <w:numPr>
          <w:ilvl w:val="0"/>
          <w:numId w:val="43"/>
        </w:numPr>
      </w:pPr>
      <w:r>
        <w:rPr>
          <w:i/>
          <w:iCs/>
        </w:rPr>
        <w:t>Eth_sign</w:t>
      </w:r>
    </w:p>
    <w:p w14:paraId="4B25AB55" w14:textId="18787ED9" w:rsidR="00B1789B" w:rsidRPr="00B1789B" w:rsidRDefault="00B1789B" w:rsidP="00B1789B">
      <w:pPr>
        <w:pStyle w:val="Prrafodelista"/>
        <w:numPr>
          <w:ilvl w:val="0"/>
          <w:numId w:val="43"/>
        </w:numPr>
      </w:pPr>
      <w:r>
        <w:rPr>
          <w:i/>
          <w:iCs/>
        </w:rPr>
        <w:t>Eth_personalSign</w:t>
      </w:r>
    </w:p>
    <w:p w14:paraId="0A60E50F" w14:textId="0AF42527" w:rsidR="00B1789B" w:rsidRPr="004E075A" w:rsidRDefault="00B1789B" w:rsidP="00B1789B">
      <w:pPr>
        <w:pStyle w:val="Prrafodelista"/>
        <w:numPr>
          <w:ilvl w:val="0"/>
          <w:numId w:val="43"/>
        </w:numPr>
      </w:pPr>
      <w:r>
        <w:rPr>
          <w:i/>
          <w:iCs/>
        </w:rPr>
        <w:t>Eth_sigTypedData</w:t>
      </w:r>
      <w:r w:rsidR="00342DA3">
        <w:rPr>
          <w:i/>
          <w:iCs/>
        </w:rPr>
        <w:t>_v4</w:t>
      </w:r>
    </w:p>
    <w:p w14:paraId="5CEA57D7" w14:textId="4F196087" w:rsidR="004E075A" w:rsidRDefault="004E075A" w:rsidP="004E075A">
      <w:pPr>
        <w:pStyle w:val="Ttulo3"/>
      </w:pPr>
      <w:bookmarkStart w:id="38" w:name="_Toc138446614"/>
      <w:r>
        <w:rPr>
          <w:i/>
          <w:iCs/>
        </w:rPr>
        <w:t>eth_sign</w:t>
      </w:r>
      <w:bookmarkEnd w:id="38"/>
    </w:p>
    <w:p w14:paraId="688044A7" w14:textId="10577F71" w:rsidR="00B1789B" w:rsidRDefault="00BE0D88" w:rsidP="00B1789B">
      <w:r>
        <w:t xml:space="preserve">El primer método es el menos seguro, ya que en el </w:t>
      </w:r>
      <w:r>
        <w:rPr>
          <w:i/>
          <w:iCs/>
        </w:rPr>
        <w:t>popup</w:t>
      </w:r>
      <w:r>
        <w:t xml:space="preserve"> que se le presenta al usuario, el mesaje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Metamask a catalogado este método de firma como deprecado. Para saber más de estos métodos, ver Anexo </w:t>
      </w:r>
      <w:r w:rsidR="00B0496B">
        <w:t>I</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w:lastRenderedPageBreak/>
        <mc:AlternateContent>
          <mc:Choice Requires="wpg">
            <w:drawing>
              <wp:anchor distT="0" distB="0" distL="114300" distR="114300" simplePos="0" relativeHeight="251673600" behindDoc="0" locked="0" layoutInCell="1" allowOverlap="1" wp14:anchorId="3D8DC606" wp14:editId="276A4CFC">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43">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1DF0D4D2" w:rsidR="005641D5" w:rsidRPr="002023A1" w:rsidRDefault="005641D5" w:rsidP="00FD665F">
                              <w:pPr>
                                <w:pStyle w:val="Descripcin"/>
                                <w:rPr>
                                  <w:noProof/>
                                  <w:sz w:val="24"/>
                                </w:rPr>
                              </w:pPr>
                              <w:bookmarkStart w:id="39" w:name="_Toc138445499"/>
                              <w:r>
                                <w:t xml:space="preserve">Ilustración </w:t>
                              </w:r>
                              <w:r>
                                <w:fldChar w:fldCharType="begin"/>
                              </w:r>
                              <w:r>
                                <w:instrText xml:space="preserve"> SEQ Ilustración \* ARABIC </w:instrText>
                              </w:r>
                              <w:r>
                                <w:fldChar w:fldCharType="separate"/>
                              </w:r>
                              <w:r w:rsidR="00FD665F">
                                <w:rPr>
                                  <w:noProof/>
                                </w:rPr>
                                <w:t>11</w:t>
                              </w:r>
                              <w:r>
                                <w:fldChar w:fldCharType="end"/>
                              </w:r>
                              <w:r>
                                <w:t>: Ejemplo de eth_sign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Grupo 2" o:spid="_x0000_s1041" style="position:absolute;left:0;text-align:left;margin-left:0;margin-top:0;width:153.8pt;height:316.55pt;z-index:251673600;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2"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44" o:title="metamask-extension  · GitHub" croptop="906f" cropbottom="1181f" cropleft="1984f" cropright="2043f"/>
                </v:shape>
                <v:shape id="Cuadro de texto 1" o:spid="_x0000_s1043"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1DF0D4D2" w:rsidR="005641D5" w:rsidRPr="002023A1" w:rsidRDefault="005641D5" w:rsidP="00FD665F">
                        <w:pPr>
                          <w:pStyle w:val="Descripcin"/>
                          <w:rPr>
                            <w:noProof/>
                            <w:sz w:val="24"/>
                          </w:rPr>
                        </w:pPr>
                        <w:bookmarkStart w:id="40" w:name="_Toc138445499"/>
                        <w:r>
                          <w:t xml:space="preserve">Ilustración </w:t>
                        </w:r>
                        <w:r>
                          <w:fldChar w:fldCharType="begin"/>
                        </w:r>
                        <w:r>
                          <w:instrText xml:space="preserve"> SEQ Ilustración \* ARABIC </w:instrText>
                        </w:r>
                        <w:r>
                          <w:fldChar w:fldCharType="separate"/>
                        </w:r>
                        <w:r w:rsidR="00FD665F">
                          <w:rPr>
                            <w:noProof/>
                          </w:rPr>
                          <w:t>11</w:t>
                        </w:r>
                        <w:r>
                          <w:fldChar w:fldCharType="end"/>
                        </w:r>
                        <w:r>
                          <w:t>: Ejemplo de eth_sign</w:t>
                        </w:r>
                        <w:bookmarkEnd w:id="40"/>
                      </w:p>
                    </w:txbxContent>
                  </v:textbox>
                </v:shape>
                <w10:wrap type="topAndBottom" anchorx="page"/>
              </v:group>
            </w:pict>
          </mc:Fallback>
        </mc:AlternateContent>
      </w:r>
      <w:r>
        <w:t xml:space="preserve">Debido a la inseguridad de esto, Metamask en su propia aplicación, en los ajustes avanzados, ahora permite desactivar las peticiones a este método. Gracias a esto y, a que </w:t>
      </w:r>
      <w:r w:rsidR="003E0323">
        <w:t>se disponen de los otros métodos que se citarán a continuación, Metamask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r w:rsidR="003E0323">
        <w:rPr>
          <w:i/>
          <w:iCs/>
        </w:rPr>
        <w:t>eth_sign</w:t>
      </w:r>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Ttulo3"/>
      </w:pPr>
      <w:bookmarkStart w:id="41" w:name="_Toc138446615"/>
      <w:r>
        <w:t>eth_personalSign</w:t>
      </w:r>
      <w:bookmarkEnd w:id="41"/>
    </w:p>
    <w:p w14:paraId="1504E244" w14:textId="2606AD7E" w:rsidR="007E27E1" w:rsidRDefault="007E27E1" w:rsidP="007E27E1">
      <w:r>
        <w:t>Este fue el método que Metamask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w:lastRenderedPageBreak/>
        <mc:AlternateContent>
          <mc:Choice Requires="wpg">
            <w:drawing>
              <wp:anchor distT="0" distB="0" distL="114300" distR="114300" simplePos="0" relativeHeight="251677696" behindDoc="0" locked="0" layoutInCell="1" allowOverlap="1" wp14:anchorId="454DCB64" wp14:editId="34182E39">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316B2C8D" w:rsidR="00BB735E" w:rsidRPr="00947D2A" w:rsidRDefault="00BB735E" w:rsidP="00FD665F">
                              <w:pPr>
                                <w:pStyle w:val="Descripcin"/>
                                <w:rPr>
                                  <w:noProof/>
                                  <w:sz w:val="24"/>
                                </w:rPr>
                              </w:pPr>
                              <w:bookmarkStart w:id="42" w:name="_Toc138445500"/>
                              <w:r>
                                <w:t xml:space="preserve">Ilustración </w:t>
                              </w:r>
                              <w:r>
                                <w:fldChar w:fldCharType="begin"/>
                              </w:r>
                              <w:r>
                                <w:instrText xml:space="preserve"> SEQ Ilustración \* ARABIC </w:instrText>
                              </w:r>
                              <w:r>
                                <w:fldChar w:fldCharType="separate"/>
                              </w:r>
                              <w:r w:rsidR="00FD665F">
                                <w:rPr>
                                  <w:noProof/>
                                </w:rPr>
                                <w:t>12</w:t>
                              </w:r>
                              <w:r>
                                <w:fldChar w:fldCharType="end"/>
                              </w:r>
                              <w:r>
                                <w:t>: Ejemplo de eth_personalSign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4" style="position:absolute;left:0;text-align:left;margin-left:118.05pt;margin-top:88.95pt;width:188.3pt;height:326.05pt;z-index:251677696"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5"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46" o:title="personal_sign"/>
                </v:shape>
                <v:shape id="Cuadro de texto 1" o:spid="_x0000_s1046"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316B2C8D" w:rsidR="00BB735E" w:rsidRPr="00947D2A" w:rsidRDefault="00BB735E" w:rsidP="00FD665F">
                        <w:pPr>
                          <w:pStyle w:val="Descripcin"/>
                          <w:rPr>
                            <w:noProof/>
                            <w:sz w:val="24"/>
                          </w:rPr>
                        </w:pPr>
                        <w:bookmarkStart w:id="43" w:name="_Toc138445500"/>
                        <w:r>
                          <w:t xml:space="preserve">Ilustración </w:t>
                        </w:r>
                        <w:r>
                          <w:fldChar w:fldCharType="begin"/>
                        </w:r>
                        <w:r>
                          <w:instrText xml:space="preserve"> SEQ Ilustración \* ARABIC </w:instrText>
                        </w:r>
                        <w:r>
                          <w:fldChar w:fldCharType="separate"/>
                        </w:r>
                        <w:r w:rsidR="00FD665F">
                          <w:rPr>
                            <w:noProof/>
                          </w:rPr>
                          <w:t>12</w:t>
                        </w:r>
                        <w:r>
                          <w:fldChar w:fldCharType="end"/>
                        </w:r>
                        <w:r>
                          <w:t>: Ejemplo de eth_personalSign</w:t>
                        </w:r>
                        <w:bookmarkEnd w:id="43"/>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Ttulo3"/>
      </w:pPr>
      <w:bookmarkStart w:id="44" w:name="_Toc138446616"/>
      <w:r>
        <w:t>Eth_signTypedData</w:t>
      </w:r>
      <w:r w:rsidR="00DE42E0">
        <w:t>_v4</w:t>
      </w:r>
      <w:bookmarkEnd w:id="44"/>
    </w:p>
    <w:p w14:paraId="14755358" w14:textId="370FAB3E" w:rsidR="004430F2" w:rsidRDefault="00867B13" w:rsidP="00DE42E0">
      <w:r>
        <w:t>Este es el método más moderno implementado en Metamask.</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varias 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r w:rsidR="004430F2">
        <w:rPr>
          <w:i/>
          <w:iCs/>
        </w:rPr>
        <w:t>popup</w:t>
      </w:r>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w:lastRenderedPageBreak/>
        <mc:AlternateContent>
          <mc:Choice Requires="wpg">
            <w:drawing>
              <wp:anchor distT="0" distB="0" distL="114300" distR="114300" simplePos="0" relativeHeight="251681792" behindDoc="0" locked="0" layoutInCell="1" allowOverlap="1" wp14:anchorId="4B137B23" wp14:editId="70B69859">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47"/>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77360635" w:rsidR="0069581B" w:rsidRPr="006D454E" w:rsidRDefault="0069581B" w:rsidP="00FD665F">
                              <w:pPr>
                                <w:pStyle w:val="Descripcin"/>
                                <w:rPr>
                                  <w:noProof/>
                                  <w:sz w:val="24"/>
                                </w:rPr>
                              </w:pPr>
                              <w:bookmarkStart w:id="45" w:name="_Toc138445501"/>
                              <w:r>
                                <w:t xml:space="preserve">Ilustración </w:t>
                              </w:r>
                              <w:r>
                                <w:fldChar w:fldCharType="begin"/>
                              </w:r>
                              <w:r>
                                <w:instrText xml:space="preserve"> SEQ Ilustración \* ARABIC </w:instrText>
                              </w:r>
                              <w:r>
                                <w:fldChar w:fldCharType="separate"/>
                              </w:r>
                              <w:r w:rsidR="00FD665F">
                                <w:rPr>
                                  <w:noProof/>
                                </w:rPr>
                                <w:t>13</w:t>
                              </w:r>
                              <w:r>
                                <w:fldChar w:fldCharType="end"/>
                              </w:r>
                              <w:r>
                                <w:t>: Ejemplo de eth_signTypedData_v4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7" style="position:absolute;left:0;text-align:left;margin-left:127.55pt;margin-top:0;width:169.9pt;height:314.8pt;z-index:251681792"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48"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48" o:title=""/>
                </v:shape>
                <v:shape id="Cuadro de texto 1" o:spid="_x0000_s1049"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77360635" w:rsidR="0069581B" w:rsidRPr="006D454E" w:rsidRDefault="0069581B" w:rsidP="00FD665F">
                        <w:pPr>
                          <w:pStyle w:val="Descripcin"/>
                          <w:rPr>
                            <w:noProof/>
                            <w:sz w:val="24"/>
                          </w:rPr>
                        </w:pPr>
                        <w:bookmarkStart w:id="46" w:name="_Toc138445501"/>
                        <w:r>
                          <w:t xml:space="preserve">Ilustración </w:t>
                        </w:r>
                        <w:r>
                          <w:fldChar w:fldCharType="begin"/>
                        </w:r>
                        <w:r>
                          <w:instrText xml:space="preserve"> SEQ Ilustración \* ARABIC </w:instrText>
                        </w:r>
                        <w:r>
                          <w:fldChar w:fldCharType="separate"/>
                        </w:r>
                        <w:r w:rsidR="00FD665F">
                          <w:rPr>
                            <w:noProof/>
                          </w:rPr>
                          <w:t>13</w:t>
                        </w:r>
                        <w:r>
                          <w:fldChar w:fldCharType="end"/>
                        </w:r>
                        <w:r>
                          <w:t>: Ejemplo de eth_signTypedData_v4</w:t>
                        </w:r>
                        <w:bookmarkEnd w:id="46"/>
                      </w:p>
                    </w:txbxContent>
                  </v:textbox>
                </v:shape>
                <w10:wrap type="topAndBottom"/>
              </v:group>
            </w:pict>
          </mc:Fallback>
        </mc:AlternateContent>
      </w:r>
      <w:r>
        <w:t xml:space="preserve">Como se puede observar, </w:t>
      </w:r>
      <w:r w:rsidR="00350DB0">
        <w:t xml:space="preserve">en la confirmación se incluye </w:t>
      </w:r>
      <w:r w:rsidR="00E20F31">
        <w:t>unos datos estructurados (from, wallets, etc).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Ttulo4"/>
      </w:pPr>
      <w:r>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Para entender en profundidad como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Prrafodelista"/>
        <w:numPr>
          <w:ilvl w:val="0"/>
          <w:numId w:val="44"/>
        </w:numPr>
      </w:pPr>
      <w:r>
        <w:t>Diseñar la estructura de los datos: En este paso, se va a definir qué datos se van a firmar. Este método requiere que todos los datos esté</w:t>
      </w:r>
      <w:r w:rsidR="00D04CC8">
        <w:t xml:space="preserve">n estructurados y con la </w:t>
      </w:r>
      <w:r w:rsidR="00D04CC8">
        <w:lastRenderedPageBreak/>
        <w:t>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t>Este código muestra la creación de la estructura de los datos y su definición (asignación de valores). También hay que definir los tipos de esta</w:t>
      </w:r>
      <w:r w:rsidR="0073528B">
        <w:t>s estructuras y sus variables, definido en types:</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"Person[]"</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lastRenderedPageBreak/>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"Person[]"</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"name": "wallets",</w:t>
      </w:r>
    </w:p>
    <w:p w14:paraId="56293877" w14:textId="77777777" w:rsidR="005E5097" w:rsidRDefault="005E5097" w:rsidP="005E5097">
      <w:pPr>
        <w:pStyle w:val="CdigoFuente"/>
      </w:pPr>
      <w:r>
        <w:t xml:space="preserve">        "type": "address[]"</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establecido, tienen un tipo de variable asignada en la estructura Types.</w:t>
      </w:r>
    </w:p>
    <w:p w14:paraId="68322F2D" w14:textId="77777777" w:rsidR="002D2CAC" w:rsidRDefault="002D2CAC" w:rsidP="002D2CAC"/>
    <w:p w14:paraId="4FD16BF4" w14:textId="77777777" w:rsidR="00AA211D" w:rsidRDefault="0084702F" w:rsidP="00AA211D">
      <w:pPr>
        <w:pStyle w:val="Prrafodelista"/>
        <w:numPr>
          <w:ilvl w:val="0"/>
          <w:numId w:val="44"/>
        </w:numPr>
      </w:pPr>
      <w:r>
        <w:t>En el segundo paso</w:t>
      </w:r>
      <w:r w:rsidR="00D5597F">
        <w:t xml:space="preserve"> hay que diseñar el </w:t>
      </w:r>
      <w:r w:rsidR="00D5597F">
        <w:rPr>
          <w:i/>
          <w:iCs/>
        </w:rPr>
        <w:t>domain separator</w:t>
      </w:r>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continuación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9C128D">
        <w:rPr>
          <w:lang w:val="en-US"/>
        </w:rPr>
        <w:br/>
      </w:r>
      <w:r w:rsidRPr="00BC490B">
        <w:rPr>
          <w:lang w:val="en-US"/>
        </w:rPr>
        <w:t>"domain": {</w:t>
      </w:r>
    </w:p>
    <w:p w14:paraId="77A0BB23" w14:textId="77777777" w:rsidR="00AA211D" w:rsidRPr="00BC490B" w:rsidRDefault="00AA211D" w:rsidP="00AA211D">
      <w:pPr>
        <w:pStyle w:val="CdigoFuente"/>
        <w:rPr>
          <w:lang w:val="en-US"/>
        </w:rPr>
      </w:pPr>
      <w:r w:rsidRPr="00BC490B">
        <w:rPr>
          <w:lang w:val="en-US"/>
        </w:rPr>
        <w:t xml:space="preserve">    "chainId":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"verifyingContract":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lastRenderedPageBreak/>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"chainId",</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"name": "verifyingContract",</w:t>
      </w:r>
    </w:p>
    <w:p w14:paraId="4E214070" w14:textId="77777777" w:rsidR="003C7FFB" w:rsidRPr="00BC490B" w:rsidRDefault="003C7FFB" w:rsidP="003C7FFB">
      <w:pPr>
        <w:pStyle w:val="CdigoFuente"/>
        <w:rPr>
          <w:lang w:val="es-ES"/>
        </w:rPr>
      </w:pPr>
      <w:r w:rsidRPr="00BC490B">
        <w:rPr>
          <w:lang w:val="es-ES"/>
        </w:rPr>
        <w:t xml:space="preserve">        "type": "address"</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Prrafodelista"/>
        <w:numPr>
          <w:ilvl w:val="1"/>
          <w:numId w:val="43"/>
        </w:numPr>
      </w:pPr>
      <w:r>
        <w:t xml:space="preserve">ChainID: este parámetro contiene el identificador de la red </w:t>
      </w:r>
      <w:r w:rsidR="00EC20AA">
        <w:t>en la que trabajan los contratos.</w:t>
      </w:r>
    </w:p>
    <w:p w14:paraId="16243942" w14:textId="0D38C5AE" w:rsidR="00EC20AA" w:rsidRDefault="00EC20AA" w:rsidP="00080317">
      <w:pPr>
        <w:pStyle w:val="Prrafodelista"/>
        <w:numPr>
          <w:ilvl w:val="1"/>
          <w:numId w:val="43"/>
        </w:numPr>
      </w:pPr>
      <w:r>
        <w:t>Name: Nombre que se le da al separador.</w:t>
      </w:r>
    </w:p>
    <w:p w14:paraId="450D4458" w14:textId="6B4E3FF6" w:rsidR="00EC20AA" w:rsidRDefault="00EC20AA" w:rsidP="00080317">
      <w:pPr>
        <w:pStyle w:val="Prrafodelista"/>
        <w:numPr>
          <w:ilvl w:val="1"/>
          <w:numId w:val="43"/>
        </w:numPr>
      </w:pPr>
      <w:r>
        <w:t>VerifyingContract: este contiene la dirección del contrato solidity que va a encargarse de certificar y validar las firmas de este método.</w:t>
      </w:r>
    </w:p>
    <w:p w14:paraId="2698132D" w14:textId="18A73F4D" w:rsidR="00EC20AA" w:rsidRDefault="00EC20AA" w:rsidP="00080317">
      <w:pPr>
        <w:pStyle w:val="Prrafodelista"/>
        <w:numPr>
          <w:ilvl w:val="1"/>
          <w:numId w:val="43"/>
        </w:numPr>
      </w:pPr>
      <w:r>
        <w:t>Version: Version empleada.</w:t>
      </w:r>
    </w:p>
    <w:p w14:paraId="21F48833" w14:textId="3BD82E0B" w:rsidR="00EC20AA" w:rsidRDefault="00EC20AA" w:rsidP="00080317">
      <w:pPr>
        <w:pStyle w:val="Prrafodelista"/>
        <w:numPr>
          <w:ilvl w:val="1"/>
          <w:numId w:val="43"/>
        </w:numPr>
      </w:pPr>
      <w:r>
        <w:t>Salt: coste de la firma en tipo salt (esto es opcional).</w:t>
      </w:r>
    </w:p>
    <w:p w14:paraId="40160FB9" w14:textId="15B4EC34" w:rsidR="00EC20AA" w:rsidRDefault="001F364E" w:rsidP="00EC20AA">
      <w:pPr>
        <w:pStyle w:val="Prrafodelista"/>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Prrafodelista"/>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r>
        <w:rPr>
          <w:i/>
          <w:iCs/>
        </w:rPr>
        <w:t>primaryType</w:t>
      </w:r>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popup</w:t>
      </w:r>
      <w:r w:rsidR="00AB34E0">
        <w:t xml:space="preserve"> que se le presenta al usuario. Debido a esto, es muy importante esta clase, ya que es la </w:t>
      </w:r>
      <w:r w:rsidR="00AB34E0">
        <w:lastRenderedPageBreak/>
        <w:t xml:space="preserve">información que </w:t>
      </w:r>
      <w:r w:rsidR="00BB0182">
        <w:t>el usuario usará para determinar si todo está correcto y proceder a su firma.</w:t>
      </w:r>
    </w:p>
    <w:p w14:paraId="2F4594F6" w14:textId="2C6BB31F" w:rsidR="008E19E4" w:rsidRDefault="009E234F" w:rsidP="008E19E4">
      <w:pPr>
        <w:pStyle w:val="Ttulo3"/>
      </w:pPr>
      <w:bookmarkStart w:id="47" w:name="_Toc138446617"/>
      <w:r>
        <w:t>Creación de la base de datos</w:t>
      </w:r>
      <w:bookmarkEnd w:id="47"/>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r w:rsidR="003B68A7">
        <w:t xml:space="preserve">DappRadar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rPr>
          <w:noProof/>
        </w:rPr>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49"/>
                    <a:stretch>
                      <a:fillRect/>
                    </a:stretch>
                  </pic:blipFill>
                  <pic:spPr>
                    <a:xfrm>
                      <a:off x="0" y="0"/>
                      <a:ext cx="5579745" cy="748665"/>
                    </a:xfrm>
                    <a:prstGeom prst="rect">
                      <a:avLst/>
                    </a:prstGeom>
                  </pic:spPr>
                </pic:pic>
              </a:graphicData>
            </a:graphic>
          </wp:inline>
        </w:drawing>
      </w:r>
    </w:p>
    <w:p w14:paraId="632B5CB9" w14:textId="5E5478D7" w:rsidR="002F065A" w:rsidRDefault="00ED1F6E" w:rsidP="00FD665F">
      <w:pPr>
        <w:pStyle w:val="Descripcin"/>
      </w:pPr>
      <w:bookmarkStart w:id="48" w:name="_Toc138445502"/>
      <w:r>
        <w:t xml:space="preserve">Ilustración </w:t>
      </w:r>
      <w:r>
        <w:fldChar w:fldCharType="begin"/>
      </w:r>
      <w:r>
        <w:instrText xml:space="preserve"> SEQ Ilustración \* ARABIC </w:instrText>
      </w:r>
      <w:r>
        <w:fldChar w:fldCharType="separate"/>
      </w:r>
      <w:r w:rsidR="00FD665F">
        <w:rPr>
          <w:noProof/>
        </w:rPr>
        <w:t>14</w:t>
      </w:r>
      <w:r>
        <w:fldChar w:fldCharType="end"/>
      </w:r>
      <w:r>
        <w:t>: Ejemplo de la documentación de aplicaciones y los métodos</w:t>
      </w:r>
      <w:bookmarkEnd w:id="48"/>
    </w:p>
    <w:p w14:paraId="0ABED4D2" w14:textId="77777777" w:rsidR="00ED1F6E" w:rsidRDefault="00ED1F6E" w:rsidP="00ED1F6E"/>
    <w:p w14:paraId="7BE6F70D" w14:textId="4C72E356" w:rsidR="00ED1F6E" w:rsidRDefault="00ED1F6E" w:rsidP="00ED1F6E">
      <w:r>
        <w:lastRenderedPageBreak/>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las líneas en las que aparece cada método, se empezó realizando una búsqueda con VSCode.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(solidity) o en el código fuente, como es este caso.</w:t>
      </w:r>
    </w:p>
    <w:p w14:paraId="29F14256" w14:textId="62E47CE0" w:rsidR="00F74F0A" w:rsidRDefault="00F74F0A" w:rsidP="00ED1F6E">
      <w:r>
        <w:t>Esta herramienta se puede encontrar en el repositorio creado para este proyecto [</w:t>
      </w:r>
      <w:r w:rsidR="0016229C">
        <w:t>23</w:t>
      </w:r>
      <w:r>
        <w:t>]. Para que esta herramienta funcione de forma correcta, también se debe de instalar una dependencia de GitHub [</w:t>
      </w:r>
      <w:r w:rsidR="00DB2EAE">
        <w:t>2</w:t>
      </w:r>
      <w:r w:rsidR="0016229C">
        <w:t>4</w:t>
      </w:r>
      <w:r>
        <w:t>].</w:t>
      </w:r>
    </w:p>
    <w:p w14:paraId="75BE376D" w14:textId="36A5458D" w:rsidR="009D192E" w:rsidRDefault="009D192E" w:rsidP="009D192E">
      <w:pPr>
        <w:pStyle w:val="Ttulo2"/>
      </w:pPr>
      <w:bookmarkStart w:id="49" w:name="_Toc138446618"/>
      <w:r>
        <w:t>Análisis de seguridad de eth_signTypedData</w:t>
      </w:r>
      <w:r w:rsidR="00854C60">
        <w:t>_v</w:t>
      </w:r>
      <w:r>
        <w:t>4</w:t>
      </w:r>
      <w:bookmarkEnd w:id="49"/>
    </w:p>
    <w:p w14:paraId="758B50C8" w14:textId="3A36FB77" w:rsidR="00854C60" w:rsidRDefault="00854C60" w:rsidP="00854C60">
      <w:r>
        <w:t>El siguiente proceso es estudiar la seguridad de los métodos. En este proyecto se ha decid</w:t>
      </w:r>
      <w:r w:rsidR="002B36A5">
        <w:t xml:space="preserve">ido centrar la atención en este método. Esto se debe a que </w:t>
      </w:r>
      <w:r w:rsidR="00BC4BCD">
        <w:t xml:space="preserve">este método </w:t>
      </w:r>
      <w:r w:rsidR="00646968">
        <w:t>representa un gran</w:t>
      </w:r>
      <w:r w:rsidR="00BA0FFD">
        <w:t xml:space="preserve"> porcentaje de las funciones que implementan las aplicaciones.</w:t>
      </w:r>
      <w:r w:rsidR="0021732B">
        <w:t xml:space="preserve"> Para el estudio, lo más importante es la </w:t>
      </w:r>
      <w:r w:rsidR="00A645FD">
        <w:t xml:space="preserve">implementación de este método. Ya que se ha creado una base de datos detectando en que aplicaciones y qué líneas y archivos se encuentra este método, hay que determinar que es lo que puede hacer este método </w:t>
      </w:r>
      <w:r w:rsidR="002742CB">
        <w:t>inseguro.</w:t>
      </w:r>
    </w:p>
    <w:p w14:paraId="720C9CF7" w14:textId="342323E1" w:rsidR="00B76875" w:rsidRDefault="00B76875" w:rsidP="00854C60">
      <w:r>
        <w:t xml:space="preserve">El código y la implementación que se va a </w:t>
      </w:r>
      <w:r w:rsidR="00946380">
        <w:t>estudiar</w:t>
      </w:r>
      <w:r>
        <w:t xml:space="preserve"> es la mostrada en la sección anterior</w:t>
      </w:r>
      <w:r w:rsidR="00664CDE">
        <w:t>. Ese código mostrado es el código de ejemplo propuesto por Metamask en su documentación.</w:t>
      </w:r>
      <w:r w:rsidR="00B26254">
        <w:t xml:space="preserve"> Este ejemplo, como comentado, contiene varias</w:t>
      </w:r>
      <w:r w:rsidR="00BA4E58">
        <w:t xml:space="preserve"> carteras de destino, un mensaje que se muestra al usuario, etc. Esto es gracias a que, este método </w:t>
      </w:r>
      <w:r w:rsidR="008116B0">
        <w:t xml:space="preserve">habilita una flexibilidad que en el resto de </w:t>
      </w:r>
      <w:r w:rsidR="007F1AD4">
        <w:t>los métodos</w:t>
      </w:r>
      <w:r w:rsidR="008116B0">
        <w:t xml:space="preserve"> era imposible. Este método también corrige errores ya conocidos de los otros métodos</w:t>
      </w:r>
      <w:r w:rsidR="00DE2C9C">
        <w:t xml:space="preserve">, como implementar una misma curva de firma (una misma clave de firma) </w:t>
      </w:r>
      <w:r w:rsidR="00DE2C9C">
        <w:lastRenderedPageBreak/>
        <w:t xml:space="preserve">para varios propósitos no relacionados. Este era el principal problema de </w:t>
      </w:r>
      <w:r w:rsidR="00DE2C9C">
        <w:rPr>
          <w:i/>
          <w:iCs/>
        </w:rPr>
        <w:t>eth_sign</w:t>
      </w:r>
      <w:r w:rsidR="00DE2C9C">
        <w:t xml:space="preserve"> y que se corrige con el separador de dominio.</w:t>
      </w:r>
      <w:r w:rsidR="00847F31">
        <w:t xml:space="preserve"> Este separador, permite que el método de firma se defina para u</w:t>
      </w:r>
      <w:r w:rsidR="00DD7B99">
        <w:t>n dominio en concreto y corrige la posibilidad de haber varios métodos igualmente definidos</w:t>
      </w:r>
      <w:r w:rsidR="00524CBB">
        <w:t xml:space="preserve"> intenten ejecutarse a la vez y genere conflictos.</w:t>
      </w:r>
    </w:p>
    <w:p w14:paraId="5A7D5763" w14:textId="6303EAFD" w:rsidR="00912333" w:rsidRDefault="00211FBF" w:rsidP="00854C60">
      <w:r>
        <w:t xml:space="preserve">El principal beneficio de este </w:t>
      </w:r>
      <w:r w:rsidR="004B77BB">
        <w:t>método</w:t>
      </w:r>
      <w:r>
        <w:t xml:space="preserve"> es la flexibilidad </w:t>
      </w:r>
      <w:r w:rsidR="0014185B">
        <w:t>que aporta</w:t>
      </w:r>
      <w:r w:rsidR="00941A55">
        <w:t>.</w:t>
      </w:r>
      <w:r w:rsidR="00C52BC1">
        <w:t xml:space="preserve"> Para obtener esta flexibilidad, el método </w:t>
      </w:r>
      <w:r w:rsidR="00082AB9">
        <w:t xml:space="preserve">define una serie de parámetros obligatorios y luego ya permite que se creen estructuras para crear </w:t>
      </w:r>
      <w:r w:rsidR="004B77BB">
        <w:t>la firma deseada.</w:t>
      </w:r>
      <w:r w:rsidR="00912333">
        <w:t xml:space="preserve"> La estructura mínima e indispensable para que la firma sea exitosa es la siguiente:</w:t>
      </w:r>
    </w:p>
    <w:p w14:paraId="570DF129" w14:textId="77777777" w:rsidR="00127CA4" w:rsidRPr="00127CA4" w:rsidRDefault="00127CA4" w:rsidP="00127CA4">
      <w:pPr>
        <w:pStyle w:val="CdigoFuente"/>
        <w:rPr>
          <w:lang w:val="en-US"/>
        </w:rPr>
      </w:pPr>
      <w:r w:rsidRPr="00127CA4">
        <w:rPr>
          <w:lang w:val="en-US"/>
        </w:rPr>
        <w:t>{</w:t>
      </w:r>
    </w:p>
    <w:p w14:paraId="4CE9A3B6" w14:textId="77777777" w:rsidR="00127CA4" w:rsidRPr="00127CA4" w:rsidRDefault="00127CA4" w:rsidP="00127CA4">
      <w:pPr>
        <w:pStyle w:val="CdigoFuente"/>
        <w:rPr>
          <w:lang w:val="en-US"/>
        </w:rPr>
      </w:pPr>
      <w:r w:rsidRPr="00127CA4">
        <w:rPr>
          <w:lang w:val="en-US"/>
        </w:rPr>
        <w:t xml:space="preserve">  "domain": {</w:t>
      </w:r>
    </w:p>
    <w:p w14:paraId="3A3A5396" w14:textId="77777777" w:rsidR="00127CA4" w:rsidRPr="00127CA4" w:rsidRDefault="00127CA4" w:rsidP="00127CA4">
      <w:pPr>
        <w:pStyle w:val="CdigoFuente"/>
        <w:rPr>
          <w:lang w:val="en-US"/>
        </w:rPr>
      </w:pPr>
      <w:r w:rsidRPr="00127CA4">
        <w:rPr>
          <w:lang w:val="en-US"/>
        </w:rPr>
        <w:t xml:space="preserve">  },</w:t>
      </w:r>
    </w:p>
    <w:p w14:paraId="6AA56C7E" w14:textId="77777777" w:rsidR="00127CA4" w:rsidRPr="00127CA4" w:rsidRDefault="00127CA4" w:rsidP="00127CA4">
      <w:pPr>
        <w:pStyle w:val="CdigoFuente"/>
        <w:rPr>
          <w:lang w:val="en-US"/>
        </w:rPr>
      </w:pPr>
      <w:r w:rsidRPr="00127CA4">
        <w:rPr>
          <w:lang w:val="en-US"/>
        </w:rPr>
        <w:t xml:space="preserve">  "message": {</w:t>
      </w:r>
    </w:p>
    <w:p w14:paraId="67401728" w14:textId="77777777" w:rsidR="00127CA4" w:rsidRPr="00127CA4" w:rsidRDefault="00127CA4" w:rsidP="00127CA4">
      <w:pPr>
        <w:pStyle w:val="CdigoFuente"/>
        <w:rPr>
          <w:lang w:val="en-US"/>
        </w:rPr>
      </w:pPr>
      <w:r w:rsidRPr="00127CA4">
        <w:rPr>
          <w:lang w:val="en-US"/>
        </w:rPr>
        <w:t xml:space="preserve">  },</w:t>
      </w:r>
    </w:p>
    <w:p w14:paraId="20C53D43" w14:textId="77777777" w:rsidR="00127CA4" w:rsidRPr="00127CA4" w:rsidRDefault="00127CA4" w:rsidP="00127CA4">
      <w:pPr>
        <w:pStyle w:val="CdigoFuente"/>
        <w:rPr>
          <w:lang w:val="en-US"/>
        </w:rPr>
      </w:pPr>
      <w:r w:rsidRPr="00127CA4">
        <w:rPr>
          <w:lang w:val="en-US"/>
        </w:rPr>
        <w:t xml:space="preserve">  "primaryType": "Mail",</w:t>
      </w:r>
    </w:p>
    <w:p w14:paraId="49CC041D" w14:textId="77777777" w:rsidR="00127CA4" w:rsidRPr="00127CA4" w:rsidRDefault="00127CA4" w:rsidP="00127CA4">
      <w:pPr>
        <w:pStyle w:val="CdigoFuente"/>
        <w:rPr>
          <w:lang w:val="en-US"/>
        </w:rPr>
      </w:pPr>
      <w:r w:rsidRPr="00127CA4">
        <w:rPr>
          <w:lang w:val="en-US"/>
        </w:rPr>
        <w:t xml:space="preserve">  "types": {</w:t>
      </w:r>
    </w:p>
    <w:p w14:paraId="32C69F08" w14:textId="77777777" w:rsidR="00127CA4" w:rsidRDefault="00127CA4" w:rsidP="00127CA4">
      <w:pPr>
        <w:pStyle w:val="CdigoFuente"/>
      </w:pPr>
      <w:r w:rsidRPr="00127CA4">
        <w:rPr>
          <w:lang w:val="en-US"/>
        </w:rPr>
        <w:t xml:space="preserve">    </w:t>
      </w:r>
      <w:r>
        <w:t>"Mail": [</w:t>
      </w:r>
    </w:p>
    <w:p w14:paraId="08CFCF39" w14:textId="77777777" w:rsidR="00127CA4" w:rsidRDefault="00127CA4" w:rsidP="00127CA4">
      <w:pPr>
        <w:pStyle w:val="CdigoFuente"/>
      </w:pPr>
      <w:r>
        <w:t xml:space="preserve">    ]</w:t>
      </w:r>
    </w:p>
    <w:p w14:paraId="274D84F7" w14:textId="77777777" w:rsidR="00127CA4" w:rsidRDefault="00127CA4" w:rsidP="00127CA4">
      <w:pPr>
        <w:pStyle w:val="CdigoFuente"/>
      </w:pPr>
      <w:r>
        <w:t xml:space="preserve">  }</w:t>
      </w:r>
    </w:p>
    <w:p w14:paraId="0A37EE7D" w14:textId="63F2C79A" w:rsidR="00912333" w:rsidRDefault="00127CA4" w:rsidP="00127CA4">
      <w:pPr>
        <w:pStyle w:val="CdigoFuente"/>
      </w:pPr>
      <w:r>
        <w:t>}</w:t>
      </w:r>
    </w:p>
    <w:p w14:paraId="523CF6CD" w14:textId="77777777" w:rsidR="00127CA4" w:rsidRDefault="00127CA4" w:rsidP="00127CA4"/>
    <w:p w14:paraId="44A13E7D" w14:textId="0070EAE9" w:rsidR="00127CA4" w:rsidRDefault="006900F6" w:rsidP="00671246">
      <w:r>
        <w:t xml:space="preserve">En el código anterior, se muestra como la firma es exitosa </w:t>
      </w:r>
      <w:r w:rsidR="00671246">
        <w:t xml:space="preserve">con un dominio nulo, un mensaje nulo y en </w:t>
      </w:r>
      <w:r w:rsidR="00671246">
        <w:rPr>
          <w:i/>
          <w:iCs/>
        </w:rPr>
        <w:t xml:space="preserve">types </w:t>
      </w:r>
      <w:r w:rsidR="00671246">
        <w:t xml:space="preserve">y </w:t>
      </w:r>
      <w:r w:rsidR="00671246">
        <w:rPr>
          <w:i/>
          <w:iCs/>
        </w:rPr>
        <w:t>primary</w:t>
      </w:r>
      <w:r w:rsidR="00F91C56">
        <w:rPr>
          <w:i/>
          <w:iCs/>
        </w:rPr>
        <w:t>T</w:t>
      </w:r>
      <w:r w:rsidR="00671246">
        <w:rPr>
          <w:i/>
          <w:iCs/>
        </w:rPr>
        <w:t>ype</w:t>
      </w:r>
      <w:r w:rsidR="00F91C56">
        <w:rPr>
          <w:i/>
          <w:iCs/>
        </w:rPr>
        <w:t xml:space="preserve"> </w:t>
      </w:r>
      <w:r w:rsidR="00072015">
        <w:t>tienen que estar definidos a un tipo, en este caso es Mail, pero podría tener cualquier otro nombre.</w:t>
      </w:r>
      <w:r w:rsidR="00200AA5">
        <w:t xml:space="preserve"> </w:t>
      </w:r>
    </w:p>
    <w:p w14:paraId="541DCA30" w14:textId="3C40E716" w:rsidR="00072015" w:rsidRDefault="00A2091F" w:rsidP="00671246">
      <w:r>
        <w:t xml:space="preserve">Para comprobar que esta es la estructura mínima </w:t>
      </w:r>
      <w:r w:rsidR="002B7CB7">
        <w:t xml:space="preserve">que genera una firma correcta, se ha hecho uso de la aplicación descentralizada de pruebas que se ha creado para este </w:t>
      </w:r>
      <w:r w:rsidR="00D93BAA">
        <w:t>proyecto [</w:t>
      </w:r>
      <w:r w:rsidR="00E01C32">
        <w:t>25</w:t>
      </w:r>
      <w:r w:rsidR="00D93BAA">
        <w:t>]</w:t>
      </w:r>
      <w:r w:rsidR="00E01C32">
        <w:t xml:space="preserve">. En esta herramienta se debe primero conectar la cartera de Metamask, y </w:t>
      </w:r>
      <w:r w:rsidR="00C31757">
        <w:t xml:space="preserve">posteriormente seleccionar la versión del método </w:t>
      </w:r>
      <w:r w:rsidR="00C31757">
        <w:rPr>
          <w:i/>
          <w:iCs/>
        </w:rPr>
        <w:t>eth_signTypedData</w:t>
      </w:r>
      <w:r w:rsidR="00C31757">
        <w:t xml:space="preserve"> (este trabajo se centra en la versión 4, ya que es la última y la más segura).</w:t>
      </w:r>
      <w:r w:rsidR="002F53F5">
        <w:t xml:space="preserve"> Después de seleccionar dicha versión, </w:t>
      </w:r>
      <w:r w:rsidR="009B1CBC">
        <w:t xml:space="preserve">en el cuerpo de la página hay un cuadro de texto donde se debe de introducir el </w:t>
      </w:r>
      <w:r w:rsidR="00677AFF">
        <w:t>JSON que queremos firmar. En este caso, se parte del código completo mostrado en la sección anterior y se van eliminando estructuras de datos hasta llegar al código mostrado anteriormente.</w:t>
      </w:r>
    </w:p>
    <w:p w14:paraId="772885C9" w14:textId="664C32FC" w:rsidR="00677AFF" w:rsidRDefault="00677AFF" w:rsidP="00671246">
      <w:r>
        <w:lastRenderedPageBreak/>
        <w:t xml:space="preserve">La aplicación es clave para determinar esta estructura mínima </w:t>
      </w:r>
      <w:r w:rsidR="0014039C">
        <w:t>que genera una firma exitosa.</w:t>
      </w:r>
      <w:r w:rsidR="00BD4693">
        <w:t xml:space="preserve"> Esta aplicación, cuando se intenta firmar, genera un </w:t>
      </w:r>
      <w:r w:rsidR="00BD4693">
        <w:rPr>
          <w:i/>
          <w:iCs/>
        </w:rPr>
        <w:t>popup</w:t>
      </w:r>
      <w:r w:rsidR="009277A0">
        <w:t xml:space="preserve"> donde se le informa al usuario de toda la información de</w:t>
      </w:r>
      <w:r w:rsidR="00AF7A0C">
        <w:t xml:space="preserve"> la firma y el propio usuario puede aceptar o denegar esta firma.</w:t>
      </w:r>
    </w:p>
    <w:p w14:paraId="3046CE65" w14:textId="459994DA" w:rsidR="00AF7A0C" w:rsidRDefault="00AF7A0C" w:rsidP="00671246">
      <w:r>
        <w:t>Para determinar que la firma es exitosa</w:t>
      </w:r>
      <w:r w:rsidR="00035EC6">
        <w:t>, la aplicación, por debajo del cuadro de texto, después de que el usuario acepte la firma, se muestra la dirección del contrato que lo ha verificado y si ha sido exitoso o no. Gracias a est</w:t>
      </w:r>
      <w:r w:rsidR="00321E1D">
        <w:t>a lógica que se ha añadido, es fácil de determinar cual es el contenido mínimo que se puede firmar con este método (partiendo de un contenido completo e ir quitando datos hasta que no se puede reducir más</w:t>
      </w:r>
      <w:r w:rsidR="000F3157">
        <w:t>). A continuación, se muestra el mensaje de firma exitosa con el código mínimo:</w:t>
      </w:r>
    </w:p>
    <w:p w14:paraId="230756C5" w14:textId="77777777" w:rsidR="005969D2" w:rsidRDefault="005969D2" w:rsidP="005969D2">
      <w:pPr>
        <w:keepNext/>
      </w:pPr>
      <w:r w:rsidRPr="005969D2">
        <w:rPr>
          <w:noProof/>
        </w:rPr>
        <w:drawing>
          <wp:inline distT="0" distB="0" distL="0" distR="0" wp14:anchorId="5E0DEF4A" wp14:editId="08686831">
            <wp:extent cx="5579745" cy="3032125"/>
            <wp:effectExtent l="0" t="0" r="1905" b="0"/>
            <wp:docPr id="152269912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20" name="Imagen 1" descr="Interfaz de usuario gráfica, Texto, Aplicación, Teams&#10;&#10;Descripción generada automáticamente"/>
                    <pic:cNvPicPr/>
                  </pic:nvPicPr>
                  <pic:blipFill>
                    <a:blip r:embed="rId50"/>
                    <a:stretch>
                      <a:fillRect/>
                    </a:stretch>
                  </pic:blipFill>
                  <pic:spPr>
                    <a:xfrm>
                      <a:off x="0" y="0"/>
                      <a:ext cx="5579745" cy="3032125"/>
                    </a:xfrm>
                    <a:prstGeom prst="rect">
                      <a:avLst/>
                    </a:prstGeom>
                  </pic:spPr>
                </pic:pic>
              </a:graphicData>
            </a:graphic>
          </wp:inline>
        </w:drawing>
      </w:r>
    </w:p>
    <w:p w14:paraId="0B8CE345" w14:textId="6E7928AE" w:rsidR="000F3157" w:rsidRDefault="005969D2" w:rsidP="00FD665F">
      <w:pPr>
        <w:pStyle w:val="Descripcin"/>
      </w:pPr>
      <w:bookmarkStart w:id="50" w:name="_Toc138445503"/>
      <w:r>
        <w:t xml:space="preserve">Ilustración </w:t>
      </w:r>
      <w:r>
        <w:fldChar w:fldCharType="begin"/>
      </w:r>
      <w:r>
        <w:instrText xml:space="preserve"> SEQ Ilustración \* ARABIC </w:instrText>
      </w:r>
      <w:r>
        <w:fldChar w:fldCharType="separate"/>
      </w:r>
      <w:r w:rsidR="00FD665F">
        <w:rPr>
          <w:noProof/>
        </w:rPr>
        <w:t>15</w:t>
      </w:r>
      <w:r>
        <w:fldChar w:fldCharType="end"/>
      </w:r>
      <w:r>
        <w:t>: Firma exitosa con mínimo contenido [25]</w:t>
      </w:r>
      <w:bookmarkEnd w:id="50"/>
    </w:p>
    <w:p w14:paraId="59794C34" w14:textId="13C31F55" w:rsidR="005969D2" w:rsidRDefault="00FE5E67" w:rsidP="005969D2">
      <w:r>
        <w:t xml:space="preserve">Ahora que ya se ha determinado la estructura mínima que se puede firmar con resultado exitoso, se debe </w:t>
      </w:r>
      <w:r w:rsidR="00DD7946">
        <w:t>ejercer de crítico.</w:t>
      </w:r>
      <w:r w:rsidR="004431DE">
        <w:t xml:space="preserve"> Un método que a priori es </w:t>
      </w:r>
      <w:r w:rsidR="00D77D7B">
        <w:t>seguro</w:t>
      </w:r>
      <w:r w:rsidR="004431DE">
        <w:t xml:space="preserve"> debería de analizar los contenidos que se firman y requerir un</w:t>
      </w:r>
      <w:r w:rsidR="002C48B7">
        <w:t xml:space="preserve">a serie de mecanismos de verificación </w:t>
      </w:r>
      <w:r w:rsidR="001A09B6">
        <w:t>de este</w:t>
      </w:r>
      <w:r w:rsidR="002C48B7">
        <w:t>. Como se puede observar del contenido mínimo, no se realiza ningún tipo de comprobación previa</w:t>
      </w:r>
      <w:r w:rsidR="001A09B6">
        <w:t xml:space="preserve"> y recae la responsabilidad de</w:t>
      </w:r>
      <w:r w:rsidR="00E744DA">
        <w:t xml:space="preserve"> fiarse en el usuario. Esto se debe a que este método sí muestra al usuario el contenido, como se ejemplificó en secciones anteriores.</w:t>
      </w:r>
    </w:p>
    <w:p w14:paraId="0B45A8AB" w14:textId="1E63F689" w:rsidR="00E744DA" w:rsidRDefault="00BA0BB2" w:rsidP="005969D2">
      <w:r>
        <w:lastRenderedPageBreak/>
        <w:t xml:space="preserve">Esta no es una práctica muy recomendable, ya que la gran mayoría de problemas de seguridad siempre vienen por la vía humana. </w:t>
      </w:r>
      <w:r w:rsidR="00FE43C8">
        <w:t>Este método, como se puede observar, no implementa ningún tipo de validación, ni si quiera en el separador de dominio.</w:t>
      </w:r>
    </w:p>
    <w:p w14:paraId="18503D4F" w14:textId="6D4892C8" w:rsidR="00313113" w:rsidRDefault="00313113" w:rsidP="005969D2">
      <w:r>
        <w:t>El único tipo de verificación que se ha detectado en esta fase es, cuando se usa una variable y no se define el tipo. El método</w:t>
      </w:r>
      <w:r w:rsidR="008C3B1B">
        <w:t xml:space="preserve"> comprueba que todas las variables que se han usado en las distintas estructuras de datos lleven asignadas un tipo de variable en la sección de </w:t>
      </w:r>
      <w:r w:rsidR="008C3B1B">
        <w:rPr>
          <w:i/>
          <w:iCs/>
        </w:rPr>
        <w:t>types</w:t>
      </w:r>
      <w:r w:rsidR="008C3B1B">
        <w:t>. Esto se debe a que también este tipo de dato debe concordar con el asignado en el contrato que verifica la firma y, en caso de no estar definido, el contrato deniega la verificación de la firma.</w:t>
      </w:r>
      <w:r w:rsidR="00A70370">
        <w:t xml:space="preserve"> A </w:t>
      </w:r>
      <w:r w:rsidR="006E4EF6">
        <w:t>continuación,</w:t>
      </w:r>
      <w:r w:rsidR="00A70370">
        <w:t xml:space="preserve"> se muestra un ejemplo:</w:t>
      </w:r>
    </w:p>
    <w:p w14:paraId="4C0DD691" w14:textId="77777777" w:rsidR="0035274E" w:rsidRPr="001F22DD" w:rsidRDefault="0035274E" w:rsidP="0035274E">
      <w:pPr>
        <w:pStyle w:val="CdigoFuente"/>
        <w:rPr>
          <w:lang w:val="es-ES"/>
        </w:rPr>
      </w:pPr>
      <w:r w:rsidRPr="001F22DD">
        <w:rPr>
          <w:lang w:val="es-ES"/>
        </w:rPr>
        <w:t>{</w:t>
      </w:r>
    </w:p>
    <w:p w14:paraId="49ED4853" w14:textId="77777777" w:rsidR="0035274E" w:rsidRPr="001F22DD" w:rsidRDefault="0035274E" w:rsidP="0035274E">
      <w:pPr>
        <w:pStyle w:val="CdigoFuente"/>
        <w:rPr>
          <w:lang w:val="es-ES"/>
        </w:rPr>
      </w:pPr>
      <w:r w:rsidRPr="001F22DD">
        <w:rPr>
          <w:lang w:val="es-ES"/>
        </w:rPr>
        <w:t xml:space="preserve">  "domain": {</w:t>
      </w:r>
    </w:p>
    <w:p w14:paraId="2EFC7537" w14:textId="77777777" w:rsidR="0035274E" w:rsidRPr="001F22DD" w:rsidRDefault="0035274E" w:rsidP="0035274E">
      <w:pPr>
        <w:pStyle w:val="CdigoFuente"/>
        <w:rPr>
          <w:lang w:val="es-ES"/>
        </w:rPr>
      </w:pPr>
      <w:r w:rsidRPr="001F22DD">
        <w:rPr>
          <w:lang w:val="es-ES"/>
        </w:rPr>
        <w:t xml:space="preserve">    "chainId": "0x1"</w:t>
      </w:r>
    </w:p>
    <w:p w14:paraId="26298963" w14:textId="77777777" w:rsidR="0035274E" w:rsidRPr="001F22DD" w:rsidRDefault="0035274E" w:rsidP="0035274E">
      <w:pPr>
        <w:pStyle w:val="CdigoFuente"/>
        <w:rPr>
          <w:lang w:val="es-ES"/>
        </w:rPr>
      </w:pPr>
      <w:r w:rsidRPr="001F22DD">
        <w:rPr>
          <w:lang w:val="es-ES"/>
        </w:rPr>
        <w:t xml:space="preserve">  },</w:t>
      </w:r>
    </w:p>
    <w:p w14:paraId="22885C9B" w14:textId="77777777" w:rsidR="0035274E" w:rsidRPr="001F22DD" w:rsidRDefault="0035274E" w:rsidP="0035274E">
      <w:pPr>
        <w:pStyle w:val="CdigoFuente"/>
        <w:rPr>
          <w:lang w:val="es-ES"/>
        </w:rPr>
      </w:pPr>
      <w:r w:rsidRPr="001F22DD">
        <w:rPr>
          <w:lang w:val="es-ES"/>
        </w:rPr>
        <w:t xml:space="preserve">  "message": {</w:t>
      </w:r>
    </w:p>
    <w:p w14:paraId="64555E47" w14:textId="77777777" w:rsidR="0035274E" w:rsidRPr="001F22DD" w:rsidRDefault="0035274E" w:rsidP="0035274E">
      <w:pPr>
        <w:pStyle w:val="CdigoFuente"/>
        <w:rPr>
          <w:lang w:val="es-ES"/>
        </w:rPr>
      </w:pPr>
      <w:r w:rsidRPr="001F22DD">
        <w:rPr>
          <w:lang w:val="es-ES"/>
        </w:rPr>
        <w:t xml:space="preserve">    }</w:t>
      </w:r>
    </w:p>
    <w:p w14:paraId="3A0EBDEF" w14:textId="77777777" w:rsidR="0035274E" w:rsidRPr="001F22DD" w:rsidRDefault="0035274E" w:rsidP="0035274E">
      <w:pPr>
        <w:pStyle w:val="CdigoFuente"/>
        <w:rPr>
          <w:lang w:val="es-ES"/>
        </w:rPr>
      </w:pPr>
      <w:r w:rsidRPr="001F22DD">
        <w:rPr>
          <w:lang w:val="es-ES"/>
        </w:rPr>
        <w:t xml:space="preserve">  },</w:t>
      </w:r>
    </w:p>
    <w:p w14:paraId="62994221" w14:textId="77777777" w:rsidR="0035274E" w:rsidRPr="001F22DD" w:rsidRDefault="0035274E" w:rsidP="0035274E">
      <w:pPr>
        <w:pStyle w:val="CdigoFuente"/>
        <w:rPr>
          <w:lang w:val="es-ES"/>
        </w:rPr>
      </w:pPr>
      <w:r w:rsidRPr="001F22DD">
        <w:rPr>
          <w:lang w:val="es-ES"/>
        </w:rPr>
        <w:t xml:space="preserve">  "primaryType": "Mail",</w:t>
      </w:r>
    </w:p>
    <w:p w14:paraId="2C8AD0B2" w14:textId="77777777" w:rsidR="0035274E" w:rsidRDefault="0035274E" w:rsidP="0035274E">
      <w:pPr>
        <w:pStyle w:val="CdigoFuente"/>
      </w:pPr>
      <w:r w:rsidRPr="001F22DD">
        <w:rPr>
          <w:lang w:val="es-ES"/>
        </w:rPr>
        <w:t xml:space="preserve">  </w:t>
      </w:r>
      <w:r>
        <w:t>"types": {</w:t>
      </w:r>
    </w:p>
    <w:p w14:paraId="6474F4EF" w14:textId="77777777" w:rsidR="0035274E" w:rsidRDefault="0035274E" w:rsidP="0035274E">
      <w:pPr>
        <w:pStyle w:val="CdigoFuente"/>
      </w:pPr>
      <w:r>
        <w:t xml:space="preserve">    "Mail": [</w:t>
      </w:r>
    </w:p>
    <w:p w14:paraId="75E55E78" w14:textId="77777777" w:rsidR="0035274E" w:rsidRDefault="0035274E" w:rsidP="0035274E">
      <w:pPr>
        <w:pStyle w:val="CdigoFuente"/>
      </w:pPr>
      <w:r>
        <w:t xml:space="preserve">    ]</w:t>
      </w:r>
    </w:p>
    <w:p w14:paraId="7B662623" w14:textId="77777777" w:rsidR="0035274E" w:rsidRDefault="0035274E" w:rsidP="0035274E">
      <w:pPr>
        <w:pStyle w:val="CdigoFuente"/>
      </w:pPr>
      <w:r>
        <w:t xml:space="preserve">  }</w:t>
      </w:r>
    </w:p>
    <w:p w14:paraId="74D22055" w14:textId="18D2195C" w:rsidR="0035274E" w:rsidRDefault="0035274E" w:rsidP="0035274E">
      <w:pPr>
        <w:pStyle w:val="CdigoFuente"/>
      </w:pPr>
      <w:r>
        <w:t>}</w:t>
      </w:r>
    </w:p>
    <w:p w14:paraId="71FDF80D" w14:textId="77777777" w:rsidR="0035274E" w:rsidRDefault="0035274E" w:rsidP="0035274E"/>
    <w:p w14:paraId="4C47C293" w14:textId="13E25FF6" w:rsidR="0035274E" w:rsidRDefault="0035274E" w:rsidP="0035274E">
      <w:r>
        <w:t xml:space="preserve">Como se observa, en el dominio se ha empleado el uso de la variable chainId, se le ha asignado un valor, pero en la sección de Types no se ha declarado la estructura EIP712Domain y la variable chainId. Debido a esto, cuando se trata de firmar </w:t>
      </w:r>
      <w:r w:rsidR="007151E5">
        <w:t>este contenido, el contrato que se encarga de verificarlo procederá a comunicar un error.</w:t>
      </w:r>
    </w:p>
    <w:p w14:paraId="4A3BDC29" w14:textId="5225AC4B" w:rsidR="001F22DD" w:rsidRDefault="00294A6E" w:rsidP="0035274E">
      <w:r>
        <w:t>Durante la investigación de este método se concluye que, el método en sí, cuando es creado de forma completa (con todo el contenido), es bastante seguro</w:t>
      </w:r>
      <w:r w:rsidR="00F1695A">
        <w:t xml:space="preserve">. Por el otro lado, </w:t>
      </w:r>
      <w:r w:rsidR="003F6301">
        <w:t xml:space="preserve">el método no incorpora mecanismos de verificación del contenido. Esto quiere decir </w:t>
      </w:r>
      <w:r w:rsidR="00F12102">
        <w:t xml:space="preserve">que la firma puede ser válida y completamente correcta de cara al blockchain, pero que el contenido no lo sea. Esto puede generar muchos errores en la red, ya que a un usuario le puede llegar que una transacción se ha validado y que todo es correcto, pero en realidad esa transacción </w:t>
      </w:r>
      <w:r w:rsidR="003E5F29">
        <w:t>iba vacía.</w:t>
      </w:r>
    </w:p>
    <w:p w14:paraId="31E0B2AB" w14:textId="38D73E22" w:rsidR="00A9442B" w:rsidRDefault="00A9442B" w:rsidP="0035274E">
      <w:r>
        <w:lastRenderedPageBreak/>
        <w:t>Debido a esto, estos métodos deberían establecer unos límites a la flexibilidad que ofrecen. Como ejemplo, debería de especificar que se valide el dominio</w:t>
      </w:r>
      <w:r w:rsidR="002A5161">
        <w:t xml:space="preserve">, obligando a que este contenga todos </w:t>
      </w:r>
      <w:r w:rsidR="00617BD9">
        <w:t>los parámetros comentados en el EIP-712.</w:t>
      </w:r>
      <w:r w:rsidR="00233918">
        <w:t xml:space="preserve"> Al añadir esto, se no permite al programador y, sobre todo, a los posibles atacantes, que introduzcan contenidos maliciosos a la firma. </w:t>
      </w:r>
    </w:p>
    <w:p w14:paraId="4FC0BAFE" w14:textId="4AAB1A9C" w:rsidR="0082202C" w:rsidRDefault="0082202C" w:rsidP="0035274E">
      <w:r>
        <w:t xml:space="preserve">En cuanto al contenido relacionado </w:t>
      </w:r>
      <w:r w:rsidR="00393EDE">
        <w:t xml:space="preserve">con </w:t>
      </w:r>
      <w:r w:rsidR="00BD36D8">
        <w:t>la parte definida por la aplicación descentralizada</w:t>
      </w:r>
      <w:r w:rsidR="00E86ED8">
        <w:t xml:space="preserve">, este contenido es muy complicado de </w:t>
      </w:r>
      <w:r w:rsidR="00A028FD">
        <w:t xml:space="preserve">limitar y validar, ya que cada aplicación tiene </w:t>
      </w:r>
      <w:r w:rsidR="004A0F22">
        <w:t>unos contenidos muy distintos. Aun así, se deberían de establecer unos parámetros que siempre deben de estar, como la cartera de origen y la de destino, asi como el mensaje legible para que el usuario confirme estos contenidos. Esto, debería de ser obligatorio y con validaciones.</w:t>
      </w:r>
    </w:p>
    <w:p w14:paraId="7E7F20C5" w14:textId="70603F62" w:rsidR="004A0F22" w:rsidRDefault="004A0F22" w:rsidP="0035274E">
      <w:r>
        <w:t xml:space="preserve">Debido a todo lo mencionado, se concluye que, aunque este método sea el más seguro implementado por Metamask, que </w:t>
      </w:r>
      <w:r w:rsidR="003804C0">
        <w:t xml:space="preserve">podrían generar problemas y </w:t>
      </w:r>
      <w:r w:rsidR="006D5F63">
        <w:t>complejidades innecesarias. Todo esto, hace que los desarrolladores opten por métodos más simples, como puede ser e</w:t>
      </w:r>
      <w:r w:rsidR="006D5F63">
        <w:rPr>
          <w:i/>
          <w:iCs/>
        </w:rPr>
        <w:t>th_sign</w:t>
      </w:r>
      <w:r w:rsidR="006D5F63">
        <w:t>, el cual está deprecado y se ha demostrado que es inseguro.</w:t>
      </w:r>
    </w:p>
    <w:p w14:paraId="058B6934" w14:textId="7A4D2FB4" w:rsidR="00004CC3" w:rsidRDefault="00004CC3" w:rsidP="00004CC3">
      <w:pPr>
        <w:pStyle w:val="Ttulo2"/>
      </w:pPr>
      <w:bookmarkStart w:id="51" w:name="_Toc138446619"/>
      <w:r>
        <w:t>CodeQL</w:t>
      </w:r>
      <w:bookmarkEnd w:id="51"/>
    </w:p>
    <w:p w14:paraId="44D353AD" w14:textId="1999A0CE" w:rsidR="00E54CC8" w:rsidRDefault="008B0903" w:rsidP="00E54CC8">
      <w:r>
        <w:t xml:space="preserve">Esta es una herramienta desarrollada por el propio GitHub y que permite realizar peticiones tipo </w:t>
      </w:r>
      <w:r>
        <w:rPr>
          <w:i/>
          <w:iCs/>
        </w:rPr>
        <w:t>query</w:t>
      </w:r>
      <w:r>
        <w:t xml:space="preserve"> sobre las bases de datos de repositorios.</w:t>
      </w:r>
      <w:r w:rsidR="00A01147">
        <w:t xml:space="preserve"> Esta base de datos se compondrá de </w:t>
      </w:r>
      <w:r w:rsidR="00CD434E">
        <w:t>to</w:t>
      </w:r>
      <w:r w:rsidR="00ED3D14">
        <w:t>dos los repositorios de GitHub</w:t>
      </w:r>
      <w:r w:rsidR="00806E18">
        <w:t xml:space="preserve"> que se quieran analizar. Esta herramienta es muy potente </w:t>
      </w:r>
      <w:r w:rsidR="0007629A">
        <w:t xml:space="preserve">debido a la gran flexibilidad que estas peticiones proporcionan al desarrollador. Las peticiones </w:t>
      </w:r>
      <w:r w:rsidR="00C67D82">
        <w:t>tienen la particularidad de que son programables</w:t>
      </w:r>
      <w:r w:rsidR="00A33515">
        <w:t>. Gracias a ello, se puede llegar a un n</w:t>
      </w:r>
      <w:r w:rsidR="00231AE6">
        <w:t>ivel de detalle en estas.</w:t>
      </w:r>
    </w:p>
    <w:p w14:paraId="56291CBA" w14:textId="33CCB312" w:rsidR="00231AE6" w:rsidRDefault="00231AE6" w:rsidP="00E54CC8">
      <w:r>
        <w:t xml:space="preserve">Otro punto que cabe destacar es que, a pesar de que esta herramienta pertenece a una gran compañía como Github, la documentación es casi inexistente. Durante el desarrollo del </w:t>
      </w:r>
      <w:r w:rsidR="00283013">
        <w:t xml:space="preserve">proyecto, se ha llegado a dar con varios problemas, los cuales la documentación no era para nada útil. Esto pasa desde el primer contacto con la aplicación, en la que se puede ver que la guía de instalación también es bastante escasa y poco precisa. Debido a esto, esta parte del </w:t>
      </w:r>
      <w:r w:rsidR="00283013">
        <w:lastRenderedPageBreak/>
        <w:t xml:space="preserve">proyecto, a pesar de ser importante, </w:t>
      </w:r>
      <w:r w:rsidR="00C45F54">
        <w:t>se ha tenido que llegar a un punto entre complejidad y utilidad.</w:t>
      </w:r>
    </w:p>
    <w:p w14:paraId="697BBD49" w14:textId="56D1C0DC" w:rsidR="00C45F54" w:rsidRDefault="00C45F54" w:rsidP="00E54CC8">
      <w:r>
        <w:t>Debido a la complejidad de esta herramienta, se procederá a documentar todos los pasos de forma muy detallada, ya que la documentación no lo hace.</w:t>
      </w:r>
    </w:p>
    <w:p w14:paraId="2638A81A" w14:textId="634C3E2A" w:rsidR="00C45F54" w:rsidRDefault="00C45F54" w:rsidP="00C45F54">
      <w:pPr>
        <w:pStyle w:val="Ttulo2"/>
      </w:pPr>
      <w:bookmarkStart w:id="52" w:name="_Toc138446620"/>
      <w:r>
        <w:t xml:space="preserve">Instalación </w:t>
      </w:r>
      <w:r w:rsidR="002418B1">
        <w:t>CodeQL</w:t>
      </w:r>
      <w:bookmarkEnd w:id="52"/>
    </w:p>
    <w:p w14:paraId="4406C8F5" w14:textId="768B03FC" w:rsidR="002418B1" w:rsidRDefault="00847C93" w:rsidP="002418B1">
      <w:r>
        <w:t xml:space="preserve">Para empezar con el proceso de instalación de la herramienta, hay que distinguir las dos opciones a seguir. CodeQL ofrece su herramienta </w:t>
      </w:r>
      <w:r w:rsidR="003B1268">
        <w:t>como extensión para VSCode y como herramienta CLI (</w:t>
      </w:r>
      <w:r w:rsidR="00BA690B">
        <w:t>comandos por consola).</w:t>
      </w:r>
      <w:r w:rsidR="00065ED4">
        <w:t xml:space="preserve"> Las dos opciones permiten realizar las mismas tareas, pero la extensión es más intuitiva y rápida</w:t>
      </w:r>
      <w:r w:rsidR="005014EB">
        <w:t>. Por ello, para este proyecto, se ha decidido seguir con e</w:t>
      </w:r>
      <w:r w:rsidR="00B6755B">
        <w:t>xtensión.</w:t>
      </w:r>
    </w:p>
    <w:p w14:paraId="5CA2826A" w14:textId="15ECBA11" w:rsidR="00B6755B" w:rsidRDefault="00B6755B" w:rsidP="002418B1">
      <w:r>
        <w:t>Para la instalación de la extensión, primero hay que dirigirse a la web</w:t>
      </w:r>
      <w:r w:rsidR="00610E62">
        <w:t xml:space="preserve"> de descarga [</w:t>
      </w:r>
      <w:r w:rsidR="00296AF4">
        <w:t>26</w:t>
      </w:r>
      <w:r w:rsidR="00610E62">
        <w:t>]</w:t>
      </w:r>
      <w:r w:rsidR="00B95A30">
        <w:t xml:space="preserve"> o buscar CodeQL en la sección de extensionesde CodeQL. Una vez instalada la extensi</w:t>
      </w:r>
      <w:r w:rsidR="00754BE7">
        <w:t xml:space="preserve">ón, hay que seguir instalado una serie de dependencias. La primera de </w:t>
      </w:r>
      <w:r w:rsidR="00ED1E74">
        <w:t>ellas</w:t>
      </w:r>
      <w:r w:rsidR="00754BE7">
        <w:t xml:space="preserve"> es un archivo de dependencias para el correcto funcionamiento de la extensión en el VSCode. Este archivo se descarga desde el repositorio habilitado para ello [</w:t>
      </w:r>
      <w:r w:rsidR="004A44F3">
        <w:t>27</w:t>
      </w:r>
      <w:r w:rsidR="00754BE7">
        <w:t>]</w:t>
      </w:r>
      <w:r w:rsidR="00E94E31">
        <w:t>. Una vez descargado este archivo, se debe instalar en la vista de extensiones de VSCode</w:t>
      </w:r>
      <w:r w:rsidR="00A94AB5">
        <w:t xml:space="preserve">, en el botón de la esquina superior derecha que muestra tres puntos, </w:t>
      </w:r>
      <w:r w:rsidR="00511BBB">
        <w:t xml:space="preserve">es la opción de instalar desde archivo VSIX. A </w:t>
      </w:r>
      <w:r w:rsidR="00252700">
        <w:t>continuación,</w:t>
      </w:r>
      <w:r w:rsidR="00511BBB">
        <w:t xml:space="preserve"> se muestra una captura como ayuda de este proceso:</w:t>
      </w:r>
    </w:p>
    <w:p w14:paraId="09362EC8" w14:textId="77777777" w:rsidR="00252700" w:rsidRDefault="00252700" w:rsidP="00252700">
      <w:pPr>
        <w:keepNext/>
      </w:pPr>
      <w:r w:rsidRPr="00252700">
        <w:rPr>
          <w:noProof/>
        </w:rPr>
        <w:lastRenderedPageBreak/>
        <w:drawing>
          <wp:inline distT="0" distB="0" distL="0" distR="0" wp14:anchorId="733C0717" wp14:editId="5EE01A21">
            <wp:extent cx="5579745" cy="2175510"/>
            <wp:effectExtent l="0" t="0" r="1905" b="0"/>
            <wp:docPr id="201260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0365" name="Imagen 1" descr="Captura de pantalla de un celular&#10;&#10;Descripción generada automáticamente"/>
                    <pic:cNvPicPr/>
                  </pic:nvPicPr>
                  <pic:blipFill>
                    <a:blip r:embed="rId51"/>
                    <a:stretch>
                      <a:fillRect/>
                    </a:stretch>
                  </pic:blipFill>
                  <pic:spPr>
                    <a:xfrm>
                      <a:off x="0" y="0"/>
                      <a:ext cx="5579745" cy="2175510"/>
                    </a:xfrm>
                    <a:prstGeom prst="rect">
                      <a:avLst/>
                    </a:prstGeom>
                  </pic:spPr>
                </pic:pic>
              </a:graphicData>
            </a:graphic>
          </wp:inline>
        </w:drawing>
      </w:r>
    </w:p>
    <w:p w14:paraId="7B2D5185" w14:textId="624009D7" w:rsidR="00511BBB" w:rsidRDefault="00252700" w:rsidP="00FD665F">
      <w:pPr>
        <w:pStyle w:val="Descripcin"/>
      </w:pPr>
      <w:bookmarkStart w:id="53" w:name="_Toc138445504"/>
      <w:r>
        <w:t xml:space="preserve">Ilustración </w:t>
      </w:r>
      <w:r>
        <w:fldChar w:fldCharType="begin"/>
      </w:r>
      <w:r>
        <w:instrText xml:space="preserve"> SEQ Ilustración \* ARABIC </w:instrText>
      </w:r>
      <w:r>
        <w:fldChar w:fldCharType="separate"/>
      </w:r>
      <w:r w:rsidR="00FD665F">
        <w:rPr>
          <w:noProof/>
        </w:rPr>
        <w:t>16</w:t>
      </w:r>
      <w:r>
        <w:fldChar w:fldCharType="end"/>
      </w:r>
      <w:r>
        <w:t>: Instalación archivo VSIX [</w:t>
      </w:r>
      <w:r w:rsidR="00ED1E74">
        <w:t>27</w:t>
      </w:r>
      <w:r>
        <w:t>]</w:t>
      </w:r>
      <w:bookmarkEnd w:id="53"/>
    </w:p>
    <w:p w14:paraId="283AA221" w14:textId="77777777" w:rsidR="00EC4164" w:rsidRPr="002418B1" w:rsidRDefault="00EC4164" w:rsidP="002418B1"/>
    <w:p w14:paraId="6AE5D41F" w14:textId="42D89992" w:rsidR="007151E5" w:rsidRDefault="00C51B23" w:rsidP="0035274E">
      <w:r>
        <w:t>Una vez este archivo está correctamente instalado (requiere un reinicio del programa)</w:t>
      </w:r>
      <w:r w:rsidR="00A86E03">
        <w:t>, ya solo quedaría descargarse las últimas dependencias y preparar las bases de datos que se quieren emplear.</w:t>
      </w:r>
    </w:p>
    <w:p w14:paraId="25B55B8E" w14:textId="478D8EC7" w:rsidR="00A86E03" w:rsidRDefault="00A86E03" w:rsidP="0035274E">
      <w:r>
        <w:t xml:space="preserve">Para las dependencias, se necesita añadir al </w:t>
      </w:r>
      <w:r>
        <w:rPr>
          <w:i/>
          <w:iCs/>
        </w:rPr>
        <w:t>workspace</w:t>
      </w:r>
      <w:r>
        <w:t xml:space="preserve"> </w:t>
      </w:r>
      <w:r w:rsidR="00A75368">
        <w:t xml:space="preserve">el repositorio del código fuente </w:t>
      </w:r>
      <w:r w:rsidR="00C40D02">
        <w:t xml:space="preserve">de CodeQL </w:t>
      </w:r>
      <w:r w:rsidR="008E2E73">
        <w:t>[</w:t>
      </w:r>
      <w:r w:rsidR="00120FAE">
        <w:t>28</w:t>
      </w:r>
      <w:r w:rsidR="008E2E73">
        <w:t>]. Esto se debe de hacer ya que, al ejecutar una query, se deben de tener las dependencias correspondientes. Estas dependencias están contenidas en este repositorio y, automáticamente, VSCode las buscará en esta carpeta.</w:t>
      </w:r>
    </w:p>
    <w:p w14:paraId="45DBB02E" w14:textId="77088D33" w:rsidR="00120FAE" w:rsidRDefault="00120FAE" w:rsidP="0035274E">
      <w:r>
        <w:t>Una vez están las dependencias correctamente importadas en e</w:t>
      </w:r>
      <w:r w:rsidR="00FE1284">
        <w:t>l VSCode, lo último que falta es añadir los repositorios como bases de datos y ejecutar las peticiones. Para importar los proyectos en CodeQL hay varias opciones, la más simple es</w:t>
      </w:r>
      <w:r w:rsidR="007847D8">
        <w:t>, desde la extensión de CodeQL en VSCode, en la parte superior</w:t>
      </w:r>
      <w:r w:rsidR="00BE48A3">
        <w:t xml:space="preserve"> derecha</w:t>
      </w:r>
      <w:r w:rsidR="007847D8">
        <w:t>, están todos los métodos de cómo importar una base de datos.</w:t>
      </w:r>
    </w:p>
    <w:p w14:paraId="42AC60AA" w14:textId="77777777" w:rsidR="00BE48A3" w:rsidRDefault="00BE48A3" w:rsidP="00BE48A3">
      <w:pPr>
        <w:keepNext/>
        <w:jc w:val="center"/>
      </w:pPr>
      <w:r w:rsidRPr="00BE48A3">
        <w:rPr>
          <w:noProof/>
        </w:rPr>
        <w:lastRenderedPageBreak/>
        <w:drawing>
          <wp:inline distT="0" distB="0" distL="0" distR="0" wp14:anchorId="60214F1C" wp14:editId="68D012CC">
            <wp:extent cx="4829849" cy="971686"/>
            <wp:effectExtent l="0" t="0" r="0" b="0"/>
            <wp:docPr id="121569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952" name="Imagen 1" descr="Texto&#10;&#10;Descripción generada automáticamente con confianza media"/>
                    <pic:cNvPicPr/>
                  </pic:nvPicPr>
                  <pic:blipFill>
                    <a:blip r:embed="rId52"/>
                    <a:stretch>
                      <a:fillRect/>
                    </a:stretch>
                  </pic:blipFill>
                  <pic:spPr>
                    <a:xfrm>
                      <a:off x="0" y="0"/>
                      <a:ext cx="4829849" cy="971686"/>
                    </a:xfrm>
                    <a:prstGeom prst="rect">
                      <a:avLst/>
                    </a:prstGeom>
                  </pic:spPr>
                </pic:pic>
              </a:graphicData>
            </a:graphic>
          </wp:inline>
        </w:drawing>
      </w:r>
    </w:p>
    <w:p w14:paraId="0A0C0DFD" w14:textId="2D3DC340" w:rsidR="00BE48A3" w:rsidRDefault="00BE48A3" w:rsidP="00FD665F">
      <w:pPr>
        <w:pStyle w:val="Descripcin"/>
      </w:pPr>
      <w:bookmarkStart w:id="54" w:name="_Toc138445505"/>
      <w:r>
        <w:t xml:space="preserve">Ilustración </w:t>
      </w:r>
      <w:r>
        <w:fldChar w:fldCharType="begin"/>
      </w:r>
      <w:r>
        <w:instrText xml:space="preserve"> SEQ Ilustración \* ARABIC </w:instrText>
      </w:r>
      <w:r>
        <w:fldChar w:fldCharType="separate"/>
      </w:r>
      <w:r w:rsidR="00FD665F">
        <w:rPr>
          <w:noProof/>
        </w:rPr>
        <w:t>17</w:t>
      </w:r>
      <w:r>
        <w:fldChar w:fldCharType="end"/>
      </w:r>
      <w:r w:rsidR="00F25535">
        <w:t>: Importar una base de datos desde la extensión</w:t>
      </w:r>
      <w:bookmarkEnd w:id="54"/>
    </w:p>
    <w:p w14:paraId="4EE9BBB0" w14:textId="1B9912E0" w:rsidR="00F25535" w:rsidRDefault="00F25535" w:rsidP="00F25535">
      <w:r>
        <w:t xml:space="preserve">La primera opción es importar la </w:t>
      </w:r>
      <w:r w:rsidR="004D19CB">
        <w:t>base de datos a partir de un archivo específico para ello. La segunda permite importar la base directamente desde un directorio</w:t>
      </w:r>
      <w:r w:rsidR="00B54240">
        <w:t>. Las dos últimas opciones son las más rápidas y útiles, la primera de ellas permite importarlo desde un zip en la nube y la última permite importarlo directamente desde GitHub.</w:t>
      </w:r>
      <w:r w:rsidR="00377434">
        <w:t xml:space="preserve"> Esta última opción es la que se suele recomendar, ya que supone un gran ahorro de tiempo y de espacio en el dispositivo.</w:t>
      </w:r>
    </w:p>
    <w:p w14:paraId="1ED8732B" w14:textId="178B546E" w:rsidR="00377434" w:rsidRDefault="00377434" w:rsidP="00F25535">
      <w:r>
        <w:t xml:space="preserve">En muchos casos se encuentran repositorios de código que se quieren analizar y no disponen de una base de datos para CodeQL o dan error al importarlos. Para ello, la solución es crear la base de datos </w:t>
      </w:r>
      <w:r w:rsidR="004B3111">
        <w:t xml:space="preserve">de forma </w:t>
      </w:r>
      <w:r w:rsidR="00EB3BFD">
        <w:t>manual y posteriormente</w:t>
      </w:r>
      <w:r>
        <w:t xml:space="preserve"> importarla en forma de </w:t>
      </w:r>
      <w:r w:rsidR="00ED6E3B">
        <w:t xml:space="preserve">directorio (el segundo método citado anteriormente). </w:t>
      </w:r>
      <w:r w:rsidR="004E0FFC">
        <w:t xml:space="preserve"> Este paso es de</w:t>
      </w:r>
      <w:r w:rsidR="005D2570">
        <w:t xml:space="preserve"> </w:t>
      </w:r>
      <w:r w:rsidR="007771EC">
        <w:t>vital importancia, porque la gran mayoría de repositorios que se han recolectado</w:t>
      </w:r>
      <w:r w:rsidR="008F1231">
        <w:t xml:space="preserve"> en la fase de investigación, no contienen la versión para CodeQL.</w:t>
      </w:r>
      <w:r w:rsidR="00DF5D0B">
        <w:t xml:space="preserve"> Para empezar, primero se debe de descargar</w:t>
      </w:r>
      <w:r w:rsidR="0007336D">
        <w:t xml:space="preserve"> el repositorio deseado, en este caso lo llamaremos </w:t>
      </w:r>
      <w:r w:rsidR="0007336D">
        <w:rPr>
          <w:i/>
          <w:iCs/>
        </w:rPr>
        <w:t>repo_prueba</w:t>
      </w:r>
      <w:r w:rsidR="0007336D">
        <w:t>. Para crear</w:t>
      </w:r>
      <w:r w:rsidR="0029031A">
        <w:t xml:space="preserve"> la base de datos para poder importar en</w:t>
      </w:r>
      <w:r w:rsidR="00D6441B">
        <w:t xml:space="preserve"> la herramienta, se debe hacer uso del siguiente comando:</w:t>
      </w:r>
    </w:p>
    <w:p w14:paraId="64F8F815" w14:textId="77777777" w:rsidR="00A83108" w:rsidRPr="00FE50C5" w:rsidRDefault="00A83108" w:rsidP="00A83108">
      <w:pPr>
        <w:jc w:val="center"/>
        <w:rPr>
          <w:rFonts w:ascii="Consolas" w:hAnsi="Consolas"/>
          <w:lang w:val="en-US"/>
        </w:rPr>
      </w:pPr>
      <w:r w:rsidRPr="00FE50C5">
        <w:rPr>
          <w:rFonts w:ascii="Consolas" w:hAnsi="Consolas"/>
          <w:lang w:val="en-US"/>
        </w:rPr>
        <w:t>codeql database create --language=javascript --source-root &lt;folder-to-extract&gt; &lt;output-folder&gt;/javascript-database</w:t>
      </w:r>
    </w:p>
    <w:p w14:paraId="17FD3C4B" w14:textId="01CABF7D" w:rsidR="00E80683" w:rsidRDefault="00233A5E" w:rsidP="00F25535">
      <w:pPr>
        <w:rPr>
          <w:lang w:val="es-ES"/>
        </w:rPr>
      </w:pPr>
      <w:r>
        <w:rPr>
          <w:lang w:val="es-ES"/>
        </w:rPr>
        <w:t>Este comando, para empezar, con la flag de language, hay que establecer el lenguaje de programación del repositorio. Luego,</w:t>
      </w:r>
      <w:r w:rsidR="009E6817" w:rsidRPr="00395FD1">
        <w:rPr>
          <w:lang w:val="es-ES"/>
        </w:rPr>
        <w:t xml:space="preserve"> &lt;</w:t>
      </w:r>
      <w:r>
        <w:rPr>
          <w:lang w:val="es-ES"/>
        </w:rPr>
        <w:t>folder-to-extract</w:t>
      </w:r>
      <w:r w:rsidR="009E6817" w:rsidRPr="00395FD1">
        <w:rPr>
          <w:lang w:val="es-ES"/>
        </w:rPr>
        <w:t xml:space="preserve">&gt; </w:t>
      </w:r>
      <w:r w:rsidRPr="00395FD1">
        <w:rPr>
          <w:lang w:val="es-ES"/>
        </w:rPr>
        <w:t>será</w:t>
      </w:r>
      <w:r w:rsidR="009E6817" w:rsidRPr="00395FD1">
        <w:rPr>
          <w:lang w:val="es-ES"/>
        </w:rPr>
        <w:t xml:space="preserve"> reemplazad</w:t>
      </w:r>
      <w:r w:rsidR="00395FD1" w:rsidRPr="00395FD1">
        <w:rPr>
          <w:lang w:val="es-ES"/>
        </w:rPr>
        <w:t>o p</w:t>
      </w:r>
      <w:r w:rsidR="00395FD1">
        <w:rPr>
          <w:lang w:val="es-ES"/>
        </w:rPr>
        <w:t xml:space="preserve">or la ruta completa </w:t>
      </w:r>
      <w:r w:rsidR="00172B3B">
        <w:rPr>
          <w:lang w:val="es-ES"/>
        </w:rPr>
        <w:t xml:space="preserve">del repositorio del que se desea crear la base de datos (en este ejemplo es </w:t>
      </w:r>
      <w:r w:rsidR="00172B3B">
        <w:rPr>
          <w:i/>
          <w:iCs/>
          <w:lang w:val="es-ES"/>
        </w:rPr>
        <w:t>repo_prueba</w:t>
      </w:r>
      <w:r w:rsidR="00172B3B">
        <w:rPr>
          <w:lang w:val="es-ES"/>
        </w:rPr>
        <w:t>).</w:t>
      </w:r>
      <w:r w:rsidR="00AA0AFD">
        <w:rPr>
          <w:lang w:val="es-ES"/>
        </w:rPr>
        <w:t xml:space="preserve"> </w:t>
      </w:r>
      <w:r w:rsidR="00FB5563">
        <w:rPr>
          <w:lang w:val="es-ES"/>
        </w:rPr>
        <w:t xml:space="preserve">Por último &lt;output-folder&gt; será la ruta </w:t>
      </w:r>
      <w:r w:rsidR="00E849C8">
        <w:rPr>
          <w:lang w:val="es-ES"/>
        </w:rPr>
        <w:t>donde se encontrará la carpeta /javascript-database que es donde se contendrá la base de datos y la carpeta que se debe seleccionar para importar en VS</w:t>
      </w:r>
      <w:r w:rsidR="00452285">
        <w:rPr>
          <w:lang w:val="es-ES"/>
        </w:rPr>
        <w:t>Code.</w:t>
      </w:r>
    </w:p>
    <w:p w14:paraId="693366D7" w14:textId="6586B95D" w:rsidR="00452285" w:rsidRDefault="00452285" w:rsidP="00F25535">
      <w:pPr>
        <w:rPr>
          <w:lang w:val="es-ES"/>
        </w:rPr>
      </w:pPr>
      <w:r>
        <w:rPr>
          <w:lang w:val="es-ES"/>
        </w:rPr>
        <w:lastRenderedPageBreak/>
        <w:t>Para que este comando funcione, se debe de instalar</w:t>
      </w:r>
      <w:r w:rsidR="001047F4">
        <w:rPr>
          <w:lang w:val="es-ES"/>
        </w:rPr>
        <w:t xml:space="preserve"> CodeQL en la versión CLI. Esta es la versión que permite ejecutar comando de CodeQL</w:t>
      </w:r>
      <w:r w:rsidR="00A5332C">
        <w:rPr>
          <w:lang w:val="es-ES"/>
        </w:rPr>
        <w:t xml:space="preserve"> desde la consola del sistema operativo pertinente.</w:t>
      </w:r>
      <w:r w:rsidR="00301E97">
        <w:rPr>
          <w:lang w:val="es-ES"/>
        </w:rPr>
        <w:t xml:space="preserve"> </w:t>
      </w:r>
      <w:r w:rsidR="00992610">
        <w:rPr>
          <w:lang w:val="es-ES"/>
        </w:rPr>
        <w:t>Los pasos a seguir para instalar esta versión son</w:t>
      </w:r>
      <w:r w:rsidR="00B72ABB">
        <w:rPr>
          <w:lang w:val="es-ES"/>
        </w:rPr>
        <w:t>, primero descargar e instalar la herramienta desde la documentación oficial [</w:t>
      </w:r>
      <w:r w:rsidR="00FD21BF">
        <w:rPr>
          <w:lang w:val="es-ES"/>
        </w:rPr>
        <w:t>29</w:t>
      </w:r>
      <w:r w:rsidR="00B72ABB">
        <w:rPr>
          <w:lang w:val="es-ES"/>
        </w:rPr>
        <w:t>]</w:t>
      </w:r>
      <w:r w:rsidR="00FE50C5">
        <w:rPr>
          <w:lang w:val="es-ES"/>
        </w:rPr>
        <w:t xml:space="preserve">. Para acabar y que este comando funcione correctamente desde cualquier directorio del equipo, se debe añadir </w:t>
      </w:r>
      <w:r w:rsidR="003A7458">
        <w:rPr>
          <w:lang w:val="es-ES"/>
        </w:rPr>
        <w:t>la carpeta descargada al Path del sistema operativo. Este último paso es distinto según el sistema operativo, pero fácil de aplicar y es una práctica muy común (fácil de encontrar en internet).</w:t>
      </w:r>
    </w:p>
    <w:p w14:paraId="5AAF9D0E" w14:textId="5E8EBC38" w:rsidR="003A7458" w:rsidRDefault="006F4960" w:rsidP="006F4960">
      <w:pPr>
        <w:pStyle w:val="Ttulo3"/>
        <w:rPr>
          <w:lang w:val="es-ES"/>
        </w:rPr>
      </w:pPr>
      <w:bookmarkStart w:id="55" w:name="_Toc138446621"/>
      <w:r>
        <w:rPr>
          <w:lang w:val="es-ES"/>
        </w:rPr>
        <w:t>Ejecución y prueba de CodeQL</w:t>
      </w:r>
      <w:bookmarkEnd w:id="55"/>
    </w:p>
    <w:p w14:paraId="3E13C2C0" w14:textId="3736047A" w:rsidR="006F4960" w:rsidRDefault="006F4960" w:rsidP="006F4960">
      <w:pPr>
        <w:rPr>
          <w:lang w:val="es-ES"/>
        </w:rPr>
      </w:pPr>
      <w:r>
        <w:rPr>
          <w:lang w:val="es-ES"/>
        </w:rPr>
        <w:t>Una vez instalado el programa, es muy importante validar la instalación ya que, durante el desarrollo de este proyecto, se ha concluido que la instalación falla en muchos casos por errores humanos. Debido a esto, se procederá a verificar dicha instalación.</w:t>
      </w:r>
    </w:p>
    <w:p w14:paraId="3DD2D3CF" w14:textId="77777777" w:rsidR="00BE5077" w:rsidRDefault="00770715" w:rsidP="006F4960">
      <w:pPr>
        <w:rPr>
          <w:lang w:val="es-ES"/>
        </w:rPr>
      </w:pPr>
      <w:r>
        <w:rPr>
          <w:lang w:val="es-ES"/>
        </w:rPr>
        <w:t>Para probar que la instalación es correcta, se procederá a realizar una de las pruebas documentadas en la documentación [</w:t>
      </w:r>
      <w:r w:rsidR="006B3632">
        <w:rPr>
          <w:lang w:val="es-ES"/>
        </w:rPr>
        <w:t>30</w:t>
      </w:r>
      <w:r>
        <w:rPr>
          <w:lang w:val="es-ES"/>
        </w:rPr>
        <w:t>]</w:t>
      </w:r>
      <w:r w:rsidR="006B3632">
        <w:rPr>
          <w:lang w:val="es-ES"/>
        </w:rPr>
        <w:t>. El primer paso que se debe seguir es añadir el repositorio de pruebas</w:t>
      </w:r>
      <w:r w:rsidR="0098461B">
        <w:rPr>
          <w:lang w:val="es-ES"/>
        </w:rPr>
        <w:t xml:space="preserve"> a las bases de datos de CodeQL. Para ello</w:t>
      </w:r>
      <w:r w:rsidR="002A114B">
        <w:rPr>
          <w:lang w:val="es-ES"/>
        </w:rPr>
        <w:t xml:space="preserve">, como se citó en el apartado de </w:t>
      </w:r>
      <w:r w:rsidR="008F635C">
        <w:rPr>
          <w:lang w:val="es-ES"/>
        </w:rPr>
        <w:t>instalación, recomendamos importar la base de datos [31], con el botón del logo de Github, ya que es más rápido y sencillo. Este proceso puede tardar unos minutos, ya que el</w:t>
      </w:r>
      <w:r w:rsidR="00592DDD">
        <w:rPr>
          <w:lang w:val="es-ES"/>
        </w:rPr>
        <w:t xml:space="preserve"> repositorio es de gran tamaño. </w:t>
      </w:r>
    </w:p>
    <w:p w14:paraId="24DE0FE0" w14:textId="11A933E5" w:rsidR="00BE5077" w:rsidRDefault="00BE5077" w:rsidP="006F4960">
      <w:pPr>
        <w:rPr>
          <w:lang w:val="es-ES"/>
        </w:rPr>
      </w:pPr>
      <w:r>
        <w:rPr>
          <w:lang w:val="es-ES"/>
        </w:rPr>
        <w:t xml:space="preserve">Una vez importado el proyecto, se procederá a crear el archivo de peticiones. Para ello, lo más fácil es aprovechar la opción de </w:t>
      </w:r>
      <w:r>
        <w:rPr>
          <w:i/>
          <w:iCs/>
          <w:lang w:val="es-ES"/>
        </w:rPr>
        <w:t>quick-query</w:t>
      </w:r>
      <w:r>
        <w:rPr>
          <w:lang w:val="es-ES"/>
        </w:rPr>
        <w:t xml:space="preserve"> que ofrece CodeQL. Para ello, se debe ejecutar esta opción desde los comandos de VSCode accediendo con ctrl + shift + P. Una vez abierta la consola, se busca query y aparecerá la opción, que se debe de seleccionar y ejecutar.</w:t>
      </w:r>
      <w:r w:rsidR="003C536B">
        <w:rPr>
          <w:lang w:val="es-ES"/>
        </w:rPr>
        <w:t xml:space="preserve"> Esto abrirá un</w:t>
      </w:r>
      <w:r w:rsidR="007112F4">
        <w:rPr>
          <w:lang w:val="es-ES"/>
        </w:rPr>
        <w:t xml:space="preserve"> directorio “virtual” dentro del editor de código con todos los archivos necesarios para la ejecución de las queries.</w:t>
      </w:r>
      <w:r w:rsidR="00CE4004">
        <w:rPr>
          <w:lang w:val="es-ES"/>
        </w:rPr>
        <w:t xml:space="preserve"> El archivo principal es </w:t>
      </w:r>
      <w:r w:rsidR="00CE4004">
        <w:rPr>
          <w:i/>
          <w:iCs/>
          <w:lang w:val="es-ES"/>
        </w:rPr>
        <w:t>quick-query.ql</w:t>
      </w:r>
      <w:r w:rsidR="00CE4004">
        <w:rPr>
          <w:lang w:val="es-ES"/>
        </w:rPr>
        <w:t xml:space="preserve"> donde se programará la </w:t>
      </w:r>
      <w:r w:rsidR="009651A0">
        <w:rPr>
          <w:lang w:val="es-ES"/>
        </w:rPr>
        <w:t>petición que se desea realizar. Para ir verificando el correcto funcionamiento, al ejecutar el comando quick query, en el archivo .ql mencionado anteriormente, debería aparecer el siguiente código por defecto:</w:t>
      </w:r>
    </w:p>
    <w:p w14:paraId="37DC03C8" w14:textId="6C4D8CB6" w:rsidR="009651A0" w:rsidRDefault="009651A0" w:rsidP="009651A0">
      <w:pPr>
        <w:pStyle w:val="CdigoFuente"/>
        <w:rPr>
          <w:lang w:val="es-ES"/>
        </w:rPr>
      </w:pPr>
      <w:r>
        <w:rPr>
          <w:lang w:val="es-ES"/>
        </w:rPr>
        <w:t>Import javascript</w:t>
      </w:r>
    </w:p>
    <w:p w14:paraId="07EEE617" w14:textId="77777777" w:rsidR="009651A0" w:rsidRDefault="009651A0" w:rsidP="009651A0">
      <w:pPr>
        <w:pStyle w:val="CdigoFuente"/>
        <w:rPr>
          <w:lang w:val="es-ES"/>
        </w:rPr>
      </w:pPr>
    </w:p>
    <w:p w14:paraId="0773A2D7" w14:textId="5408D0A4" w:rsidR="009651A0" w:rsidRDefault="009651A0" w:rsidP="009651A0">
      <w:pPr>
        <w:pStyle w:val="CdigoFuente"/>
        <w:rPr>
          <w:lang w:val="es-ES"/>
        </w:rPr>
      </w:pPr>
      <w:r>
        <w:rPr>
          <w:lang w:val="es-ES"/>
        </w:rPr>
        <w:lastRenderedPageBreak/>
        <w:t>Select “”</w:t>
      </w:r>
    </w:p>
    <w:p w14:paraId="3196E984" w14:textId="77777777" w:rsidR="009651A0" w:rsidRDefault="009651A0" w:rsidP="009651A0"/>
    <w:p w14:paraId="1FB2D60D" w14:textId="7B1179B3" w:rsidR="009651A0" w:rsidRDefault="009651A0" w:rsidP="009651A0">
      <w:r>
        <w:t>Como se puede observar, es</w:t>
      </w:r>
      <w:r w:rsidR="00CF795E">
        <w:t>te código tiene un aspecto muy similar a SQL, pero hasta aquí llegan las similitudes, ya que cuando se procede a realizar alguna petición avanzada, este código difiere mucho del que se podría encontrar en una petición clásica de SQL.</w:t>
      </w:r>
      <w:r w:rsidR="00EE0168">
        <w:t xml:space="preserve"> Este código por defecto se reemplazará por el deseado, es este caso y para confirmar el correcto funcionamiento de esta herramienta, ejecutaremos la siguiente petición:</w:t>
      </w:r>
    </w:p>
    <w:p w14:paraId="7BB4CB83" w14:textId="6CC3BF5F" w:rsidR="00EE0168" w:rsidRPr="009C128D" w:rsidRDefault="00773A90" w:rsidP="00773A90">
      <w:pPr>
        <w:pStyle w:val="CdigoFuente"/>
        <w:rPr>
          <w:lang w:val="en-US"/>
        </w:rPr>
      </w:pPr>
      <w:r w:rsidRPr="009C128D">
        <w:rPr>
          <w:lang w:val="en-US"/>
        </w:rPr>
        <w:t>Import javascript</w:t>
      </w:r>
    </w:p>
    <w:p w14:paraId="48B447E0" w14:textId="77777777" w:rsidR="00773A90" w:rsidRPr="009C128D" w:rsidRDefault="00773A90" w:rsidP="00773A90">
      <w:pPr>
        <w:pStyle w:val="CdigoFuente"/>
        <w:rPr>
          <w:lang w:val="en-US"/>
        </w:rPr>
      </w:pPr>
    </w:p>
    <w:p w14:paraId="423C3148" w14:textId="227AC4EE" w:rsidR="00773A90" w:rsidRPr="00664873" w:rsidRDefault="00773A90" w:rsidP="00773A90">
      <w:pPr>
        <w:pStyle w:val="CdigoFuente"/>
        <w:rPr>
          <w:lang w:val="en-US"/>
        </w:rPr>
      </w:pPr>
      <w:r w:rsidRPr="00664873">
        <w:rPr>
          <w:lang w:val="en-US"/>
        </w:rPr>
        <w:t>From Expr e and</w:t>
      </w:r>
    </w:p>
    <w:p w14:paraId="0A172FA0" w14:textId="6AD29D40" w:rsidR="00773A90" w:rsidRDefault="00773A90" w:rsidP="00773A90">
      <w:pPr>
        <w:pStyle w:val="CdigoFuente"/>
        <w:rPr>
          <w:lang w:val="en-US"/>
        </w:rPr>
      </w:pPr>
      <w:r w:rsidRPr="00664873">
        <w:rPr>
          <w:lang w:val="en-US"/>
        </w:rPr>
        <w:tab/>
        <w:t xml:space="preserve">e.getParent() </w:t>
      </w:r>
      <w:r w:rsidR="00664873" w:rsidRPr="00664873">
        <w:rPr>
          <w:lang w:val="en-US"/>
        </w:rPr>
        <w:t>instanceo</w:t>
      </w:r>
      <w:r w:rsidR="00664873">
        <w:rPr>
          <w:lang w:val="en-US"/>
        </w:rPr>
        <w:t>f ExprStmt</w:t>
      </w:r>
    </w:p>
    <w:p w14:paraId="00A06264" w14:textId="7E3B1F3D" w:rsidR="00664873" w:rsidRDefault="00664873" w:rsidP="00773A90">
      <w:pPr>
        <w:pStyle w:val="CdigoFuente"/>
        <w:rPr>
          <w:lang w:val="en-US"/>
        </w:rPr>
      </w:pPr>
      <w:r>
        <w:rPr>
          <w:lang w:val="en-US"/>
        </w:rPr>
        <w:t>select e, “This expression has no effect.”</w:t>
      </w:r>
    </w:p>
    <w:p w14:paraId="5584324D" w14:textId="77777777" w:rsidR="00664873" w:rsidRDefault="00664873" w:rsidP="00664873">
      <w:pPr>
        <w:rPr>
          <w:lang w:val="en-US"/>
        </w:rPr>
      </w:pPr>
    </w:p>
    <w:p w14:paraId="7C953D2D" w14:textId="6F59277F" w:rsidR="00664873" w:rsidRDefault="00D209FF" w:rsidP="00664873">
      <w:pPr>
        <w:rPr>
          <w:lang w:val="es-ES"/>
        </w:rPr>
      </w:pPr>
      <w:r w:rsidRPr="00D209FF">
        <w:rPr>
          <w:lang w:val="es-ES"/>
        </w:rPr>
        <w:t>Por último, solo queda e</w:t>
      </w:r>
      <w:r>
        <w:rPr>
          <w:lang w:val="es-ES"/>
        </w:rPr>
        <w:t>jecutar dicha petición. Para ello, debemos de seleccionar la base de datos sobre la que queremos ejecutarla (en la pestaña de CodeQL dentro del editor) y</w:t>
      </w:r>
      <w:r w:rsidR="00DB1CBD">
        <w:rPr>
          <w:lang w:val="es-ES"/>
        </w:rPr>
        <w:t xml:space="preserve"> seleccionar con el comando ctrl + shift + P, el comando de CodeQL, </w:t>
      </w:r>
      <w:r w:rsidR="00DB1CBD">
        <w:rPr>
          <w:i/>
          <w:iCs/>
          <w:lang w:val="es-ES"/>
        </w:rPr>
        <w:t>run query</w:t>
      </w:r>
      <w:r w:rsidR="00DB1CBD">
        <w:rPr>
          <w:lang w:val="es-ES"/>
        </w:rPr>
        <w:t xml:space="preserve">. De este comando hay dos </w:t>
      </w:r>
      <w:r w:rsidR="004B4326">
        <w:rPr>
          <w:lang w:val="es-ES"/>
        </w:rPr>
        <w:t>versiones, la que permite ejecutar la petición sobre múltiples bases de datos o solo sobre la seleccionada (como se procede a hacer en este paso).</w:t>
      </w:r>
    </w:p>
    <w:p w14:paraId="31343C39" w14:textId="6EBA0E76" w:rsidR="00742E26" w:rsidRDefault="004B4326" w:rsidP="00664873">
      <w:pPr>
        <w:rPr>
          <w:lang w:val="es-ES"/>
        </w:rPr>
      </w:pPr>
      <w:r>
        <w:rPr>
          <w:lang w:val="es-ES"/>
        </w:rPr>
        <w:t>El proceso de ejecución de la petición puede llevar varios minutos (sobre todo si es un repositorio grande o se ejecuta sobre múltiples bases de datos). Después de la compilación, verificación y la ejecución de este</w:t>
      </w:r>
      <w:r w:rsidR="004A082D">
        <w:rPr>
          <w:lang w:val="es-ES"/>
        </w:rPr>
        <w:t>, en la sección de la derecha del editor debería de aparecer una</w:t>
      </w:r>
      <w:r w:rsidR="00742E26">
        <w:rPr>
          <w:lang w:val="es-ES"/>
        </w:rPr>
        <w:t xml:space="preserve"> ventana con el resultado de la petición, que debería de tener un aspecto similar a lo que se muestra (en caso de que todo se haya realizado de forma exitosa y se podrá verificar el correcto funcionamiento de la herramienta):</w:t>
      </w:r>
    </w:p>
    <w:p w14:paraId="07DD26B0" w14:textId="77777777" w:rsidR="00FD665F" w:rsidRDefault="00FD665F" w:rsidP="00FD665F">
      <w:pPr>
        <w:keepNext/>
      </w:pPr>
      <w:r>
        <w:rPr>
          <w:noProof/>
        </w:rPr>
        <w:drawing>
          <wp:inline distT="0" distB="0" distL="0" distR="0" wp14:anchorId="088B08E4" wp14:editId="6DCAB7A4">
            <wp:extent cx="5579745" cy="1094740"/>
            <wp:effectExtent l="0" t="0" r="1905" b="0"/>
            <wp:docPr id="1558058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401" name="Imagen 1" descr="Captura de pantalla de un celular&#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094740"/>
                    </a:xfrm>
                    <a:prstGeom prst="rect">
                      <a:avLst/>
                    </a:prstGeom>
                    <a:noFill/>
                    <a:ln>
                      <a:noFill/>
                    </a:ln>
                  </pic:spPr>
                </pic:pic>
              </a:graphicData>
            </a:graphic>
          </wp:inline>
        </w:drawing>
      </w:r>
    </w:p>
    <w:p w14:paraId="3D733C81" w14:textId="5775A178" w:rsidR="00742E26" w:rsidRDefault="00FD665F" w:rsidP="00FD665F">
      <w:pPr>
        <w:pStyle w:val="Descripcin"/>
      </w:pPr>
      <w:bookmarkStart w:id="56" w:name="_Toc138445506"/>
      <w:r>
        <w:t xml:space="preserve">Ilustración </w:t>
      </w:r>
      <w:r>
        <w:fldChar w:fldCharType="begin"/>
      </w:r>
      <w:r>
        <w:instrText xml:space="preserve"> SEQ Ilustración \* ARABIC </w:instrText>
      </w:r>
      <w:r>
        <w:fldChar w:fldCharType="separate"/>
      </w:r>
      <w:r>
        <w:rPr>
          <w:noProof/>
        </w:rPr>
        <w:t>18</w:t>
      </w:r>
      <w:r>
        <w:fldChar w:fldCharType="end"/>
      </w:r>
      <w:r>
        <w:t>: Resultado correcto de la ejecución de prueba</w:t>
      </w:r>
      <w:bookmarkEnd w:id="56"/>
    </w:p>
    <w:p w14:paraId="2CAEC187" w14:textId="5B12F878" w:rsidR="004D7C2D" w:rsidRDefault="007114D6" w:rsidP="00FD665F">
      <w:r>
        <w:lastRenderedPageBreak/>
        <w:t xml:space="preserve">Otro archivo muy importante para el funcionamiento de esta herramienta es el </w:t>
      </w:r>
      <w:r w:rsidR="00AF02A5" w:rsidRPr="00AF02A5">
        <w:rPr>
          <w:i/>
          <w:iCs/>
        </w:rPr>
        <w:t>qlpack.yml</w:t>
      </w:r>
      <w:r w:rsidR="00AF02A5">
        <w:t xml:space="preserve">. Este es el archivo que se encarga de determinar las dependencias que estarán disponibles para el archivo </w:t>
      </w:r>
      <w:r w:rsidR="00AF02A5">
        <w:rPr>
          <w:i/>
          <w:iCs/>
        </w:rPr>
        <w:t>quick-query.ql</w:t>
      </w:r>
      <w:r w:rsidR="00AF02A5">
        <w:t>.</w:t>
      </w:r>
      <w:r w:rsidR="004D7C2D">
        <w:t xml:space="preserve"> Este archivo tiene el siguiente formato, que se comentará posteriormente:</w:t>
      </w:r>
    </w:p>
    <w:p w14:paraId="2E40F880" w14:textId="0A847402" w:rsidR="004D7C2D" w:rsidRDefault="00EB2CE7" w:rsidP="004D7C2D">
      <w:pPr>
        <w:pStyle w:val="CdigoFuente"/>
      </w:pPr>
      <w:r>
        <w:t>Name: vscode/quick-query</w:t>
      </w:r>
    </w:p>
    <w:p w14:paraId="64BAE8F2" w14:textId="7EFB8CC1" w:rsidR="00EB2CE7" w:rsidRDefault="00EB2CE7" w:rsidP="004D7C2D">
      <w:pPr>
        <w:pStyle w:val="CdigoFuente"/>
      </w:pPr>
      <w:r>
        <w:t>Versión: 1.0.0</w:t>
      </w:r>
    </w:p>
    <w:p w14:paraId="17E4915A" w14:textId="54D90144" w:rsidR="00EB2CE7" w:rsidRDefault="00EB2CE7" w:rsidP="004D7C2D">
      <w:pPr>
        <w:pStyle w:val="CdigoFuente"/>
      </w:pPr>
      <w:r>
        <w:t>Dependencies:</w:t>
      </w:r>
    </w:p>
    <w:p w14:paraId="44348067" w14:textId="4CA72AE7" w:rsidR="00EB2CE7" w:rsidRDefault="00EB2CE7" w:rsidP="004D7C2D">
      <w:pPr>
        <w:pStyle w:val="CdigoFuente"/>
      </w:pPr>
      <w:r>
        <w:tab/>
        <w:t>Codeql/javascript-all: ‘*’</w:t>
      </w:r>
    </w:p>
    <w:p w14:paraId="0C3B37E1" w14:textId="77777777" w:rsidR="006D7B8D" w:rsidRDefault="006D7B8D" w:rsidP="006D7B8D"/>
    <w:p w14:paraId="15BED14F" w14:textId="0F82A88B" w:rsidR="006D7B8D" w:rsidRDefault="006D7B8D" w:rsidP="006D7B8D">
      <w:pPr>
        <w:pStyle w:val="Prrafodelista"/>
        <w:numPr>
          <w:ilvl w:val="0"/>
          <w:numId w:val="43"/>
        </w:numPr>
      </w:pPr>
      <w:r>
        <w:t>Name: nombre que se le asigna a estas dependencias, este nombre normalmente se suele establecer igual que la ruta donde este contenido este archivo.</w:t>
      </w:r>
    </w:p>
    <w:p w14:paraId="5F0E6CEB" w14:textId="01F6AE2E" w:rsidR="006D7B8D" w:rsidRDefault="006D7B8D" w:rsidP="006D7B8D">
      <w:pPr>
        <w:pStyle w:val="Prrafodelista"/>
        <w:numPr>
          <w:ilvl w:val="0"/>
          <w:numId w:val="43"/>
        </w:numPr>
      </w:pPr>
      <w:r>
        <w:t>Versión: versión del archivo, por defecto se usa la 1.0.0.</w:t>
      </w:r>
    </w:p>
    <w:p w14:paraId="4278D0BF" w14:textId="62B07B81" w:rsidR="006D7B8D" w:rsidRDefault="006D7B8D" w:rsidP="006D7B8D">
      <w:pPr>
        <w:pStyle w:val="Prrafodelista"/>
        <w:numPr>
          <w:ilvl w:val="0"/>
          <w:numId w:val="43"/>
        </w:numPr>
      </w:pPr>
      <w:r>
        <w:t xml:space="preserve">Dependencias: en esta sección es donde se establece la lista de todas las dependencias </w:t>
      </w:r>
      <w:r w:rsidR="009066A0">
        <w:t>que estarán disponible para el archivo de la petición.</w:t>
      </w:r>
    </w:p>
    <w:p w14:paraId="7C68B468" w14:textId="2D0132EE" w:rsidR="009066A0" w:rsidRDefault="009066A0" w:rsidP="009066A0">
      <w:pPr>
        <w:pStyle w:val="Prrafodelista"/>
        <w:numPr>
          <w:ilvl w:val="1"/>
          <w:numId w:val="43"/>
        </w:numPr>
      </w:pPr>
      <w:r>
        <w:t>Codeql/javascript-all: est</w:t>
      </w:r>
      <w:r w:rsidR="00412692">
        <w:t>a entrada de las dependencias carga todos los módulos relacionados con javascript. Es muy importante, como se citó en el apartado de instalación</w:t>
      </w:r>
      <w:r w:rsidR="00164E53">
        <w:t xml:space="preserve">, tener en el workspace de vscode la carpeta main del repositorio de </w:t>
      </w:r>
      <w:r w:rsidR="000F58FA">
        <w:t>codeql. Esto se debe a que esta dependencia que se establece en este archivo pone la referencia a dicha carpeta donde están contenidos todos los archivos. Por otro lado, la expresión ‘*’ hace referencia a que, de dicha carpeta del main con las dependencias, se desea importar todo el contenido disponible.</w:t>
      </w:r>
    </w:p>
    <w:p w14:paraId="7ECA63A1" w14:textId="250A9AD6" w:rsidR="0010636D" w:rsidRPr="00AF02A5" w:rsidRDefault="001F3E1F" w:rsidP="0010636D">
      <w:r>
        <w:t>La gran mayoría de fallos</w:t>
      </w:r>
      <w:r w:rsidR="00173A9E">
        <w:t xml:space="preserve"> detectados en esta fase, son provocados por que no se han importado la carpeta del main del código de CodeQL y por la instalaci</w:t>
      </w:r>
    </w:p>
    <w:p w14:paraId="71E95687" w14:textId="77777777" w:rsidR="00217C2F" w:rsidRPr="003A34F9" w:rsidRDefault="003B6A40" w:rsidP="003A34F9">
      <w:pPr>
        <w:pStyle w:val="Ttulo1"/>
      </w:pPr>
      <w:bookmarkStart w:id="57" w:name="_Toc138446622"/>
      <w:r w:rsidRPr="003A34F9">
        <w:lastRenderedPageBreak/>
        <w:t>Análisis de Resultados</w:t>
      </w:r>
      <w:bookmarkEnd w:id="57"/>
    </w:p>
    <w:p w14:paraId="71E95688" w14:textId="77777777" w:rsidR="00D36931" w:rsidRDefault="003B6A40" w:rsidP="00D36931">
      <w:r>
        <w:t>Destacar los resultados más relevantes del proyecto</w:t>
      </w:r>
      <w:r w:rsidR="000725F3">
        <w:t xml:space="preserve"> y hacer un análisis crítico de los mismos. También es un capítulo obligatorio y clave.</w:t>
      </w:r>
    </w:p>
    <w:p w14:paraId="71E95689" w14:textId="77777777" w:rsidR="00217C2F" w:rsidRDefault="00217C2F" w:rsidP="00FD665F">
      <w:pPr>
        <w:pStyle w:val="Descripcin"/>
      </w:pPr>
    </w:p>
    <w:p w14:paraId="71E9568A" w14:textId="77777777" w:rsidR="00217C2F" w:rsidRPr="003A34F9" w:rsidRDefault="00D73279" w:rsidP="003A34F9">
      <w:pPr>
        <w:pStyle w:val="Ttulo1"/>
      </w:pPr>
      <w:bookmarkStart w:id="58" w:name="_Toc164138551"/>
      <w:bookmarkStart w:id="59" w:name="_Toc138446623"/>
      <w:r w:rsidRPr="003A34F9">
        <w:lastRenderedPageBreak/>
        <w:t>Conclusiones y Trabajos Futuros</w:t>
      </w:r>
      <w:bookmarkEnd w:id="58"/>
      <w:bookmarkEnd w:id="59"/>
    </w:p>
    <w:p w14:paraId="71E9568B" w14:textId="77777777" w:rsidR="007B76D5" w:rsidRDefault="007B76D5" w:rsidP="007B76D5">
      <w:r>
        <w:t xml:space="preserve">Comentar las conclusiones del proyecto, destacando lo que se ha hecho, dejando claros qué objetivos se han cubierto y cuáles son las aportaciones hechas. </w:t>
      </w:r>
    </w:p>
    <w:p w14:paraId="71E9568C" w14:textId="77777777" w:rsidR="00694410" w:rsidRDefault="00694410">
      <w:pPr>
        <w:spacing w:after="0" w:line="240" w:lineRule="auto"/>
        <w:jc w:val="left"/>
      </w:pPr>
      <w:r>
        <w:br w:type="page"/>
      </w:r>
    </w:p>
    <w:p w14:paraId="71E9568D" w14:textId="77777777" w:rsidR="00694410" w:rsidRDefault="00694410" w:rsidP="008702A9">
      <w:pPr>
        <w:pStyle w:val="Ttulo1"/>
      </w:pPr>
      <w:bookmarkStart w:id="60" w:name="_Toc138446624"/>
      <w:r>
        <w:lastRenderedPageBreak/>
        <w:t>Bibliografía</w:t>
      </w:r>
      <w:bookmarkEnd w:id="60"/>
    </w:p>
    <w:p w14:paraId="71E95692" w14:textId="38EA38D3" w:rsidR="00217C2F" w:rsidRDefault="00CC08E9" w:rsidP="00FD7B5A">
      <w:pPr>
        <w:pStyle w:val="Referencia"/>
        <w:numPr>
          <w:ilvl w:val="0"/>
          <w:numId w:val="3"/>
        </w:numPr>
        <w:jc w:val="both"/>
        <w:rPr>
          <w:lang w:val="es-ES"/>
        </w:rPr>
      </w:pPr>
      <w:r w:rsidRPr="00CC08E9">
        <w:rPr>
          <w:lang w:val="en-US"/>
        </w:rPr>
        <w:t xml:space="preserve">Binance. (s. f.). </w:t>
      </w:r>
      <w:r w:rsidRPr="00CC08E9">
        <w:rPr>
          <w:i/>
          <w:iCs/>
          <w:lang w:val="es-ES"/>
        </w:rPr>
        <w:t>Binance – Exchange de criptomonedas pa</w:t>
      </w:r>
      <w:r>
        <w:rPr>
          <w:i/>
          <w:iCs/>
          <w:lang w:val="es-ES"/>
        </w:rPr>
        <w:t>ra bitcoin, Ethereum y altcoins</w:t>
      </w:r>
      <w:r>
        <w:rPr>
          <w:lang w:val="es-ES"/>
        </w:rPr>
        <w:t xml:space="preserve">. </w:t>
      </w:r>
      <w:hyperlink r:id="rId54" w:history="1">
        <w:r w:rsidR="00B377E1" w:rsidRPr="00012BC1">
          <w:rPr>
            <w:rStyle w:val="Hipervnculo"/>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55" w:history="1">
        <w:r w:rsidRPr="00FD7B5A">
          <w:rPr>
            <w:rStyle w:val="Hipervnculo"/>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56" w:history="1">
        <w:r w:rsidRPr="009155F9">
          <w:rPr>
            <w:rStyle w:val="Hipervnculo"/>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Dapps and NFTs | MetaMask. (s. f.-b). </w:t>
      </w:r>
      <w:hyperlink r:id="rId57" w:history="1">
        <w:r w:rsidRPr="005521B2">
          <w:rPr>
            <w:rStyle w:val="Hipervnculo"/>
            <w:lang w:val="en-US"/>
          </w:rPr>
          <w:t>https://metamask.io/</w:t>
        </w:r>
      </w:hyperlink>
    </w:p>
    <w:p w14:paraId="7DD6CB74" w14:textId="0601A4D0" w:rsidR="00E97CD5" w:rsidRDefault="00E97CD5" w:rsidP="00E97CD5">
      <w:pPr>
        <w:pStyle w:val="Referencias"/>
        <w:rPr>
          <w:sz w:val="24"/>
          <w:lang w:val="es-ES"/>
        </w:rPr>
      </w:pPr>
      <w:r>
        <w:rPr>
          <w:i/>
          <w:iCs/>
        </w:rPr>
        <w:t>CodeQL</w:t>
      </w:r>
      <w:r>
        <w:t xml:space="preserve">. (s. f.). </w:t>
      </w:r>
      <w:hyperlink r:id="rId58" w:history="1">
        <w:r w:rsidRPr="00E97CD5">
          <w:rPr>
            <w:rStyle w:val="Hipervnculo"/>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59" w:history="1">
        <w:r w:rsidRPr="006464E3">
          <w:rPr>
            <w:rStyle w:val="Hipervnculo"/>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60" w:history="1">
        <w:r w:rsidRPr="002876B9">
          <w:rPr>
            <w:rStyle w:val="Hipervnculo"/>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criptomonedas : Ellis Pinsky cuenta su historia pero nadie sabe si creerle. </w:t>
      </w:r>
      <w:r>
        <w:rPr>
          <w:i/>
          <w:iCs/>
        </w:rPr>
        <w:t>El País</w:t>
      </w:r>
      <w:r>
        <w:t xml:space="preserve">. </w:t>
      </w:r>
      <w:hyperlink r:id="rId61" w:history="1">
        <w:r w:rsidRPr="00FD6894">
          <w:rPr>
            <w:rStyle w:val="Hipervnculo"/>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ipervnculo"/>
          <w:color w:val="auto"/>
          <w:u w:val="none"/>
          <w:lang w:val="es-ES"/>
        </w:rPr>
      </w:pPr>
      <w:r w:rsidRPr="000C26EC">
        <w:t xml:space="preserve">DappRadar - The World’s Dapp Store | Blockchain Dapps Ranked. </w:t>
      </w:r>
      <w:r w:rsidRPr="00B26A91">
        <w:rPr>
          <w:lang w:val="es-ES"/>
        </w:rPr>
        <w:t xml:space="preserve">(s. f.). DappRadar. </w:t>
      </w:r>
      <w:hyperlink r:id="rId62" w:history="1">
        <w:r w:rsidRPr="00B26A91">
          <w:rPr>
            <w:rStyle w:val="Hipervnculo"/>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63" w:history="1">
        <w:r w:rsidRPr="00ED69DE">
          <w:rPr>
            <w:rStyle w:val="Hipervnculo"/>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64" w:history="1">
        <w:r w:rsidRPr="006454F1">
          <w:rPr>
            <w:rStyle w:val="Hipervnculo"/>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r>
        <w:t xml:space="preserve">Uniswap Protocol. </w:t>
      </w:r>
      <w:hyperlink r:id="rId65" w:history="1">
        <w:r w:rsidRPr="00696D1B">
          <w:rPr>
            <w:rStyle w:val="Hipervnculo"/>
          </w:rPr>
          <w:t>https://uniswap.org/</w:t>
        </w:r>
      </w:hyperlink>
    </w:p>
    <w:p w14:paraId="0FAF0531" w14:textId="7BC4F315" w:rsidR="006D11DC" w:rsidRPr="006D11DC" w:rsidRDefault="006D11DC" w:rsidP="006D11DC">
      <w:pPr>
        <w:pStyle w:val="Referencias"/>
        <w:rPr>
          <w:sz w:val="24"/>
          <w:lang w:val="en-US"/>
        </w:rPr>
      </w:pPr>
      <w:r w:rsidRPr="00F359B9">
        <w:rPr>
          <w:i/>
          <w:iCs/>
          <w:lang w:val="es-ES"/>
        </w:rPr>
        <w:t>Uniswap Labs</w:t>
      </w:r>
      <w:r w:rsidRPr="00F359B9">
        <w:rPr>
          <w:lang w:val="es-ES"/>
        </w:rPr>
        <w:t>.</w:t>
      </w:r>
      <w:r w:rsidR="00F359B9" w:rsidRPr="00F359B9">
        <w:rPr>
          <w:lang w:val="es-ES"/>
        </w:rPr>
        <w:t xml:space="preserve"> Código Fuente de Uniswap</w:t>
      </w:r>
      <w:r w:rsidRPr="00F359B9">
        <w:rPr>
          <w:lang w:val="es-ES"/>
        </w:rPr>
        <w:t xml:space="preserve"> (s. f.). </w:t>
      </w:r>
      <w:r w:rsidRPr="006D11DC">
        <w:rPr>
          <w:lang w:val="en-US"/>
        </w:rPr>
        <w:t xml:space="preserve">GitHub. </w:t>
      </w:r>
      <w:hyperlink r:id="rId66" w:history="1">
        <w:r w:rsidRPr="006D11DC">
          <w:rPr>
            <w:rStyle w:val="Hipervnculo"/>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67" w:history="1">
        <w:r w:rsidRPr="00656B55">
          <w:rPr>
            <w:rStyle w:val="Hipervnculo"/>
          </w:rPr>
          <w:t>https://docs.metamask.io/</w:t>
        </w:r>
      </w:hyperlink>
    </w:p>
    <w:p w14:paraId="3BFE9328" w14:textId="7D69810A" w:rsidR="002248DA" w:rsidRPr="002248DA" w:rsidRDefault="002248DA" w:rsidP="002248DA">
      <w:pPr>
        <w:pStyle w:val="Referencias"/>
        <w:rPr>
          <w:sz w:val="24"/>
          <w:lang w:val="en-US"/>
        </w:rPr>
      </w:pPr>
      <w:r w:rsidRPr="002248DA">
        <w:rPr>
          <w:i/>
          <w:iCs/>
          <w:lang w:val="en-US"/>
        </w:rPr>
        <w:t>Metamask Playground</w:t>
      </w:r>
      <w:r w:rsidRPr="002248DA">
        <w:rPr>
          <w:lang w:val="en-US"/>
        </w:rPr>
        <w:t xml:space="preserve"> (De Metamask [Metamask]). (s. f.). Playground Metamask. </w:t>
      </w:r>
      <w:hyperlink r:id="rId68" w:history="1">
        <w:r w:rsidRPr="002248DA">
          <w:rPr>
            <w:rStyle w:val="Hipervnculo"/>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69" w:history="1">
        <w:r w:rsidRPr="00DE3B77">
          <w:rPr>
            <w:rStyle w:val="Hipervnculo"/>
            <w:lang w:val="en-US"/>
          </w:rPr>
          <w:t>https://eips.ethereum.org/EIPS/eip-2255</w:t>
        </w:r>
      </w:hyperlink>
    </w:p>
    <w:p w14:paraId="5951D93A" w14:textId="457EA04F" w:rsidR="00256C57" w:rsidRDefault="00256C57" w:rsidP="00256C57">
      <w:pPr>
        <w:pStyle w:val="Referencias"/>
        <w:rPr>
          <w:sz w:val="24"/>
          <w:lang w:val="es-ES"/>
        </w:rPr>
      </w:pPr>
      <w:r>
        <w:rPr>
          <w:i/>
          <w:iCs/>
        </w:rPr>
        <w:t>MetaMask</w:t>
      </w:r>
      <w:r>
        <w:t>. Repositorio de código</w:t>
      </w:r>
      <w:r w:rsidR="007200E0">
        <w:t xml:space="preserve"> de Metamask</w:t>
      </w:r>
      <w:r>
        <w:t xml:space="preserve"> (s. f.). GitHub. </w:t>
      </w:r>
      <w:hyperlink r:id="rId70" w:history="1">
        <w:r w:rsidRPr="007200E0">
          <w:rPr>
            <w:rStyle w:val="Hipervnculo"/>
          </w:rPr>
          <w:t>https://github.com/MetaMask</w:t>
        </w:r>
      </w:hyperlink>
    </w:p>
    <w:p w14:paraId="33261BFD" w14:textId="7F61185E" w:rsidR="00F35A56" w:rsidRDefault="00F35A56" w:rsidP="00F35A56">
      <w:pPr>
        <w:pStyle w:val="Referencias"/>
        <w:rPr>
          <w:sz w:val="24"/>
          <w:lang w:val="es-ES"/>
        </w:rPr>
      </w:pPr>
      <w:r w:rsidRPr="00F35A56">
        <w:rPr>
          <w:lang w:val="en-US"/>
        </w:rPr>
        <w:t xml:space="preserve">Proposals, E. I. (2020). EIP-3085: Wallet Add Ethereum Chain RPC Method (`wallet_addEthereumChain`) [DRAFT]. </w:t>
      </w:r>
      <w:r>
        <w:rPr>
          <w:i/>
          <w:iCs/>
        </w:rPr>
        <w:t>Ethereum Improvement Proposals</w:t>
      </w:r>
      <w:r>
        <w:t xml:space="preserve">. </w:t>
      </w:r>
      <w:hyperlink r:id="rId71" w:history="1">
        <w:r w:rsidRPr="00F35A56">
          <w:rPr>
            <w:rStyle w:val="Hipervnculo"/>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72" w:history="1">
        <w:r w:rsidRPr="00F94008">
          <w:rPr>
            <w:rStyle w:val="Hipervnculo"/>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«eth_sign» and why is it a risk?</w:t>
      </w:r>
      <w:r w:rsidRPr="00E944EC">
        <w:rPr>
          <w:lang w:val="en-US"/>
        </w:rPr>
        <w:t xml:space="preserve"> </w:t>
      </w:r>
      <w:r>
        <w:t xml:space="preserve">(2023, 12 mayo). MetaMask. </w:t>
      </w:r>
      <w:hyperlink r:id="rId73" w:history="1">
        <w:r w:rsidRPr="00E944EC">
          <w:rPr>
            <w:rStyle w:val="Hipervnculo"/>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Ethereum Improvement Proposals</w:t>
      </w:r>
      <w:r>
        <w:t xml:space="preserve">. </w:t>
      </w:r>
      <w:hyperlink r:id="rId74" w:history="1">
        <w:r w:rsidRPr="00503FCA">
          <w:rPr>
            <w:rStyle w:val="Hipervnculo"/>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enero). EIP712 is here: What to expect and how to use it - MetaMask - Medium. </w:t>
      </w:r>
      <w:r w:rsidRPr="00D466E8">
        <w:rPr>
          <w:i/>
          <w:iCs/>
          <w:lang w:val="en-US"/>
        </w:rPr>
        <w:t>Medium</w:t>
      </w:r>
      <w:r w:rsidRPr="00D466E8">
        <w:rPr>
          <w:lang w:val="en-US"/>
        </w:rPr>
        <w:t xml:space="preserve">. </w:t>
      </w:r>
      <w:hyperlink r:id="rId75" w:history="1">
        <w:r w:rsidRPr="00D466E8">
          <w:rPr>
            <w:rStyle w:val="Hipervnculo"/>
            <w:lang w:val="en-US"/>
          </w:rPr>
          <w:t>https://medium.com/metamask/eip712-is-coming-what-to-expect-and-how-to-use-it-bb92fd1a7a26</w:t>
        </w:r>
      </w:hyperlink>
    </w:p>
    <w:p w14:paraId="7A6D44BE" w14:textId="77777777" w:rsidR="0016229C" w:rsidRDefault="0016229C" w:rsidP="0016229C">
      <w:pPr>
        <w:pStyle w:val="Referencias"/>
        <w:rPr>
          <w:sz w:val="24"/>
          <w:lang w:val="es-ES"/>
        </w:rPr>
      </w:pPr>
      <w:r w:rsidRPr="00E2697C">
        <w:rPr>
          <w:lang w:val="en-US"/>
        </w:rPr>
        <w:t xml:space="preserve">Miguelob. (s. f.). GitHub - miguelob/TFM: Repository containing my final masters research project. </w:t>
      </w:r>
      <w:r>
        <w:t xml:space="preserve">GitHub. </w:t>
      </w:r>
      <w:hyperlink r:id="rId76" w:history="1">
        <w:r w:rsidRPr="00E2697C">
          <w:rPr>
            <w:rStyle w:val="Hipervnculo"/>
          </w:rPr>
          <w:t>https://github.com/miguelob/TFM</w:t>
        </w:r>
      </w:hyperlink>
    </w:p>
    <w:p w14:paraId="35F63174" w14:textId="0A400DA4" w:rsidR="00E2697C" w:rsidRPr="009A7071" w:rsidRDefault="0023483A" w:rsidP="0016229C">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77" w:history="1">
        <w:r w:rsidRPr="00DB2EAE">
          <w:rPr>
            <w:rStyle w:val="Hipervnculo"/>
            <w:lang w:val="en-US"/>
          </w:rPr>
          <w:t>https://cli.github.com/manual/installation</w:t>
        </w:r>
      </w:hyperlink>
      <w:r w:rsidR="0016229C" w:rsidRPr="009A7071">
        <w:rPr>
          <w:sz w:val="24"/>
          <w:lang w:val="en-US"/>
        </w:rPr>
        <w:t xml:space="preserve"> </w:t>
      </w:r>
    </w:p>
    <w:p w14:paraId="0C15D838" w14:textId="203E79A8" w:rsidR="00E36969" w:rsidRDefault="00E36969" w:rsidP="00E36969">
      <w:pPr>
        <w:pStyle w:val="Referencias"/>
        <w:rPr>
          <w:sz w:val="24"/>
          <w:lang w:val="es-ES"/>
        </w:rPr>
      </w:pPr>
      <w:r w:rsidRPr="00E36969">
        <w:rPr>
          <w:lang w:val="en-US"/>
        </w:rPr>
        <w:t xml:space="preserve">Miguelob. (n.d.). </w:t>
      </w:r>
      <w:r w:rsidRPr="00E36969">
        <w:rPr>
          <w:i/>
          <w:iCs/>
          <w:lang w:val="en-US"/>
        </w:rPr>
        <w:t>GitHub - miguelob/Dapp-test-eth_signTypedData</w:t>
      </w:r>
      <w:r w:rsidRPr="00E36969">
        <w:rPr>
          <w:lang w:val="en-US"/>
        </w:rPr>
        <w:t xml:space="preserve">. </w:t>
      </w:r>
      <w:r>
        <w:t xml:space="preserve">GitHub. </w:t>
      </w:r>
      <w:hyperlink r:id="rId78" w:history="1">
        <w:r w:rsidRPr="00E36969">
          <w:rPr>
            <w:rStyle w:val="Hipervnculo"/>
          </w:rPr>
          <w:t>https://github.com/miguelob/Dapp-test-eth_signTypedData</w:t>
        </w:r>
      </w:hyperlink>
    </w:p>
    <w:p w14:paraId="38F321A7" w14:textId="57F694A4" w:rsidR="00296AF4" w:rsidRDefault="00296AF4" w:rsidP="00296AF4">
      <w:pPr>
        <w:pStyle w:val="Referencias"/>
        <w:rPr>
          <w:sz w:val="24"/>
          <w:lang w:val="es-ES"/>
        </w:rPr>
      </w:pPr>
      <w:r>
        <w:rPr>
          <w:i/>
          <w:iCs/>
        </w:rPr>
        <w:t>CodeQL</w:t>
      </w:r>
      <w:r>
        <w:t xml:space="preserve">. (n.d.-b). </w:t>
      </w:r>
      <w:hyperlink r:id="rId79" w:history="1">
        <w:r w:rsidRPr="00296AF4">
          <w:rPr>
            <w:rStyle w:val="Hipervnculo"/>
          </w:rPr>
          <w:t>https://codeql.github.com/</w:t>
        </w:r>
      </w:hyperlink>
    </w:p>
    <w:p w14:paraId="2A1CC305" w14:textId="16F490C3" w:rsidR="00C956CD" w:rsidRPr="00C956CD" w:rsidRDefault="00C956CD" w:rsidP="00C956CD">
      <w:pPr>
        <w:pStyle w:val="Referencias"/>
        <w:rPr>
          <w:sz w:val="24"/>
          <w:lang w:val="en-US"/>
        </w:rPr>
      </w:pPr>
      <w:r w:rsidRPr="00C956CD">
        <w:rPr>
          <w:lang w:val="en-US"/>
        </w:rPr>
        <w:t>Github</w:t>
      </w:r>
      <w:r>
        <w:rPr>
          <w:lang w:val="en-US"/>
        </w:rPr>
        <w:t xml:space="preserve"> VSIX download repository</w:t>
      </w:r>
      <w:r w:rsidRPr="00C956CD">
        <w:rPr>
          <w:lang w:val="en-US"/>
        </w:rPr>
        <w:t xml:space="preserve">. (n.d.). </w:t>
      </w:r>
      <w:r w:rsidRPr="00C956CD">
        <w:rPr>
          <w:i/>
          <w:iCs/>
          <w:lang w:val="en-US"/>
        </w:rPr>
        <w:t>Releases · github/vscode-codeql</w:t>
      </w:r>
      <w:r w:rsidRPr="00C956CD">
        <w:rPr>
          <w:lang w:val="en-US"/>
        </w:rPr>
        <w:t xml:space="preserve">. GitHub. </w:t>
      </w:r>
      <w:hyperlink r:id="rId80" w:history="1">
        <w:r w:rsidRPr="00C956CD">
          <w:rPr>
            <w:rStyle w:val="Hipervnculo"/>
            <w:lang w:val="en-US"/>
          </w:rPr>
          <w:t>https://github.com/github/vscode-codeql/releases</w:t>
        </w:r>
      </w:hyperlink>
    </w:p>
    <w:p w14:paraId="706D93AF" w14:textId="56F26253" w:rsidR="00566879" w:rsidRDefault="00566879" w:rsidP="00566879">
      <w:pPr>
        <w:pStyle w:val="Referencias"/>
        <w:rPr>
          <w:sz w:val="24"/>
          <w:lang w:val="es-ES"/>
        </w:rPr>
      </w:pPr>
      <w:r w:rsidRPr="00566879">
        <w:rPr>
          <w:lang w:val="en-US"/>
        </w:rPr>
        <w:t xml:space="preserve">Github. (n.d.-a). GitHub - github/codeql: CodeQL: the libraries and queries that power security researchers around the world, as well as code scanning in GitHub Advanced Security. </w:t>
      </w:r>
      <w:r>
        <w:t xml:space="preserve">GitHub. </w:t>
      </w:r>
      <w:hyperlink r:id="rId81" w:history="1">
        <w:r w:rsidRPr="00566879">
          <w:rPr>
            <w:rStyle w:val="Hipervnculo"/>
          </w:rPr>
          <w:t>https://github.com/github/codeql</w:t>
        </w:r>
      </w:hyperlink>
    </w:p>
    <w:p w14:paraId="0ED0EB41" w14:textId="71EB4D21" w:rsidR="00FD21BF" w:rsidRPr="00FD21BF" w:rsidRDefault="00FD21BF" w:rsidP="00FD21BF">
      <w:pPr>
        <w:pStyle w:val="Referencias"/>
        <w:rPr>
          <w:sz w:val="24"/>
          <w:lang w:val="en-US"/>
        </w:rPr>
      </w:pPr>
      <w:r w:rsidRPr="00FD21BF">
        <w:rPr>
          <w:i/>
          <w:iCs/>
          <w:lang w:val="en-US"/>
        </w:rPr>
        <w:t>Getting started with the CodeQL CLI - GitHub Docs</w:t>
      </w:r>
      <w:r w:rsidRPr="00FD21BF">
        <w:rPr>
          <w:lang w:val="en-US"/>
        </w:rPr>
        <w:t xml:space="preserve">. (n.d.). GitHub Docs. </w:t>
      </w:r>
      <w:hyperlink r:id="rId82" w:history="1">
        <w:r w:rsidRPr="00FD21BF">
          <w:rPr>
            <w:rStyle w:val="Hipervnculo"/>
            <w:lang w:val="en-US"/>
          </w:rPr>
          <w:t>https://docs.github.com/en/code-security/codeql-cli/using-the-codeql-cli/getting-started-with-the-codeql-cli</w:t>
        </w:r>
      </w:hyperlink>
    </w:p>
    <w:p w14:paraId="001E38AE" w14:textId="54499533" w:rsidR="00FF16F3" w:rsidRPr="00FF16F3" w:rsidRDefault="00FF16F3" w:rsidP="00FF16F3">
      <w:pPr>
        <w:pStyle w:val="Referencias"/>
        <w:rPr>
          <w:sz w:val="24"/>
          <w:lang w:val="en-US"/>
        </w:rPr>
      </w:pPr>
      <w:r w:rsidRPr="00FF16F3">
        <w:rPr>
          <w:i/>
          <w:iCs/>
          <w:lang w:val="en-US"/>
        </w:rPr>
        <w:lastRenderedPageBreak/>
        <w:t>Basic query for JavaScript code — CodeQL</w:t>
      </w:r>
      <w:r w:rsidRPr="00FF16F3">
        <w:rPr>
          <w:lang w:val="en-US"/>
        </w:rPr>
        <w:t>. (n.d.).</w:t>
      </w:r>
      <w:hyperlink r:id="rId83" w:history="1">
        <w:r w:rsidRPr="00FF16F3">
          <w:rPr>
            <w:rStyle w:val="Hipervnculo"/>
            <w:lang w:val="en-US"/>
          </w:rPr>
          <w:t xml:space="preserve"> https://codeql.github.com/docs/codeql-language-guides/basic-query-for-javascript-code/</w:t>
        </w:r>
      </w:hyperlink>
    </w:p>
    <w:p w14:paraId="0DC3028E" w14:textId="64D85F91" w:rsidR="0098461B" w:rsidRDefault="0098461B" w:rsidP="0098461B">
      <w:pPr>
        <w:pStyle w:val="Referencias"/>
        <w:rPr>
          <w:sz w:val="24"/>
          <w:lang w:val="es-ES"/>
        </w:rPr>
      </w:pPr>
      <w:r w:rsidRPr="009C128D">
        <w:rPr>
          <w:lang w:val="es-ES"/>
        </w:rPr>
        <w:t xml:space="preserve">Ajaxorg. </w:t>
      </w:r>
      <w:r w:rsidRPr="0098461B">
        <w:rPr>
          <w:lang w:val="es-ES"/>
        </w:rPr>
        <w:t xml:space="preserve">(n.d.). </w:t>
      </w:r>
      <w:r w:rsidRPr="0098461B">
        <w:rPr>
          <w:i/>
          <w:iCs/>
          <w:lang w:val="es-ES"/>
        </w:rPr>
        <w:t>GitHub Rpositorio de</w:t>
      </w:r>
      <w:r>
        <w:rPr>
          <w:i/>
          <w:iCs/>
          <w:lang w:val="es-ES"/>
        </w:rPr>
        <w:t xml:space="preserve"> pruebas para validar el CodeQL</w:t>
      </w:r>
      <w:r w:rsidRPr="0098461B">
        <w:rPr>
          <w:i/>
          <w:iCs/>
          <w:lang w:val="es-ES"/>
        </w:rPr>
        <w:t xml:space="preserve"> - ajaxorg/ace: Ace (Ajax.org Cloud9 Editor)</w:t>
      </w:r>
      <w:r w:rsidRPr="0098461B">
        <w:rPr>
          <w:lang w:val="es-ES"/>
        </w:rPr>
        <w:t xml:space="preserve">. </w:t>
      </w:r>
      <w:r>
        <w:t xml:space="preserve">GitHub. </w:t>
      </w:r>
      <w:hyperlink r:id="rId84" w:history="1">
        <w:r w:rsidRPr="0098461B">
          <w:rPr>
            <w:rStyle w:val="Hipervnculo"/>
          </w:rPr>
          <w:t>https://github.com/ajaxorg/ace</w:t>
        </w:r>
      </w:hyperlink>
    </w:p>
    <w:p w14:paraId="70A987D0" w14:textId="19141A87" w:rsidR="00BD29F7" w:rsidRPr="00BD29F7" w:rsidRDefault="00BD29F7" w:rsidP="00BD29F7">
      <w:pPr>
        <w:pStyle w:val="Referencias"/>
        <w:rPr>
          <w:sz w:val="24"/>
          <w:highlight w:val="yellow"/>
          <w:lang w:val="en-US"/>
        </w:rPr>
      </w:pPr>
      <w:r w:rsidRPr="00BD29F7">
        <w:rPr>
          <w:i/>
          <w:iCs/>
          <w:highlight w:val="yellow"/>
          <w:lang w:val="es-ES"/>
        </w:rPr>
        <w:t>Busqueda de Github para Data Mining</w:t>
      </w:r>
      <w:r w:rsidRPr="00BD29F7">
        <w:rPr>
          <w:highlight w:val="yellow"/>
          <w:lang w:val="es-ES"/>
        </w:rPr>
        <w:t xml:space="preserve">. </w:t>
      </w:r>
      <w:r w:rsidRPr="00BD29F7">
        <w:rPr>
          <w:highlight w:val="yellow"/>
          <w:lang w:val="en-US"/>
        </w:rPr>
        <w:t>(n.d.). GitHub. https://github.com/search?l=JavaScript&amp;q=ethereum+dapp&amp;type=Repositories</w:t>
      </w:r>
    </w:p>
    <w:p w14:paraId="358D5ECE" w14:textId="77777777" w:rsidR="001538AA" w:rsidRPr="00BD29F7" w:rsidRDefault="001538AA" w:rsidP="00DE3B77">
      <w:pPr>
        <w:pStyle w:val="Referencias"/>
        <w:rPr>
          <w:sz w:val="24"/>
          <w:lang w:val="en-US"/>
        </w:rPr>
      </w:pPr>
    </w:p>
    <w:p w14:paraId="144BD904" w14:textId="77777777" w:rsidR="00B26A91" w:rsidRPr="00BD29F7" w:rsidRDefault="00B26A91" w:rsidP="00F57D19">
      <w:pPr>
        <w:pStyle w:val="Referencia"/>
        <w:numPr>
          <w:ilvl w:val="0"/>
          <w:numId w:val="3"/>
        </w:numPr>
        <w:jc w:val="both"/>
        <w:rPr>
          <w:lang w:val="en-US"/>
        </w:rPr>
      </w:pPr>
    </w:p>
    <w:p w14:paraId="71E95694" w14:textId="157A77BA" w:rsidR="00217C2F" w:rsidRDefault="00694410" w:rsidP="00D35C7B">
      <w:pPr>
        <w:pStyle w:val="Ttulo1"/>
        <w:numPr>
          <w:ilvl w:val="0"/>
          <w:numId w:val="0"/>
        </w:numPr>
      </w:pPr>
      <w:bookmarkStart w:id="61" w:name="_Toc138446625"/>
      <w:r>
        <w:lastRenderedPageBreak/>
        <w:t xml:space="preserve">ANEXO </w:t>
      </w:r>
      <w:r w:rsidR="00FC5635">
        <w:t>I</w:t>
      </w:r>
      <w:bookmarkEnd w:id="61"/>
    </w:p>
    <w:p w14:paraId="353EE70D" w14:textId="4DE93D40" w:rsidR="00D35C7B" w:rsidRDefault="00D35C7B" w:rsidP="00285112">
      <w:pPr>
        <w:pStyle w:val="Referencias"/>
        <w:numPr>
          <w:ilvl w:val="0"/>
          <w:numId w:val="0"/>
        </w:numPr>
        <w:jc w:val="both"/>
      </w:pPr>
      <w:r>
        <w:t xml:space="preserve">Como en todas las herramientas, especialmente APIs, hay una categoría denominada métodos deprecados. Esta serie de métodos se refieren a aquellos que, por algún motivo, normalmente de seguridad, se ha descontinuado su desarrollo, pero más importante, su mantenimiento. Esto último es importante, ya que la gran mayoría de problemas de seguridad aparecen cuando se dejan de mantener los equipos o el software. </w:t>
      </w:r>
    </w:p>
    <w:p w14:paraId="34172FBC" w14:textId="2B8A6BEC" w:rsidR="00285112" w:rsidRDefault="00285112" w:rsidP="00285112">
      <w:pPr>
        <w:pStyle w:val="Referencias"/>
        <w:numPr>
          <w:ilvl w:val="0"/>
          <w:numId w:val="0"/>
        </w:numPr>
        <w:jc w:val="both"/>
      </w:pPr>
      <w:r>
        <w:t xml:space="preserve">Uno de los aspectos claves de estos métodos deprecados es que, se suelen categorizar muchas veces así debido a que muchas plataformas todavía </w:t>
      </w:r>
      <w:r w:rsidR="00DC749A">
        <w:t>las usan.</w:t>
      </w:r>
      <w:r w:rsidR="003439D1">
        <w:t xml:space="preserve"> Este es el caso de varios métodos en Metamask, como puede ser </w:t>
      </w:r>
      <w:r w:rsidR="003439D1">
        <w:rPr>
          <w:i/>
          <w:iCs/>
        </w:rPr>
        <w:t>eth_sign</w:t>
      </w:r>
      <w:r w:rsidR="003439D1">
        <w:t xml:space="preserve">. Este se considera deprecado ya que no se mantiene este método, pero un gran número de aplicaciones descentralizadas todavía hacen uso de este método, incrementando la inseguridad de </w:t>
      </w:r>
      <w:r w:rsidR="009A7071">
        <w:t>esta</w:t>
      </w:r>
      <w:r w:rsidR="003439D1">
        <w:t>.</w:t>
      </w:r>
      <w:r w:rsidR="00662404">
        <w:t xml:space="preserve"> En el caso de Metamask, se proporciona muy poca información del porqué estos métodos están deprecados. En el caso de </w:t>
      </w:r>
      <w:r w:rsidR="00662404">
        <w:rPr>
          <w:i/>
          <w:iCs/>
        </w:rPr>
        <w:t>eth_sign</w:t>
      </w:r>
      <w:r w:rsidR="00662404">
        <w:t xml:space="preserve"> se ha llegado a determinar, después de una profunda investigación, que se debe a que usa la misma curva de cifrado para todos los métodos criptográficos. Esto conlleva un incremento de la posibilidad de que la clave privada sea descubierta.</w:t>
      </w:r>
    </w:p>
    <w:p w14:paraId="78A86511" w14:textId="44635501" w:rsidR="00662404" w:rsidRDefault="00662404" w:rsidP="00285112">
      <w:pPr>
        <w:pStyle w:val="Referencias"/>
        <w:numPr>
          <w:ilvl w:val="0"/>
          <w:numId w:val="0"/>
        </w:numPr>
        <w:jc w:val="both"/>
      </w:pPr>
      <w:r>
        <w:t>Metamask contiene una serie de métodos deprecados,</w:t>
      </w:r>
      <w:r w:rsidR="00BD0913">
        <w:t xml:space="preserve"> los cuales se han documentado también </w:t>
      </w:r>
      <w:r w:rsidR="00441378">
        <w:t>y que</w:t>
      </w:r>
      <w:r>
        <w:t xml:space="preserve"> se muestran a continuación:</w:t>
      </w:r>
    </w:p>
    <w:p w14:paraId="6F502BFF" w14:textId="77777777" w:rsidR="007B0F9A" w:rsidRDefault="007B0F9A" w:rsidP="007B0F9A">
      <w:pPr>
        <w:pStyle w:val="Referencias"/>
        <w:keepNext/>
        <w:numPr>
          <w:ilvl w:val="0"/>
          <w:numId w:val="0"/>
        </w:numPr>
        <w:jc w:val="both"/>
      </w:pPr>
      <w:r w:rsidRPr="007B0F9A">
        <w:rPr>
          <w:noProof/>
        </w:rPr>
        <w:drawing>
          <wp:inline distT="0" distB="0" distL="0" distR="0" wp14:anchorId="3DE9A9C0" wp14:editId="521485A0">
            <wp:extent cx="5579745" cy="1555115"/>
            <wp:effectExtent l="0" t="0" r="1905" b="6985"/>
            <wp:docPr id="12863507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0798" name="Imagen 1" descr="Imagen que contiene Texto&#10;&#10;Descripción generada automáticamente"/>
                    <pic:cNvPicPr/>
                  </pic:nvPicPr>
                  <pic:blipFill>
                    <a:blip r:embed="rId85"/>
                    <a:stretch>
                      <a:fillRect/>
                    </a:stretch>
                  </pic:blipFill>
                  <pic:spPr>
                    <a:xfrm>
                      <a:off x="0" y="0"/>
                      <a:ext cx="5579745" cy="1555115"/>
                    </a:xfrm>
                    <a:prstGeom prst="rect">
                      <a:avLst/>
                    </a:prstGeom>
                  </pic:spPr>
                </pic:pic>
              </a:graphicData>
            </a:graphic>
          </wp:inline>
        </w:drawing>
      </w:r>
    </w:p>
    <w:p w14:paraId="4B8BBC91" w14:textId="1E536223" w:rsidR="007B0F9A" w:rsidRDefault="007B0F9A" w:rsidP="00FD665F">
      <w:pPr>
        <w:pStyle w:val="Descripcin"/>
      </w:pPr>
      <w:bookmarkStart w:id="62" w:name="_Toc138445507"/>
      <w:r>
        <w:t xml:space="preserve">Ilustración </w:t>
      </w:r>
      <w:r>
        <w:fldChar w:fldCharType="begin"/>
      </w:r>
      <w:r>
        <w:instrText xml:space="preserve"> SEQ Ilustración \* ARABIC </w:instrText>
      </w:r>
      <w:r>
        <w:fldChar w:fldCharType="separate"/>
      </w:r>
      <w:r w:rsidR="00FD665F">
        <w:rPr>
          <w:noProof/>
        </w:rPr>
        <w:t>19</w:t>
      </w:r>
      <w:r>
        <w:fldChar w:fldCharType="end"/>
      </w:r>
      <w:r>
        <w:t>: Métodos deprecados de Metamask</w:t>
      </w:r>
      <w:bookmarkEnd w:id="62"/>
    </w:p>
    <w:p w14:paraId="06FB635B" w14:textId="63EC434C" w:rsidR="00A2518F" w:rsidRDefault="00A2518F">
      <w:pPr>
        <w:spacing w:after="0" w:line="240" w:lineRule="auto"/>
        <w:jc w:val="left"/>
        <w:rPr>
          <w:sz w:val="22"/>
        </w:rPr>
      </w:pPr>
      <w:r>
        <w:br w:type="page"/>
      </w:r>
    </w:p>
    <w:p w14:paraId="79DEAC6C" w14:textId="651BEDA6" w:rsidR="00662404" w:rsidRDefault="00A2518F" w:rsidP="00A2518F">
      <w:pPr>
        <w:pStyle w:val="Ttulo1"/>
        <w:numPr>
          <w:ilvl w:val="0"/>
          <w:numId w:val="0"/>
        </w:numPr>
      </w:pPr>
      <w:bookmarkStart w:id="63" w:name="_Toc138446626"/>
      <w:r>
        <w:lastRenderedPageBreak/>
        <w:t>ANEXO</w:t>
      </w:r>
      <w:r w:rsidRPr="00A2518F">
        <w:t xml:space="preserve"> II</w:t>
      </w:r>
      <w:bookmarkEnd w:id="63"/>
    </w:p>
    <w:p w14:paraId="2E8C5CB7" w14:textId="20329F9A" w:rsidR="00A2518F" w:rsidRDefault="00A2518F" w:rsidP="00A2518F">
      <w:r>
        <w:t>En este anexo se contiene todo lo referente a la recopilación de datos masiva para la obtención de resultados. Durante el proyecto ya se ha citado como con un s</w:t>
      </w:r>
      <w:r w:rsidR="00B53012">
        <w:t>cript se ha recopilado datos de ciertos repositorios de Dapps y se analizaba la presencia de los distintos métodos de firma y sus líneas. Esta forma de obtención de los datos es mucho mejor que la manual, pero sigue siendo insuficiente para tener un resultado representativo.</w:t>
      </w:r>
    </w:p>
    <w:p w14:paraId="310A61D6" w14:textId="6F5DD7B8" w:rsidR="00902D12" w:rsidRDefault="00902D12" w:rsidP="00A2518F">
      <w:r>
        <w:t>Gracias a este método de extracción masiva</w:t>
      </w:r>
      <w:r w:rsidR="0015227A">
        <w:t xml:space="preserve"> y a partir del buscador de Github, se pueden obtener miles de repositorios. Primero, desde el buscador de Github, se puede </w:t>
      </w:r>
      <w:r w:rsidR="008533F3">
        <w:t xml:space="preserve">encontrar todos los repositorios relacionados con DApps </w:t>
      </w:r>
      <w:r w:rsidR="00BD29F7">
        <w:t xml:space="preserve">y Ethereum </w:t>
      </w:r>
      <w:r w:rsidR="008533F3">
        <w:t>y filtrar por el lenguaje JavaScript []</w:t>
      </w:r>
      <w:r w:rsidR="005A6F91">
        <w:t xml:space="preserve">. Una vez </w:t>
      </w:r>
      <w:r w:rsidR="006719BA">
        <w:t>está</w:t>
      </w:r>
      <w:r w:rsidR="00811AD4">
        <w:t xml:space="preserve"> la</w:t>
      </w:r>
      <w:r w:rsidR="002F7AC0">
        <w:t xml:space="preserve"> búsqueda de repositorios se ha realizado, se procederá al análisis de estos.</w:t>
      </w:r>
    </w:p>
    <w:p w14:paraId="41FC38DB" w14:textId="18602616" w:rsidR="002F7AC0" w:rsidRPr="009601F2" w:rsidRDefault="002F7AC0" w:rsidP="00A2518F">
      <w:r>
        <w:t xml:space="preserve">Para ello, se han creado una serie de </w:t>
      </w:r>
      <w:r w:rsidR="00BD2142">
        <w:t>scripts de tipo Shell en los que, utilizando la API de Github, se obtiene todo lo deseado. El primer script es</w:t>
      </w:r>
      <w:r w:rsidR="006A3138">
        <w:t xml:space="preserve"> </w:t>
      </w:r>
      <w:r w:rsidR="006A3138">
        <w:rPr>
          <w:i/>
          <w:iCs/>
        </w:rPr>
        <w:t>searchRepo.sh</w:t>
      </w:r>
      <w:r w:rsidR="006A3138">
        <w:t xml:space="preserve"> []. Este archivo es el que contiene toda la lógica que involucra la API de Github y la obtención de los repositorios de </w:t>
      </w:r>
      <w:r w:rsidR="005C5808">
        <w:t xml:space="preserve">la lista deseada con los filtros aplicados. Una vez esta lista de repositorios han sido obtenidos de la lista, se procede a ejecutar el script </w:t>
      </w:r>
      <w:r w:rsidR="00874128">
        <w:rPr>
          <w:i/>
          <w:iCs/>
        </w:rPr>
        <w:t>finder</w:t>
      </w:r>
      <w:r w:rsidR="00A1661C">
        <w:rPr>
          <w:i/>
          <w:iCs/>
        </w:rPr>
        <w:t>Githu.sh</w:t>
      </w:r>
      <w:r w:rsidR="00A1661C">
        <w:t xml:space="preserve"> []. Este archivo es el encargado de encontrar, dentro de dichos repositorios, la presencia de una cadena de caracteres. En este caso, se aplicará para buscar los métodos de firma ya citados durante anteriormente en el apartado de firmas. Por último, es muy importante que estos datos no estén sesgados y, para ello, se realiza una limpieza de estos para que no se contengan duplicados de los repositorios analizados manualmente. Toda esta lógica está contenida en el script </w:t>
      </w:r>
      <w:r w:rsidR="00A1661C">
        <w:rPr>
          <w:i/>
          <w:iCs/>
        </w:rPr>
        <w:t>merge</w:t>
      </w:r>
      <w:r w:rsidR="009601F2">
        <w:rPr>
          <w:i/>
          <w:iCs/>
        </w:rPr>
        <w:t xml:space="preserve">File.sh </w:t>
      </w:r>
      <w:r w:rsidR="009601F2">
        <w:t>[].</w:t>
      </w:r>
    </w:p>
    <w:sectPr w:rsidR="002F7AC0" w:rsidRPr="009601F2" w:rsidSect="00EB0DE1">
      <w:headerReference w:type="default" r:id="rId86"/>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B543B" w14:textId="77777777" w:rsidR="006E5A23" w:rsidRDefault="006E5A23">
      <w:r>
        <w:separator/>
      </w:r>
    </w:p>
  </w:endnote>
  <w:endnote w:type="continuationSeparator" w:id="0">
    <w:p w14:paraId="52DD0520" w14:textId="77777777" w:rsidR="006E5A23" w:rsidRDefault="006E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F7F4F" w14:textId="77777777" w:rsidR="006E5A23" w:rsidRDefault="006E5A23">
      <w:r>
        <w:separator/>
      </w:r>
    </w:p>
  </w:footnote>
  <w:footnote w:type="continuationSeparator" w:id="0">
    <w:p w14:paraId="7382B6D7" w14:textId="77777777" w:rsidR="006E5A23" w:rsidRDefault="006E5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Encabezado"/>
      <w:pBdr>
        <w:bottom w:val="single" w:sz="4" w:space="1" w:color="auto"/>
      </w:pBdr>
      <w:spacing w:after="0" w:line="240" w:lineRule="auto"/>
      <w:jc w:val="right"/>
      <w:rPr>
        <w:i/>
        <w:smallCaps/>
      </w:rPr>
    </w:pPr>
  </w:p>
  <w:p w14:paraId="71E956AC"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94201763" name="Imagen 17942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Encabezado"/>
      <w:pBdr>
        <w:bottom w:val="single" w:sz="4" w:space="1" w:color="auto"/>
      </w:pBdr>
      <w:spacing w:after="0" w:line="240" w:lineRule="auto"/>
      <w:jc w:val="right"/>
      <w:rPr>
        <w:i/>
        <w:smallCaps/>
      </w:rPr>
    </w:pPr>
  </w:p>
  <w:p w14:paraId="71E956B2"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Encabezado"/>
      <w:pBdr>
        <w:bottom w:val="single" w:sz="4" w:space="1" w:color="auto"/>
      </w:pBdr>
      <w:spacing w:after="0" w:line="240" w:lineRule="auto"/>
      <w:jc w:val="right"/>
      <w:rPr>
        <w:i/>
        <w:smallCaps/>
      </w:rPr>
    </w:pPr>
  </w:p>
  <w:p w14:paraId="71E956B7" w14:textId="18909A2B"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00A2518F">
      <w:rPr>
        <w:i/>
        <w:smallCaps/>
      </w:rPr>
      <w:fldChar w:fldCharType="separate"/>
    </w:r>
    <w:r w:rsidR="009601F2">
      <w:rPr>
        <w:i/>
        <w:smallCaps/>
        <w:noProof/>
      </w:rPr>
      <w:t>Bibliografía</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0"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B69"/>
    <w:rsid w:val="00004CC3"/>
    <w:rsid w:val="000077E3"/>
    <w:rsid w:val="00007F38"/>
    <w:rsid w:val="00011474"/>
    <w:rsid w:val="0001642B"/>
    <w:rsid w:val="00016F9E"/>
    <w:rsid w:val="00020226"/>
    <w:rsid w:val="00020252"/>
    <w:rsid w:val="00020CE6"/>
    <w:rsid w:val="00021621"/>
    <w:rsid w:val="00022B22"/>
    <w:rsid w:val="00024575"/>
    <w:rsid w:val="000245B4"/>
    <w:rsid w:val="00026B2F"/>
    <w:rsid w:val="0003116C"/>
    <w:rsid w:val="00032355"/>
    <w:rsid w:val="00032D33"/>
    <w:rsid w:val="00034E60"/>
    <w:rsid w:val="0003554B"/>
    <w:rsid w:val="00035721"/>
    <w:rsid w:val="00035EC6"/>
    <w:rsid w:val="00037CFB"/>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63C"/>
    <w:rsid w:val="00057CE4"/>
    <w:rsid w:val="00057D62"/>
    <w:rsid w:val="00062A09"/>
    <w:rsid w:val="00063266"/>
    <w:rsid w:val="00065ED4"/>
    <w:rsid w:val="0006600E"/>
    <w:rsid w:val="00067490"/>
    <w:rsid w:val="000715C3"/>
    <w:rsid w:val="00072015"/>
    <w:rsid w:val="000725F3"/>
    <w:rsid w:val="0007262F"/>
    <w:rsid w:val="0007336D"/>
    <w:rsid w:val="000736E0"/>
    <w:rsid w:val="00075605"/>
    <w:rsid w:val="0007629A"/>
    <w:rsid w:val="00076E3F"/>
    <w:rsid w:val="00080317"/>
    <w:rsid w:val="00082500"/>
    <w:rsid w:val="00082AB9"/>
    <w:rsid w:val="00082D63"/>
    <w:rsid w:val="00084C75"/>
    <w:rsid w:val="000869AE"/>
    <w:rsid w:val="00087683"/>
    <w:rsid w:val="00087C19"/>
    <w:rsid w:val="0009085D"/>
    <w:rsid w:val="0009275E"/>
    <w:rsid w:val="000943E1"/>
    <w:rsid w:val="0009694E"/>
    <w:rsid w:val="000979BF"/>
    <w:rsid w:val="00097A68"/>
    <w:rsid w:val="000A08A4"/>
    <w:rsid w:val="000A1F17"/>
    <w:rsid w:val="000A1F96"/>
    <w:rsid w:val="000A247D"/>
    <w:rsid w:val="000A5AA0"/>
    <w:rsid w:val="000A6205"/>
    <w:rsid w:val="000A63F1"/>
    <w:rsid w:val="000B39F8"/>
    <w:rsid w:val="000B561A"/>
    <w:rsid w:val="000B588B"/>
    <w:rsid w:val="000B74CD"/>
    <w:rsid w:val="000B7DA0"/>
    <w:rsid w:val="000C0298"/>
    <w:rsid w:val="000C26EC"/>
    <w:rsid w:val="000C2AF6"/>
    <w:rsid w:val="000C39D7"/>
    <w:rsid w:val="000C3A37"/>
    <w:rsid w:val="000C4EC5"/>
    <w:rsid w:val="000C5D77"/>
    <w:rsid w:val="000C6862"/>
    <w:rsid w:val="000C711D"/>
    <w:rsid w:val="000D0002"/>
    <w:rsid w:val="000D220D"/>
    <w:rsid w:val="000D313C"/>
    <w:rsid w:val="000D3627"/>
    <w:rsid w:val="000D45B0"/>
    <w:rsid w:val="000D766D"/>
    <w:rsid w:val="000D7CE7"/>
    <w:rsid w:val="000E214D"/>
    <w:rsid w:val="000F2EFD"/>
    <w:rsid w:val="000F3157"/>
    <w:rsid w:val="000F3397"/>
    <w:rsid w:val="000F58FA"/>
    <w:rsid w:val="000F7422"/>
    <w:rsid w:val="0010068D"/>
    <w:rsid w:val="00101B15"/>
    <w:rsid w:val="00101D1B"/>
    <w:rsid w:val="00103303"/>
    <w:rsid w:val="0010354D"/>
    <w:rsid w:val="0010359B"/>
    <w:rsid w:val="001042AB"/>
    <w:rsid w:val="001047F4"/>
    <w:rsid w:val="001049C7"/>
    <w:rsid w:val="00105CDA"/>
    <w:rsid w:val="0010636D"/>
    <w:rsid w:val="00107924"/>
    <w:rsid w:val="00107F84"/>
    <w:rsid w:val="00111A1F"/>
    <w:rsid w:val="00111D0F"/>
    <w:rsid w:val="00113776"/>
    <w:rsid w:val="001145D1"/>
    <w:rsid w:val="001153CE"/>
    <w:rsid w:val="00117BE0"/>
    <w:rsid w:val="00120E40"/>
    <w:rsid w:val="00120FAE"/>
    <w:rsid w:val="00122FB7"/>
    <w:rsid w:val="001251B3"/>
    <w:rsid w:val="001257FF"/>
    <w:rsid w:val="001272E3"/>
    <w:rsid w:val="00127CA4"/>
    <w:rsid w:val="001305E9"/>
    <w:rsid w:val="00131E55"/>
    <w:rsid w:val="00134D81"/>
    <w:rsid w:val="00135242"/>
    <w:rsid w:val="0013588F"/>
    <w:rsid w:val="0014039C"/>
    <w:rsid w:val="00141405"/>
    <w:rsid w:val="0014185B"/>
    <w:rsid w:val="00141A81"/>
    <w:rsid w:val="001429FB"/>
    <w:rsid w:val="00144870"/>
    <w:rsid w:val="00145772"/>
    <w:rsid w:val="0015227A"/>
    <w:rsid w:val="001535F0"/>
    <w:rsid w:val="001538AA"/>
    <w:rsid w:val="0015408D"/>
    <w:rsid w:val="00154D03"/>
    <w:rsid w:val="00155C52"/>
    <w:rsid w:val="00156CCC"/>
    <w:rsid w:val="0016004A"/>
    <w:rsid w:val="0016229C"/>
    <w:rsid w:val="00163B24"/>
    <w:rsid w:val="00164B41"/>
    <w:rsid w:val="00164E53"/>
    <w:rsid w:val="0016522E"/>
    <w:rsid w:val="00165915"/>
    <w:rsid w:val="00166749"/>
    <w:rsid w:val="00166F08"/>
    <w:rsid w:val="0016743C"/>
    <w:rsid w:val="00167ED6"/>
    <w:rsid w:val="00170CCB"/>
    <w:rsid w:val="0017193A"/>
    <w:rsid w:val="00171D74"/>
    <w:rsid w:val="00172B3B"/>
    <w:rsid w:val="00173A9E"/>
    <w:rsid w:val="00174624"/>
    <w:rsid w:val="00175044"/>
    <w:rsid w:val="00176742"/>
    <w:rsid w:val="001820FF"/>
    <w:rsid w:val="001837E4"/>
    <w:rsid w:val="00185AC2"/>
    <w:rsid w:val="00186056"/>
    <w:rsid w:val="00187907"/>
    <w:rsid w:val="00193DE4"/>
    <w:rsid w:val="00194CDF"/>
    <w:rsid w:val="001A09B6"/>
    <w:rsid w:val="001A153B"/>
    <w:rsid w:val="001A1D86"/>
    <w:rsid w:val="001A2EBE"/>
    <w:rsid w:val="001A3C8D"/>
    <w:rsid w:val="001A4145"/>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5B0C"/>
    <w:rsid w:val="001D1CDC"/>
    <w:rsid w:val="001D3AD7"/>
    <w:rsid w:val="001D461A"/>
    <w:rsid w:val="001E10B8"/>
    <w:rsid w:val="001E2D4C"/>
    <w:rsid w:val="001E75F5"/>
    <w:rsid w:val="001F0451"/>
    <w:rsid w:val="001F22DD"/>
    <w:rsid w:val="001F3196"/>
    <w:rsid w:val="001F364E"/>
    <w:rsid w:val="001F3E1F"/>
    <w:rsid w:val="001F41C1"/>
    <w:rsid w:val="001F5E72"/>
    <w:rsid w:val="001F75AF"/>
    <w:rsid w:val="00200AA5"/>
    <w:rsid w:val="00201168"/>
    <w:rsid w:val="002019AF"/>
    <w:rsid w:val="00205737"/>
    <w:rsid w:val="002058D6"/>
    <w:rsid w:val="00210AB2"/>
    <w:rsid w:val="00211FBF"/>
    <w:rsid w:val="002122C8"/>
    <w:rsid w:val="00213D51"/>
    <w:rsid w:val="00214304"/>
    <w:rsid w:val="0021511D"/>
    <w:rsid w:val="002160BD"/>
    <w:rsid w:val="00216B3D"/>
    <w:rsid w:val="0021732B"/>
    <w:rsid w:val="00217939"/>
    <w:rsid w:val="00217C2F"/>
    <w:rsid w:val="00220E12"/>
    <w:rsid w:val="00221F3E"/>
    <w:rsid w:val="00222A93"/>
    <w:rsid w:val="00222D29"/>
    <w:rsid w:val="00222F4A"/>
    <w:rsid w:val="002236EA"/>
    <w:rsid w:val="002248DA"/>
    <w:rsid w:val="00225320"/>
    <w:rsid w:val="0022576E"/>
    <w:rsid w:val="002300D2"/>
    <w:rsid w:val="002303A9"/>
    <w:rsid w:val="0023044F"/>
    <w:rsid w:val="00231104"/>
    <w:rsid w:val="00231AE6"/>
    <w:rsid w:val="00232187"/>
    <w:rsid w:val="002326EF"/>
    <w:rsid w:val="00233115"/>
    <w:rsid w:val="00233918"/>
    <w:rsid w:val="00233A5E"/>
    <w:rsid w:val="002341AF"/>
    <w:rsid w:val="0023483A"/>
    <w:rsid w:val="00236207"/>
    <w:rsid w:val="00237941"/>
    <w:rsid w:val="0024059C"/>
    <w:rsid w:val="002417C0"/>
    <w:rsid w:val="002418B1"/>
    <w:rsid w:val="00242F37"/>
    <w:rsid w:val="00243153"/>
    <w:rsid w:val="002443D6"/>
    <w:rsid w:val="0024607D"/>
    <w:rsid w:val="0024655C"/>
    <w:rsid w:val="002467B7"/>
    <w:rsid w:val="00247FEA"/>
    <w:rsid w:val="00250257"/>
    <w:rsid w:val="002521DF"/>
    <w:rsid w:val="00252700"/>
    <w:rsid w:val="00253C60"/>
    <w:rsid w:val="00254E63"/>
    <w:rsid w:val="002561B6"/>
    <w:rsid w:val="0025633A"/>
    <w:rsid w:val="00256C57"/>
    <w:rsid w:val="00256D48"/>
    <w:rsid w:val="00256EBC"/>
    <w:rsid w:val="00256FBB"/>
    <w:rsid w:val="00257804"/>
    <w:rsid w:val="00260E2F"/>
    <w:rsid w:val="002615DB"/>
    <w:rsid w:val="00261C32"/>
    <w:rsid w:val="00262803"/>
    <w:rsid w:val="0026467F"/>
    <w:rsid w:val="00264A8C"/>
    <w:rsid w:val="00265C63"/>
    <w:rsid w:val="002667BF"/>
    <w:rsid w:val="0026765D"/>
    <w:rsid w:val="00267BE2"/>
    <w:rsid w:val="002706DC"/>
    <w:rsid w:val="00273CC1"/>
    <w:rsid w:val="0027422F"/>
    <w:rsid w:val="002742CB"/>
    <w:rsid w:val="00275AA9"/>
    <w:rsid w:val="00276708"/>
    <w:rsid w:val="00276751"/>
    <w:rsid w:val="002824EF"/>
    <w:rsid w:val="00283013"/>
    <w:rsid w:val="002833B3"/>
    <w:rsid w:val="0028387E"/>
    <w:rsid w:val="00283F30"/>
    <w:rsid w:val="00285112"/>
    <w:rsid w:val="002857E2"/>
    <w:rsid w:val="00286FF0"/>
    <w:rsid w:val="002874D2"/>
    <w:rsid w:val="002876B9"/>
    <w:rsid w:val="0029031A"/>
    <w:rsid w:val="00290A36"/>
    <w:rsid w:val="002930EC"/>
    <w:rsid w:val="00294A6E"/>
    <w:rsid w:val="00296AF4"/>
    <w:rsid w:val="00297C6E"/>
    <w:rsid w:val="002A114B"/>
    <w:rsid w:val="002A3D00"/>
    <w:rsid w:val="002A5161"/>
    <w:rsid w:val="002A523C"/>
    <w:rsid w:val="002A553B"/>
    <w:rsid w:val="002A6ED0"/>
    <w:rsid w:val="002B2F83"/>
    <w:rsid w:val="002B316B"/>
    <w:rsid w:val="002B36A5"/>
    <w:rsid w:val="002B4287"/>
    <w:rsid w:val="002B660B"/>
    <w:rsid w:val="002B79B3"/>
    <w:rsid w:val="002B7CB7"/>
    <w:rsid w:val="002C02ED"/>
    <w:rsid w:val="002C0501"/>
    <w:rsid w:val="002C0B2B"/>
    <w:rsid w:val="002C32F2"/>
    <w:rsid w:val="002C3367"/>
    <w:rsid w:val="002C48B7"/>
    <w:rsid w:val="002C5A07"/>
    <w:rsid w:val="002C72C3"/>
    <w:rsid w:val="002D2C20"/>
    <w:rsid w:val="002D2CAC"/>
    <w:rsid w:val="002D4CD2"/>
    <w:rsid w:val="002D61E4"/>
    <w:rsid w:val="002D7E5C"/>
    <w:rsid w:val="002E0FDD"/>
    <w:rsid w:val="002E1200"/>
    <w:rsid w:val="002E2166"/>
    <w:rsid w:val="002E4D20"/>
    <w:rsid w:val="002E75CB"/>
    <w:rsid w:val="002F065A"/>
    <w:rsid w:val="002F2FBE"/>
    <w:rsid w:val="002F32F9"/>
    <w:rsid w:val="002F34CB"/>
    <w:rsid w:val="002F3A93"/>
    <w:rsid w:val="002F53F5"/>
    <w:rsid w:val="002F7AC0"/>
    <w:rsid w:val="00300E51"/>
    <w:rsid w:val="0030102E"/>
    <w:rsid w:val="003019C5"/>
    <w:rsid w:val="00301E97"/>
    <w:rsid w:val="003026D4"/>
    <w:rsid w:val="003054F6"/>
    <w:rsid w:val="00305ADA"/>
    <w:rsid w:val="00306771"/>
    <w:rsid w:val="00306B7A"/>
    <w:rsid w:val="0030701D"/>
    <w:rsid w:val="00307264"/>
    <w:rsid w:val="003110F8"/>
    <w:rsid w:val="00311316"/>
    <w:rsid w:val="00311D27"/>
    <w:rsid w:val="00313113"/>
    <w:rsid w:val="00313206"/>
    <w:rsid w:val="00313487"/>
    <w:rsid w:val="00313F69"/>
    <w:rsid w:val="00315B07"/>
    <w:rsid w:val="00317818"/>
    <w:rsid w:val="0032107A"/>
    <w:rsid w:val="00321974"/>
    <w:rsid w:val="00321E1D"/>
    <w:rsid w:val="0032218F"/>
    <w:rsid w:val="003264FE"/>
    <w:rsid w:val="00327A6F"/>
    <w:rsid w:val="00327AC0"/>
    <w:rsid w:val="003308E3"/>
    <w:rsid w:val="00330A53"/>
    <w:rsid w:val="00334824"/>
    <w:rsid w:val="00335446"/>
    <w:rsid w:val="0033707B"/>
    <w:rsid w:val="00340481"/>
    <w:rsid w:val="0034117D"/>
    <w:rsid w:val="00342284"/>
    <w:rsid w:val="003423C0"/>
    <w:rsid w:val="003424BA"/>
    <w:rsid w:val="00342DA3"/>
    <w:rsid w:val="00343530"/>
    <w:rsid w:val="003439D1"/>
    <w:rsid w:val="00343AC0"/>
    <w:rsid w:val="00344339"/>
    <w:rsid w:val="003444AE"/>
    <w:rsid w:val="0034456C"/>
    <w:rsid w:val="00345295"/>
    <w:rsid w:val="00345574"/>
    <w:rsid w:val="0034733D"/>
    <w:rsid w:val="00350DB0"/>
    <w:rsid w:val="00351F8D"/>
    <w:rsid w:val="0035274E"/>
    <w:rsid w:val="0035348A"/>
    <w:rsid w:val="003554CF"/>
    <w:rsid w:val="003564B2"/>
    <w:rsid w:val="00356766"/>
    <w:rsid w:val="0035733D"/>
    <w:rsid w:val="00360BC2"/>
    <w:rsid w:val="00360D4A"/>
    <w:rsid w:val="003616D2"/>
    <w:rsid w:val="00361D1F"/>
    <w:rsid w:val="00362B87"/>
    <w:rsid w:val="00365238"/>
    <w:rsid w:val="00375F9E"/>
    <w:rsid w:val="0037729F"/>
    <w:rsid w:val="00377434"/>
    <w:rsid w:val="003804C0"/>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3EDE"/>
    <w:rsid w:val="00394BFC"/>
    <w:rsid w:val="003951A1"/>
    <w:rsid w:val="003954BF"/>
    <w:rsid w:val="00395B80"/>
    <w:rsid w:val="00395FD1"/>
    <w:rsid w:val="0039649B"/>
    <w:rsid w:val="00397A99"/>
    <w:rsid w:val="003A007F"/>
    <w:rsid w:val="003A0A76"/>
    <w:rsid w:val="003A2D51"/>
    <w:rsid w:val="003A34F9"/>
    <w:rsid w:val="003A3A10"/>
    <w:rsid w:val="003A457D"/>
    <w:rsid w:val="003A6AF8"/>
    <w:rsid w:val="003A7458"/>
    <w:rsid w:val="003A74B2"/>
    <w:rsid w:val="003B0ACB"/>
    <w:rsid w:val="003B0C70"/>
    <w:rsid w:val="003B0DE5"/>
    <w:rsid w:val="003B1268"/>
    <w:rsid w:val="003B4261"/>
    <w:rsid w:val="003B461C"/>
    <w:rsid w:val="003B61A6"/>
    <w:rsid w:val="003B68A7"/>
    <w:rsid w:val="003B6A40"/>
    <w:rsid w:val="003B6DF1"/>
    <w:rsid w:val="003B7FCD"/>
    <w:rsid w:val="003C0796"/>
    <w:rsid w:val="003C4C6B"/>
    <w:rsid w:val="003C536B"/>
    <w:rsid w:val="003C6A56"/>
    <w:rsid w:val="003C7E8A"/>
    <w:rsid w:val="003C7FFB"/>
    <w:rsid w:val="003D0BD9"/>
    <w:rsid w:val="003D13AD"/>
    <w:rsid w:val="003D2404"/>
    <w:rsid w:val="003D45F6"/>
    <w:rsid w:val="003D7580"/>
    <w:rsid w:val="003E031D"/>
    <w:rsid w:val="003E0323"/>
    <w:rsid w:val="003E1037"/>
    <w:rsid w:val="003E26DE"/>
    <w:rsid w:val="003E40B3"/>
    <w:rsid w:val="003E4682"/>
    <w:rsid w:val="003E5305"/>
    <w:rsid w:val="003E5F29"/>
    <w:rsid w:val="003E5FF1"/>
    <w:rsid w:val="003F16BA"/>
    <w:rsid w:val="003F3E85"/>
    <w:rsid w:val="003F5D4E"/>
    <w:rsid w:val="003F6260"/>
    <w:rsid w:val="003F6301"/>
    <w:rsid w:val="003F6643"/>
    <w:rsid w:val="003F73E4"/>
    <w:rsid w:val="003F743F"/>
    <w:rsid w:val="00400673"/>
    <w:rsid w:val="00400F59"/>
    <w:rsid w:val="00402488"/>
    <w:rsid w:val="00402546"/>
    <w:rsid w:val="00403C8A"/>
    <w:rsid w:val="0040403B"/>
    <w:rsid w:val="00404713"/>
    <w:rsid w:val="00406418"/>
    <w:rsid w:val="0041011C"/>
    <w:rsid w:val="004103AA"/>
    <w:rsid w:val="00411F81"/>
    <w:rsid w:val="00412692"/>
    <w:rsid w:val="00412D66"/>
    <w:rsid w:val="00414BF5"/>
    <w:rsid w:val="0041536A"/>
    <w:rsid w:val="00415467"/>
    <w:rsid w:val="0041622F"/>
    <w:rsid w:val="00421304"/>
    <w:rsid w:val="00421E1E"/>
    <w:rsid w:val="00422C11"/>
    <w:rsid w:val="00423156"/>
    <w:rsid w:val="004233F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1378"/>
    <w:rsid w:val="004430F2"/>
    <w:rsid w:val="004431DE"/>
    <w:rsid w:val="00443215"/>
    <w:rsid w:val="00443B88"/>
    <w:rsid w:val="004443F7"/>
    <w:rsid w:val="004444F2"/>
    <w:rsid w:val="00445A53"/>
    <w:rsid w:val="00445C3D"/>
    <w:rsid w:val="00451CCB"/>
    <w:rsid w:val="00451D57"/>
    <w:rsid w:val="00452285"/>
    <w:rsid w:val="00453278"/>
    <w:rsid w:val="004579FF"/>
    <w:rsid w:val="00457E1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503C"/>
    <w:rsid w:val="0048655C"/>
    <w:rsid w:val="00486585"/>
    <w:rsid w:val="0048769F"/>
    <w:rsid w:val="00487A21"/>
    <w:rsid w:val="00487D45"/>
    <w:rsid w:val="00487F4C"/>
    <w:rsid w:val="00490A9C"/>
    <w:rsid w:val="0049106F"/>
    <w:rsid w:val="00492602"/>
    <w:rsid w:val="00493981"/>
    <w:rsid w:val="004960A4"/>
    <w:rsid w:val="00496235"/>
    <w:rsid w:val="004A082D"/>
    <w:rsid w:val="004A0F22"/>
    <w:rsid w:val="004A1D84"/>
    <w:rsid w:val="004A21FE"/>
    <w:rsid w:val="004A28A6"/>
    <w:rsid w:val="004A2929"/>
    <w:rsid w:val="004A44F3"/>
    <w:rsid w:val="004A535C"/>
    <w:rsid w:val="004A67E7"/>
    <w:rsid w:val="004B02BC"/>
    <w:rsid w:val="004B095C"/>
    <w:rsid w:val="004B2CEC"/>
    <w:rsid w:val="004B3111"/>
    <w:rsid w:val="004B4326"/>
    <w:rsid w:val="004B495F"/>
    <w:rsid w:val="004B497A"/>
    <w:rsid w:val="004B63C0"/>
    <w:rsid w:val="004B6876"/>
    <w:rsid w:val="004B77BB"/>
    <w:rsid w:val="004B78BB"/>
    <w:rsid w:val="004C049C"/>
    <w:rsid w:val="004C156A"/>
    <w:rsid w:val="004C2D50"/>
    <w:rsid w:val="004C62F0"/>
    <w:rsid w:val="004C63DF"/>
    <w:rsid w:val="004D0861"/>
    <w:rsid w:val="004D19CB"/>
    <w:rsid w:val="004D43B3"/>
    <w:rsid w:val="004D4BEA"/>
    <w:rsid w:val="004D578B"/>
    <w:rsid w:val="004D662A"/>
    <w:rsid w:val="004D6871"/>
    <w:rsid w:val="004D741A"/>
    <w:rsid w:val="004D7C2D"/>
    <w:rsid w:val="004E075A"/>
    <w:rsid w:val="004E0FFC"/>
    <w:rsid w:val="004E52EC"/>
    <w:rsid w:val="004E53BA"/>
    <w:rsid w:val="004E68C0"/>
    <w:rsid w:val="004E79BD"/>
    <w:rsid w:val="004F1DF9"/>
    <w:rsid w:val="004F4AD7"/>
    <w:rsid w:val="004F5602"/>
    <w:rsid w:val="004F758D"/>
    <w:rsid w:val="005002B2"/>
    <w:rsid w:val="00500FCD"/>
    <w:rsid w:val="005014EB"/>
    <w:rsid w:val="00502C9B"/>
    <w:rsid w:val="00503FCA"/>
    <w:rsid w:val="00504C78"/>
    <w:rsid w:val="0050516A"/>
    <w:rsid w:val="00506B30"/>
    <w:rsid w:val="00511BBB"/>
    <w:rsid w:val="00511F24"/>
    <w:rsid w:val="0051236D"/>
    <w:rsid w:val="00513267"/>
    <w:rsid w:val="005137AD"/>
    <w:rsid w:val="00516706"/>
    <w:rsid w:val="00516B68"/>
    <w:rsid w:val="0052018E"/>
    <w:rsid w:val="0052071B"/>
    <w:rsid w:val="005207C6"/>
    <w:rsid w:val="005211E5"/>
    <w:rsid w:val="00522E87"/>
    <w:rsid w:val="00522EBC"/>
    <w:rsid w:val="00523BEE"/>
    <w:rsid w:val="0052416C"/>
    <w:rsid w:val="00524CBB"/>
    <w:rsid w:val="00525E26"/>
    <w:rsid w:val="00527287"/>
    <w:rsid w:val="00527417"/>
    <w:rsid w:val="0053177A"/>
    <w:rsid w:val="005322CA"/>
    <w:rsid w:val="005344C9"/>
    <w:rsid w:val="00537F53"/>
    <w:rsid w:val="005406CF"/>
    <w:rsid w:val="00541024"/>
    <w:rsid w:val="00541A20"/>
    <w:rsid w:val="00543307"/>
    <w:rsid w:val="00544FDA"/>
    <w:rsid w:val="005465C2"/>
    <w:rsid w:val="00546B95"/>
    <w:rsid w:val="00551105"/>
    <w:rsid w:val="005517F0"/>
    <w:rsid w:val="005521B2"/>
    <w:rsid w:val="00552354"/>
    <w:rsid w:val="00552DF3"/>
    <w:rsid w:val="005536DF"/>
    <w:rsid w:val="00555F02"/>
    <w:rsid w:val="005565EF"/>
    <w:rsid w:val="0055727A"/>
    <w:rsid w:val="0056225C"/>
    <w:rsid w:val="005641D5"/>
    <w:rsid w:val="00565C18"/>
    <w:rsid w:val="00566879"/>
    <w:rsid w:val="00567F7A"/>
    <w:rsid w:val="00572463"/>
    <w:rsid w:val="00572F66"/>
    <w:rsid w:val="0057573C"/>
    <w:rsid w:val="00576E97"/>
    <w:rsid w:val="005770FC"/>
    <w:rsid w:val="005833E6"/>
    <w:rsid w:val="005850CA"/>
    <w:rsid w:val="005907F9"/>
    <w:rsid w:val="00590F69"/>
    <w:rsid w:val="005916AD"/>
    <w:rsid w:val="0059176A"/>
    <w:rsid w:val="00592DDD"/>
    <w:rsid w:val="00593D63"/>
    <w:rsid w:val="00595D23"/>
    <w:rsid w:val="005963BF"/>
    <w:rsid w:val="005969D2"/>
    <w:rsid w:val="005A1B77"/>
    <w:rsid w:val="005A2DE6"/>
    <w:rsid w:val="005A58B4"/>
    <w:rsid w:val="005A5B1D"/>
    <w:rsid w:val="005A6F91"/>
    <w:rsid w:val="005A724F"/>
    <w:rsid w:val="005A732B"/>
    <w:rsid w:val="005B1B09"/>
    <w:rsid w:val="005B258C"/>
    <w:rsid w:val="005B27AF"/>
    <w:rsid w:val="005B27E6"/>
    <w:rsid w:val="005B3E31"/>
    <w:rsid w:val="005B4289"/>
    <w:rsid w:val="005B42D5"/>
    <w:rsid w:val="005B4E75"/>
    <w:rsid w:val="005B56C5"/>
    <w:rsid w:val="005B6DB4"/>
    <w:rsid w:val="005B7AFB"/>
    <w:rsid w:val="005C07DB"/>
    <w:rsid w:val="005C07FB"/>
    <w:rsid w:val="005C3649"/>
    <w:rsid w:val="005C45CA"/>
    <w:rsid w:val="005C5808"/>
    <w:rsid w:val="005C77C7"/>
    <w:rsid w:val="005C7E13"/>
    <w:rsid w:val="005D056D"/>
    <w:rsid w:val="005D1F36"/>
    <w:rsid w:val="005D2570"/>
    <w:rsid w:val="005D2C9A"/>
    <w:rsid w:val="005D3B68"/>
    <w:rsid w:val="005D51EA"/>
    <w:rsid w:val="005E0742"/>
    <w:rsid w:val="005E16E5"/>
    <w:rsid w:val="005E3BAD"/>
    <w:rsid w:val="005E4119"/>
    <w:rsid w:val="005E5097"/>
    <w:rsid w:val="005E6F06"/>
    <w:rsid w:val="005E7CBB"/>
    <w:rsid w:val="005F25B9"/>
    <w:rsid w:val="005F404B"/>
    <w:rsid w:val="005F461F"/>
    <w:rsid w:val="005F4CAA"/>
    <w:rsid w:val="005F5B23"/>
    <w:rsid w:val="005F6668"/>
    <w:rsid w:val="005F7D9E"/>
    <w:rsid w:val="005F7DF0"/>
    <w:rsid w:val="00602CC1"/>
    <w:rsid w:val="00603C71"/>
    <w:rsid w:val="0060445A"/>
    <w:rsid w:val="00606C6D"/>
    <w:rsid w:val="0061008A"/>
    <w:rsid w:val="00610BA9"/>
    <w:rsid w:val="00610E62"/>
    <w:rsid w:val="006111A1"/>
    <w:rsid w:val="00611929"/>
    <w:rsid w:val="006149FA"/>
    <w:rsid w:val="0061777A"/>
    <w:rsid w:val="00617BD9"/>
    <w:rsid w:val="00620032"/>
    <w:rsid w:val="00620FDB"/>
    <w:rsid w:val="0062254F"/>
    <w:rsid w:val="00623EE2"/>
    <w:rsid w:val="00624286"/>
    <w:rsid w:val="006249FD"/>
    <w:rsid w:val="00624EEB"/>
    <w:rsid w:val="00625FCC"/>
    <w:rsid w:val="00630801"/>
    <w:rsid w:val="00631CBB"/>
    <w:rsid w:val="00632C32"/>
    <w:rsid w:val="00633666"/>
    <w:rsid w:val="006370EB"/>
    <w:rsid w:val="00637ED8"/>
    <w:rsid w:val="006413CC"/>
    <w:rsid w:val="00641932"/>
    <w:rsid w:val="00641E3E"/>
    <w:rsid w:val="006454F1"/>
    <w:rsid w:val="00645633"/>
    <w:rsid w:val="006460D3"/>
    <w:rsid w:val="006464E3"/>
    <w:rsid w:val="00646968"/>
    <w:rsid w:val="0065573B"/>
    <w:rsid w:val="00656B55"/>
    <w:rsid w:val="00656DE1"/>
    <w:rsid w:val="00660993"/>
    <w:rsid w:val="00660E03"/>
    <w:rsid w:val="006617E9"/>
    <w:rsid w:val="00661D44"/>
    <w:rsid w:val="00662404"/>
    <w:rsid w:val="006639A1"/>
    <w:rsid w:val="006642AF"/>
    <w:rsid w:val="00664873"/>
    <w:rsid w:val="00664CDE"/>
    <w:rsid w:val="006660AE"/>
    <w:rsid w:val="006661B2"/>
    <w:rsid w:val="00666960"/>
    <w:rsid w:val="00666A9C"/>
    <w:rsid w:val="00666C84"/>
    <w:rsid w:val="006700D4"/>
    <w:rsid w:val="00671171"/>
    <w:rsid w:val="00671246"/>
    <w:rsid w:val="00671265"/>
    <w:rsid w:val="006719BA"/>
    <w:rsid w:val="00672226"/>
    <w:rsid w:val="00673D8B"/>
    <w:rsid w:val="00673F73"/>
    <w:rsid w:val="00673FD2"/>
    <w:rsid w:val="00676CF2"/>
    <w:rsid w:val="00677AFF"/>
    <w:rsid w:val="006813B6"/>
    <w:rsid w:val="00681F90"/>
    <w:rsid w:val="00682335"/>
    <w:rsid w:val="00682487"/>
    <w:rsid w:val="00682A8B"/>
    <w:rsid w:val="00682F2E"/>
    <w:rsid w:val="006839CA"/>
    <w:rsid w:val="00684074"/>
    <w:rsid w:val="00685B01"/>
    <w:rsid w:val="00685DD8"/>
    <w:rsid w:val="00686609"/>
    <w:rsid w:val="006900F6"/>
    <w:rsid w:val="00690D0B"/>
    <w:rsid w:val="00693E39"/>
    <w:rsid w:val="00693F57"/>
    <w:rsid w:val="00694410"/>
    <w:rsid w:val="00694D3F"/>
    <w:rsid w:val="0069581B"/>
    <w:rsid w:val="00695A49"/>
    <w:rsid w:val="00696D1B"/>
    <w:rsid w:val="006971CB"/>
    <w:rsid w:val="006A0202"/>
    <w:rsid w:val="006A0A2C"/>
    <w:rsid w:val="006A2835"/>
    <w:rsid w:val="006A28E4"/>
    <w:rsid w:val="006A3138"/>
    <w:rsid w:val="006A4621"/>
    <w:rsid w:val="006A5089"/>
    <w:rsid w:val="006A67C6"/>
    <w:rsid w:val="006A6AFE"/>
    <w:rsid w:val="006B01B1"/>
    <w:rsid w:val="006B1561"/>
    <w:rsid w:val="006B1831"/>
    <w:rsid w:val="006B2B34"/>
    <w:rsid w:val="006B3472"/>
    <w:rsid w:val="006B3632"/>
    <w:rsid w:val="006B4AEF"/>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50AD"/>
    <w:rsid w:val="006D572A"/>
    <w:rsid w:val="006D5F63"/>
    <w:rsid w:val="006D7490"/>
    <w:rsid w:val="006D78E3"/>
    <w:rsid w:val="006D7B8D"/>
    <w:rsid w:val="006D7E63"/>
    <w:rsid w:val="006E00F7"/>
    <w:rsid w:val="006E2045"/>
    <w:rsid w:val="006E2AC9"/>
    <w:rsid w:val="006E4013"/>
    <w:rsid w:val="006E4EF6"/>
    <w:rsid w:val="006E5332"/>
    <w:rsid w:val="006E5A23"/>
    <w:rsid w:val="006F27CF"/>
    <w:rsid w:val="006F289B"/>
    <w:rsid w:val="006F4960"/>
    <w:rsid w:val="006F5455"/>
    <w:rsid w:val="006F62BC"/>
    <w:rsid w:val="006F6924"/>
    <w:rsid w:val="006F7A03"/>
    <w:rsid w:val="00702368"/>
    <w:rsid w:val="00702753"/>
    <w:rsid w:val="0070321C"/>
    <w:rsid w:val="00704FC6"/>
    <w:rsid w:val="00710642"/>
    <w:rsid w:val="007112F4"/>
    <w:rsid w:val="007114D6"/>
    <w:rsid w:val="00711711"/>
    <w:rsid w:val="00711E62"/>
    <w:rsid w:val="00712169"/>
    <w:rsid w:val="00713020"/>
    <w:rsid w:val="007143BF"/>
    <w:rsid w:val="007151E5"/>
    <w:rsid w:val="007173A0"/>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E26"/>
    <w:rsid w:val="00742EA9"/>
    <w:rsid w:val="00743140"/>
    <w:rsid w:val="00745FD2"/>
    <w:rsid w:val="00747645"/>
    <w:rsid w:val="0075202D"/>
    <w:rsid w:val="00752093"/>
    <w:rsid w:val="007520F2"/>
    <w:rsid w:val="00753251"/>
    <w:rsid w:val="007544E4"/>
    <w:rsid w:val="00754BE7"/>
    <w:rsid w:val="00755270"/>
    <w:rsid w:val="00755A07"/>
    <w:rsid w:val="00755D91"/>
    <w:rsid w:val="007617FE"/>
    <w:rsid w:val="00763709"/>
    <w:rsid w:val="00764436"/>
    <w:rsid w:val="0076444D"/>
    <w:rsid w:val="007656F8"/>
    <w:rsid w:val="00765874"/>
    <w:rsid w:val="00770071"/>
    <w:rsid w:val="00770715"/>
    <w:rsid w:val="00772399"/>
    <w:rsid w:val="0077297D"/>
    <w:rsid w:val="00772EB7"/>
    <w:rsid w:val="00773A90"/>
    <w:rsid w:val="00774A65"/>
    <w:rsid w:val="0077672B"/>
    <w:rsid w:val="007771EC"/>
    <w:rsid w:val="00777DF9"/>
    <w:rsid w:val="00777F04"/>
    <w:rsid w:val="00783D4D"/>
    <w:rsid w:val="007847D8"/>
    <w:rsid w:val="00784EE9"/>
    <w:rsid w:val="007860EC"/>
    <w:rsid w:val="00786C7C"/>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0F9A"/>
    <w:rsid w:val="007B1416"/>
    <w:rsid w:val="007B1DEA"/>
    <w:rsid w:val="007B42E7"/>
    <w:rsid w:val="007B5159"/>
    <w:rsid w:val="007B5F7B"/>
    <w:rsid w:val="007B76D5"/>
    <w:rsid w:val="007C06FA"/>
    <w:rsid w:val="007C0D09"/>
    <w:rsid w:val="007C1E6F"/>
    <w:rsid w:val="007C30F8"/>
    <w:rsid w:val="007C3507"/>
    <w:rsid w:val="007C39AD"/>
    <w:rsid w:val="007C3C3D"/>
    <w:rsid w:val="007C4182"/>
    <w:rsid w:val="007C4D02"/>
    <w:rsid w:val="007C4FC3"/>
    <w:rsid w:val="007D02E7"/>
    <w:rsid w:val="007D1496"/>
    <w:rsid w:val="007D16BC"/>
    <w:rsid w:val="007D16EF"/>
    <w:rsid w:val="007D3662"/>
    <w:rsid w:val="007D3DAB"/>
    <w:rsid w:val="007D4FBD"/>
    <w:rsid w:val="007E12C8"/>
    <w:rsid w:val="007E15F1"/>
    <w:rsid w:val="007E24ED"/>
    <w:rsid w:val="007E27E1"/>
    <w:rsid w:val="007E3E1A"/>
    <w:rsid w:val="007E6AB7"/>
    <w:rsid w:val="007E7705"/>
    <w:rsid w:val="007F0ADE"/>
    <w:rsid w:val="007F1AD4"/>
    <w:rsid w:val="007F1DD8"/>
    <w:rsid w:val="007F33A9"/>
    <w:rsid w:val="007F4578"/>
    <w:rsid w:val="007F4B27"/>
    <w:rsid w:val="007F4E27"/>
    <w:rsid w:val="007F5661"/>
    <w:rsid w:val="007F5B1B"/>
    <w:rsid w:val="007F6EE6"/>
    <w:rsid w:val="007F7582"/>
    <w:rsid w:val="007F7991"/>
    <w:rsid w:val="00801429"/>
    <w:rsid w:val="008017BB"/>
    <w:rsid w:val="008038ED"/>
    <w:rsid w:val="008041AB"/>
    <w:rsid w:val="00804B8E"/>
    <w:rsid w:val="00806E18"/>
    <w:rsid w:val="00810212"/>
    <w:rsid w:val="008116B0"/>
    <w:rsid w:val="00811AD4"/>
    <w:rsid w:val="0081236C"/>
    <w:rsid w:val="008128ED"/>
    <w:rsid w:val="008137C4"/>
    <w:rsid w:val="008161C8"/>
    <w:rsid w:val="00816372"/>
    <w:rsid w:val="00817DB6"/>
    <w:rsid w:val="00820CB0"/>
    <w:rsid w:val="00820E4A"/>
    <w:rsid w:val="00821087"/>
    <w:rsid w:val="00821721"/>
    <w:rsid w:val="0082202C"/>
    <w:rsid w:val="00822D7B"/>
    <w:rsid w:val="00826848"/>
    <w:rsid w:val="0082687D"/>
    <w:rsid w:val="00826CE9"/>
    <w:rsid w:val="00826D0F"/>
    <w:rsid w:val="008310D9"/>
    <w:rsid w:val="00831D8F"/>
    <w:rsid w:val="00832974"/>
    <w:rsid w:val="008337B4"/>
    <w:rsid w:val="008341CB"/>
    <w:rsid w:val="00834DFC"/>
    <w:rsid w:val="0083590B"/>
    <w:rsid w:val="008361FB"/>
    <w:rsid w:val="008363DE"/>
    <w:rsid w:val="00836523"/>
    <w:rsid w:val="0084188E"/>
    <w:rsid w:val="00841AF3"/>
    <w:rsid w:val="00843F56"/>
    <w:rsid w:val="0084702F"/>
    <w:rsid w:val="0084708B"/>
    <w:rsid w:val="008474F7"/>
    <w:rsid w:val="00847531"/>
    <w:rsid w:val="00847C93"/>
    <w:rsid w:val="00847F31"/>
    <w:rsid w:val="00847FA0"/>
    <w:rsid w:val="0085079A"/>
    <w:rsid w:val="0085171E"/>
    <w:rsid w:val="008523A4"/>
    <w:rsid w:val="00852893"/>
    <w:rsid w:val="00852945"/>
    <w:rsid w:val="00853299"/>
    <w:rsid w:val="008532E4"/>
    <w:rsid w:val="008533F3"/>
    <w:rsid w:val="00853785"/>
    <w:rsid w:val="008541DE"/>
    <w:rsid w:val="00854C60"/>
    <w:rsid w:val="00855E25"/>
    <w:rsid w:val="008570CA"/>
    <w:rsid w:val="008577CC"/>
    <w:rsid w:val="00863FA4"/>
    <w:rsid w:val="008651E8"/>
    <w:rsid w:val="00867AA9"/>
    <w:rsid w:val="00867B13"/>
    <w:rsid w:val="008702A9"/>
    <w:rsid w:val="00871CC7"/>
    <w:rsid w:val="00874033"/>
    <w:rsid w:val="00874128"/>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4C21"/>
    <w:rsid w:val="008A4EDA"/>
    <w:rsid w:val="008B0053"/>
    <w:rsid w:val="008B0903"/>
    <w:rsid w:val="008B4F0B"/>
    <w:rsid w:val="008B6C18"/>
    <w:rsid w:val="008B788D"/>
    <w:rsid w:val="008C0054"/>
    <w:rsid w:val="008C04A7"/>
    <w:rsid w:val="008C0B10"/>
    <w:rsid w:val="008C2876"/>
    <w:rsid w:val="008C3593"/>
    <w:rsid w:val="008C3706"/>
    <w:rsid w:val="008C3B1B"/>
    <w:rsid w:val="008C3E39"/>
    <w:rsid w:val="008C42A7"/>
    <w:rsid w:val="008C4543"/>
    <w:rsid w:val="008C5243"/>
    <w:rsid w:val="008C58D2"/>
    <w:rsid w:val="008C6388"/>
    <w:rsid w:val="008D003C"/>
    <w:rsid w:val="008D0CE3"/>
    <w:rsid w:val="008D13F7"/>
    <w:rsid w:val="008D1B05"/>
    <w:rsid w:val="008D2060"/>
    <w:rsid w:val="008D332D"/>
    <w:rsid w:val="008D3520"/>
    <w:rsid w:val="008D3BED"/>
    <w:rsid w:val="008D3BFF"/>
    <w:rsid w:val="008D6E8B"/>
    <w:rsid w:val="008D7F95"/>
    <w:rsid w:val="008E19E4"/>
    <w:rsid w:val="008E2043"/>
    <w:rsid w:val="008E22B9"/>
    <w:rsid w:val="008E27EB"/>
    <w:rsid w:val="008E2E07"/>
    <w:rsid w:val="008E2E73"/>
    <w:rsid w:val="008E4D5B"/>
    <w:rsid w:val="008E7315"/>
    <w:rsid w:val="008E760B"/>
    <w:rsid w:val="008F1231"/>
    <w:rsid w:val="008F1D28"/>
    <w:rsid w:val="008F22C2"/>
    <w:rsid w:val="008F5C39"/>
    <w:rsid w:val="008F635C"/>
    <w:rsid w:val="008F77C8"/>
    <w:rsid w:val="00900D6F"/>
    <w:rsid w:val="00902135"/>
    <w:rsid w:val="00902D12"/>
    <w:rsid w:val="00902ED2"/>
    <w:rsid w:val="009030DC"/>
    <w:rsid w:val="009054B6"/>
    <w:rsid w:val="00905861"/>
    <w:rsid w:val="009059EC"/>
    <w:rsid w:val="009062E9"/>
    <w:rsid w:val="009066A0"/>
    <w:rsid w:val="00906AD1"/>
    <w:rsid w:val="009105A7"/>
    <w:rsid w:val="00910721"/>
    <w:rsid w:val="009107DA"/>
    <w:rsid w:val="00911C0C"/>
    <w:rsid w:val="00912333"/>
    <w:rsid w:val="0091265F"/>
    <w:rsid w:val="0091447B"/>
    <w:rsid w:val="00914BFF"/>
    <w:rsid w:val="009155F9"/>
    <w:rsid w:val="009161E4"/>
    <w:rsid w:val="009206E8"/>
    <w:rsid w:val="009229D9"/>
    <w:rsid w:val="00923598"/>
    <w:rsid w:val="00927609"/>
    <w:rsid w:val="009277A0"/>
    <w:rsid w:val="00931835"/>
    <w:rsid w:val="00933789"/>
    <w:rsid w:val="00934730"/>
    <w:rsid w:val="009401EF"/>
    <w:rsid w:val="00941A55"/>
    <w:rsid w:val="009443D9"/>
    <w:rsid w:val="009462E8"/>
    <w:rsid w:val="00946380"/>
    <w:rsid w:val="00946608"/>
    <w:rsid w:val="0095453D"/>
    <w:rsid w:val="00955676"/>
    <w:rsid w:val="0095688A"/>
    <w:rsid w:val="00956FE3"/>
    <w:rsid w:val="009601F2"/>
    <w:rsid w:val="00960D74"/>
    <w:rsid w:val="00961432"/>
    <w:rsid w:val="009645E8"/>
    <w:rsid w:val="009651A0"/>
    <w:rsid w:val="009656C4"/>
    <w:rsid w:val="009665E4"/>
    <w:rsid w:val="0096668D"/>
    <w:rsid w:val="0097027B"/>
    <w:rsid w:val="00971C84"/>
    <w:rsid w:val="00972018"/>
    <w:rsid w:val="00973694"/>
    <w:rsid w:val="0098144C"/>
    <w:rsid w:val="0098461B"/>
    <w:rsid w:val="00984959"/>
    <w:rsid w:val="0098500F"/>
    <w:rsid w:val="00991FF0"/>
    <w:rsid w:val="00992610"/>
    <w:rsid w:val="009929CD"/>
    <w:rsid w:val="00993D31"/>
    <w:rsid w:val="00995661"/>
    <w:rsid w:val="009A59FE"/>
    <w:rsid w:val="009A5C88"/>
    <w:rsid w:val="009A605B"/>
    <w:rsid w:val="009A7071"/>
    <w:rsid w:val="009A74BE"/>
    <w:rsid w:val="009B129F"/>
    <w:rsid w:val="009B1CAF"/>
    <w:rsid w:val="009B1CBC"/>
    <w:rsid w:val="009B4498"/>
    <w:rsid w:val="009B4F48"/>
    <w:rsid w:val="009B5638"/>
    <w:rsid w:val="009C088A"/>
    <w:rsid w:val="009C128D"/>
    <w:rsid w:val="009C20C9"/>
    <w:rsid w:val="009C27BD"/>
    <w:rsid w:val="009C43C9"/>
    <w:rsid w:val="009C4B85"/>
    <w:rsid w:val="009C6508"/>
    <w:rsid w:val="009C667A"/>
    <w:rsid w:val="009C683D"/>
    <w:rsid w:val="009C6B67"/>
    <w:rsid w:val="009C7710"/>
    <w:rsid w:val="009D0666"/>
    <w:rsid w:val="009D192E"/>
    <w:rsid w:val="009D59F0"/>
    <w:rsid w:val="009E2335"/>
    <w:rsid w:val="009E234F"/>
    <w:rsid w:val="009E6817"/>
    <w:rsid w:val="009E744D"/>
    <w:rsid w:val="009E76BC"/>
    <w:rsid w:val="009E7789"/>
    <w:rsid w:val="009F214D"/>
    <w:rsid w:val="009F3401"/>
    <w:rsid w:val="00A01147"/>
    <w:rsid w:val="00A02766"/>
    <w:rsid w:val="00A028FD"/>
    <w:rsid w:val="00A03464"/>
    <w:rsid w:val="00A049D8"/>
    <w:rsid w:val="00A04BE5"/>
    <w:rsid w:val="00A050AB"/>
    <w:rsid w:val="00A066AF"/>
    <w:rsid w:val="00A06A29"/>
    <w:rsid w:val="00A10E1A"/>
    <w:rsid w:val="00A1361D"/>
    <w:rsid w:val="00A14A22"/>
    <w:rsid w:val="00A15BD2"/>
    <w:rsid w:val="00A165BE"/>
    <w:rsid w:val="00A1661C"/>
    <w:rsid w:val="00A171F3"/>
    <w:rsid w:val="00A2091F"/>
    <w:rsid w:val="00A21C06"/>
    <w:rsid w:val="00A22CC9"/>
    <w:rsid w:val="00A22D8B"/>
    <w:rsid w:val="00A23B71"/>
    <w:rsid w:val="00A24F3F"/>
    <w:rsid w:val="00A2518F"/>
    <w:rsid w:val="00A26B52"/>
    <w:rsid w:val="00A3227E"/>
    <w:rsid w:val="00A33515"/>
    <w:rsid w:val="00A33928"/>
    <w:rsid w:val="00A430AD"/>
    <w:rsid w:val="00A43ACE"/>
    <w:rsid w:val="00A43CD3"/>
    <w:rsid w:val="00A45124"/>
    <w:rsid w:val="00A469C8"/>
    <w:rsid w:val="00A5006E"/>
    <w:rsid w:val="00A50850"/>
    <w:rsid w:val="00A509D4"/>
    <w:rsid w:val="00A531C5"/>
    <w:rsid w:val="00A5332C"/>
    <w:rsid w:val="00A54FA1"/>
    <w:rsid w:val="00A5516D"/>
    <w:rsid w:val="00A561D1"/>
    <w:rsid w:val="00A628BA"/>
    <w:rsid w:val="00A6324C"/>
    <w:rsid w:val="00A645FD"/>
    <w:rsid w:val="00A677F5"/>
    <w:rsid w:val="00A70370"/>
    <w:rsid w:val="00A70A5B"/>
    <w:rsid w:val="00A72E92"/>
    <w:rsid w:val="00A73765"/>
    <w:rsid w:val="00A73A56"/>
    <w:rsid w:val="00A74200"/>
    <w:rsid w:val="00A75368"/>
    <w:rsid w:val="00A776F4"/>
    <w:rsid w:val="00A81B22"/>
    <w:rsid w:val="00A83108"/>
    <w:rsid w:val="00A84E38"/>
    <w:rsid w:val="00A86055"/>
    <w:rsid w:val="00A86E03"/>
    <w:rsid w:val="00A8757D"/>
    <w:rsid w:val="00A90202"/>
    <w:rsid w:val="00A91530"/>
    <w:rsid w:val="00A929BC"/>
    <w:rsid w:val="00A93B6C"/>
    <w:rsid w:val="00A9442B"/>
    <w:rsid w:val="00A94A18"/>
    <w:rsid w:val="00A94AB5"/>
    <w:rsid w:val="00A95951"/>
    <w:rsid w:val="00A97F6D"/>
    <w:rsid w:val="00AA0AFD"/>
    <w:rsid w:val="00AA19D5"/>
    <w:rsid w:val="00AA211D"/>
    <w:rsid w:val="00AA23A1"/>
    <w:rsid w:val="00AA347E"/>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1DE1"/>
    <w:rsid w:val="00AE423E"/>
    <w:rsid w:val="00AE45FC"/>
    <w:rsid w:val="00AE65A7"/>
    <w:rsid w:val="00AE7068"/>
    <w:rsid w:val="00AE74F6"/>
    <w:rsid w:val="00AF02A5"/>
    <w:rsid w:val="00AF0A70"/>
    <w:rsid w:val="00AF35B4"/>
    <w:rsid w:val="00AF59A3"/>
    <w:rsid w:val="00AF7A0C"/>
    <w:rsid w:val="00B007DD"/>
    <w:rsid w:val="00B0094E"/>
    <w:rsid w:val="00B01EA1"/>
    <w:rsid w:val="00B01F26"/>
    <w:rsid w:val="00B0496B"/>
    <w:rsid w:val="00B05BCA"/>
    <w:rsid w:val="00B06734"/>
    <w:rsid w:val="00B12E3D"/>
    <w:rsid w:val="00B12F97"/>
    <w:rsid w:val="00B13D34"/>
    <w:rsid w:val="00B177D7"/>
    <w:rsid w:val="00B1789B"/>
    <w:rsid w:val="00B22F27"/>
    <w:rsid w:val="00B25524"/>
    <w:rsid w:val="00B2590D"/>
    <w:rsid w:val="00B26254"/>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E65"/>
    <w:rsid w:val="00B53012"/>
    <w:rsid w:val="00B54240"/>
    <w:rsid w:val="00B54E4F"/>
    <w:rsid w:val="00B5646C"/>
    <w:rsid w:val="00B56625"/>
    <w:rsid w:val="00B62BDE"/>
    <w:rsid w:val="00B63EE5"/>
    <w:rsid w:val="00B6409A"/>
    <w:rsid w:val="00B6481A"/>
    <w:rsid w:val="00B656C4"/>
    <w:rsid w:val="00B6755B"/>
    <w:rsid w:val="00B67C57"/>
    <w:rsid w:val="00B72ABB"/>
    <w:rsid w:val="00B72DF4"/>
    <w:rsid w:val="00B75B7D"/>
    <w:rsid w:val="00B75DEB"/>
    <w:rsid w:val="00B76875"/>
    <w:rsid w:val="00B776CB"/>
    <w:rsid w:val="00B82070"/>
    <w:rsid w:val="00B82F7E"/>
    <w:rsid w:val="00B838A4"/>
    <w:rsid w:val="00B84DF3"/>
    <w:rsid w:val="00B852F4"/>
    <w:rsid w:val="00B8534B"/>
    <w:rsid w:val="00B85999"/>
    <w:rsid w:val="00B8724B"/>
    <w:rsid w:val="00B903C0"/>
    <w:rsid w:val="00B91790"/>
    <w:rsid w:val="00B92A51"/>
    <w:rsid w:val="00B95007"/>
    <w:rsid w:val="00B95A30"/>
    <w:rsid w:val="00BA0BB2"/>
    <w:rsid w:val="00BA0C2F"/>
    <w:rsid w:val="00BA0FFD"/>
    <w:rsid w:val="00BA1966"/>
    <w:rsid w:val="00BA3DEB"/>
    <w:rsid w:val="00BA412D"/>
    <w:rsid w:val="00BA430F"/>
    <w:rsid w:val="00BA4E58"/>
    <w:rsid w:val="00BA690B"/>
    <w:rsid w:val="00BB0182"/>
    <w:rsid w:val="00BB034B"/>
    <w:rsid w:val="00BB14D5"/>
    <w:rsid w:val="00BB1E35"/>
    <w:rsid w:val="00BB1FFA"/>
    <w:rsid w:val="00BB2081"/>
    <w:rsid w:val="00BB25F4"/>
    <w:rsid w:val="00BB2CA5"/>
    <w:rsid w:val="00BB3B5E"/>
    <w:rsid w:val="00BB549C"/>
    <w:rsid w:val="00BB5E90"/>
    <w:rsid w:val="00BB5FD8"/>
    <w:rsid w:val="00BB735E"/>
    <w:rsid w:val="00BB7B68"/>
    <w:rsid w:val="00BC0612"/>
    <w:rsid w:val="00BC14B3"/>
    <w:rsid w:val="00BC2288"/>
    <w:rsid w:val="00BC447D"/>
    <w:rsid w:val="00BC490B"/>
    <w:rsid w:val="00BC4BCD"/>
    <w:rsid w:val="00BC5B18"/>
    <w:rsid w:val="00BD0913"/>
    <w:rsid w:val="00BD2142"/>
    <w:rsid w:val="00BD29F7"/>
    <w:rsid w:val="00BD36D8"/>
    <w:rsid w:val="00BD4083"/>
    <w:rsid w:val="00BD4693"/>
    <w:rsid w:val="00BD63B9"/>
    <w:rsid w:val="00BD6DE4"/>
    <w:rsid w:val="00BE0D88"/>
    <w:rsid w:val="00BE2C6F"/>
    <w:rsid w:val="00BE2E4B"/>
    <w:rsid w:val="00BE48A3"/>
    <w:rsid w:val="00BE5077"/>
    <w:rsid w:val="00BE6055"/>
    <w:rsid w:val="00BE6BC1"/>
    <w:rsid w:val="00BE77FC"/>
    <w:rsid w:val="00BF0149"/>
    <w:rsid w:val="00BF0AA2"/>
    <w:rsid w:val="00BF127E"/>
    <w:rsid w:val="00BF1F55"/>
    <w:rsid w:val="00BF377D"/>
    <w:rsid w:val="00BF4127"/>
    <w:rsid w:val="00BF53D0"/>
    <w:rsid w:val="00BF5CF9"/>
    <w:rsid w:val="00BF798D"/>
    <w:rsid w:val="00C00BF4"/>
    <w:rsid w:val="00C010D5"/>
    <w:rsid w:val="00C0182F"/>
    <w:rsid w:val="00C02766"/>
    <w:rsid w:val="00C03023"/>
    <w:rsid w:val="00C031E1"/>
    <w:rsid w:val="00C05982"/>
    <w:rsid w:val="00C14430"/>
    <w:rsid w:val="00C149C4"/>
    <w:rsid w:val="00C14B68"/>
    <w:rsid w:val="00C17877"/>
    <w:rsid w:val="00C20594"/>
    <w:rsid w:val="00C20856"/>
    <w:rsid w:val="00C20E32"/>
    <w:rsid w:val="00C228CF"/>
    <w:rsid w:val="00C23034"/>
    <w:rsid w:val="00C24DFB"/>
    <w:rsid w:val="00C25A98"/>
    <w:rsid w:val="00C26C2F"/>
    <w:rsid w:val="00C30CF8"/>
    <w:rsid w:val="00C310CC"/>
    <w:rsid w:val="00C31565"/>
    <w:rsid w:val="00C31757"/>
    <w:rsid w:val="00C33ADB"/>
    <w:rsid w:val="00C34723"/>
    <w:rsid w:val="00C35A40"/>
    <w:rsid w:val="00C36A3B"/>
    <w:rsid w:val="00C40A3D"/>
    <w:rsid w:val="00C40D02"/>
    <w:rsid w:val="00C423FB"/>
    <w:rsid w:val="00C42F12"/>
    <w:rsid w:val="00C43797"/>
    <w:rsid w:val="00C43B7A"/>
    <w:rsid w:val="00C44138"/>
    <w:rsid w:val="00C44143"/>
    <w:rsid w:val="00C45C27"/>
    <w:rsid w:val="00C45F54"/>
    <w:rsid w:val="00C47D26"/>
    <w:rsid w:val="00C5175F"/>
    <w:rsid w:val="00C51B23"/>
    <w:rsid w:val="00C51E31"/>
    <w:rsid w:val="00C52BC1"/>
    <w:rsid w:val="00C55369"/>
    <w:rsid w:val="00C56B1A"/>
    <w:rsid w:val="00C56F12"/>
    <w:rsid w:val="00C57877"/>
    <w:rsid w:val="00C57959"/>
    <w:rsid w:val="00C6036D"/>
    <w:rsid w:val="00C6166C"/>
    <w:rsid w:val="00C64C44"/>
    <w:rsid w:val="00C66732"/>
    <w:rsid w:val="00C67CFE"/>
    <w:rsid w:val="00C67D82"/>
    <w:rsid w:val="00C70301"/>
    <w:rsid w:val="00C73F56"/>
    <w:rsid w:val="00C748D5"/>
    <w:rsid w:val="00C74C08"/>
    <w:rsid w:val="00C75FB0"/>
    <w:rsid w:val="00C76419"/>
    <w:rsid w:val="00C77187"/>
    <w:rsid w:val="00C80A06"/>
    <w:rsid w:val="00C8525A"/>
    <w:rsid w:val="00C90C38"/>
    <w:rsid w:val="00C92C45"/>
    <w:rsid w:val="00C92EB9"/>
    <w:rsid w:val="00C94849"/>
    <w:rsid w:val="00C956CD"/>
    <w:rsid w:val="00C95A42"/>
    <w:rsid w:val="00C95BE2"/>
    <w:rsid w:val="00C95F24"/>
    <w:rsid w:val="00C96884"/>
    <w:rsid w:val="00C96C67"/>
    <w:rsid w:val="00C97F04"/>
    <w:rsid w:val="00CA22EB"/>
    <w:rsid w:val="00CA3062"/>
    <w:rsid w:val="00CA75A0"/>
    <w:rsid w:val="00CB0A5C"/>
    <w:rsid w:val="00CB0C44"/>
    <w:rsid w:val="00CB0C86"/>
    <w:rsid w:val="00CB4854"/>
    <w:rsid w:val="00CB4D43"/>
    <w:rsid w:val="00CB5A39"/>
    <w:rsid w:val="00CB6400"/>
    <w:rsid w:val="00CB69A1"/>
    <w:rsid w:val="00CB6D95"/>
    <w:rsid w:val="00CC08E9"/>
    <w:rsid w:val="00CC19CD"/>
    <w:rsid w:val="00CC2417"/>
    <w:rsid w:val="00CC2B5E"/>
    <w:rsid w:val="00CC38A9"/>
    <w:rsid w:val="00CC74A1"/>
    <w:rsid w:val="00CC7754"/>
    <w:rsid w:val="00CD434E"/>
    <w:rsid w:val="00CD47BF"/>
    <w:rsid w:val="00CD4D1F"/>
    <w:rsid w:val="00CD5446"/>
    <w:rsid w:val="00CD56C8"/>
    <w:rsid w:val="00CD5D53"/>
    <w:rsid w:val="00CD6CF1"/>
    <w:rsid w:val="00CD6FC0"/>
    <w:rsid w:val="00CE0ABE"/>
    <w:rsid w:val="00CE1E2C"/>
    <w:rsid w:val="00CE4004"/>
    <w:rsid w:val="00CE62F6"/>
    <w:rsid w:val="00CE78A4"/>
    <w:rsid w:val="00CE7F0B"/>
    <w:rsid w:val="00CF11C3"/>
    <w:rsid w:val="00CF2C81"/>
    <w:rsid w:val="00CF795E"/>
    <w:rsid w:val="00D00B23"/>
    <w:rsid w:val="00D01CB1"/>
    <w:rsid w:val="00D04CC8"/>
    <w:rsid w:val="00D06423"/>
    <w:rsid w:val="00D06B49"/>
    <w:rsid w:val="00D10F65"/>
    <w:rsid w:val="00D124CE"/>
    <w:rsid w:val="00D13238"/>
    <w:rsid w:val="00D167EC"/>
    <w:rsid w:val="00D16CC3"/>
    <w:rsid w:val="00D2025F"/>
    <w:rsid w:val="00D209FF"/>
    <w:rsid w:val="00D235CD"/>
    <w:rsid w:val="00D23E41"/>
    <w:rsid w:val="00D253C1"/>
    <w:rsid w:val="00D258FA"/>
    <w:rsid w:val="00D261F7"/>
    <w:rsid w:val="00D2757E"/>
    <w:rsid w:val="00D3026F"/>
    <w:rsid w:val="00D303B5"/>
    <w:rsid w:val="00D30D0C"/>
    <w:rsid w:val="00D31220"/>
    <w:rsid w:val="00D31AF7"/>
    <w:rsid w:val="00D32E74"/>
    <w:rsid w:val="00D33FB0"/>
    <w:rsid w:val="00D35C7B"/>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2BFC"/>
    <w:rsid w:val="00D53F0C"/>
    <w:rsid w:val="00D542F1"/>
    <w:rsid w:val="00D5597F"/>
    <w:rsid w:val="00D565DA"/>
    <w:rsid w:val="00D60679"/>
    <w:rsid w:val="00D609AA"/>
    <w:rsid w:val="00D62B41"/>
    <w:rsid w:val="00D6315A"/>
    <w:rsid w:val="00D63C07"/>
    <w:rsid w:val="00D6441B"/>
    <w:rsid w:val="00D64545"/>
    <w:rsid w:val="00D65FE4"/>
    <w:rsid w:val="00D6604A"/>
    <w:rsid w:val="00D704CB"/>
    <w:rsid w:val="00D71A40"/>
    <w:rsid w:val="00D72D79"/>
    <w:rsid w:val="00D73279"/>
    <w:rsid w:val="00D74EA8"/>
    <w:rsid w:val="00D75E6C"/>
    <w:rsid w:val="00D77D7B"/>
    <w:rsid w:val="00D81B3F"/>
    <w:rsid w:val="00D8210E"/>
    <w:rsid w:val="00D8239C"/>
    <w:rsid w:val="00D825BE"/>
    <w:rsid w:val="00D83960"/>
    <w:rsid w:val="00D83B40"/>
    <w:rsid w:val="00D847E8"/>
    <w:rsid w:val="00D84FD7"/>
    <w:rsid w:val="00D85D11"/>
    <w:rsid w:val="00D917F9"/>
    <w:rsid w:val="00D9239B"/>
    <w:rsid w:val="00D934C1"/>
    <w:rsid w:val="00D93BAA"/>
    <w:rsid w:val="00D97679"/>
    <w:rsid w:val="00DA26C8"/>
    <w:rsid w:val="00DA3100"/>
    <w:rsid w:val="00DA4082"/>
    <w:rsid w:val="00DA45EB"/>
    <w:rsid w:val="00DA66E9"/>
    <w:rsid w:val="00DA6CF1"/>
    <w:rsid w:val="00DB1CBD"/>
    <w:rsid w:val="00DB2EAE"/>
    <w:rsid w:val="00DB415C"/>
    <w:rsid w:val="00DB563E"/>
    <w:rsid w:val="00DB5687"/>
    <w:rsid w:val="00DB5C09"/>
    <w:rsid w:val="00DB5CC1"/>
    <w:rsid w:val="00DB65C7"/>
    <w:rsid w:val="00DC0140"/>
    <w:rsid w:val="00DC1E4C"/>
    <w:rsid w:val="00DC3F17"/>
    <w:rsid w:val="00DC407F"/>
    <w:rsid w:val="00DC4D4D"/>
    <w:rsid w:val="00DC51DB"/>
    <w:rsid w:val="00DC749A"/>
    <w:rsid w:val="00DC7C09"/>
    <w:rsid w:val="00DD226F"/>
    <w:rsid w:val="00DD39F8"/>
    <w:rsid w:val="00DD4550"/>
    <w:rsid w:val="00DD4C07"/>
    <w:rsid w:val="00DD532D"/>
    <w:rsid w:val="00DD5720"/>
    <w:rsid w:val="00DD6C92"/>
    <w:rsid w:val="00DD7946"/>
    <w:rsid w:val="00DD7B99"/>
    <w:rsid w:val="00DE075B"/>
    <w:rsid w:val="00DE0FAD"/>
    <w:rsid w:val="00DE26CC"/>
    <w:rsid w:val="00DE2C9C"/>
    <w:rsid w:val="00DE2CBA"/>
    <w:rsid w:val="00DE2E33"/>
    <w:rsid w:val="00DE3B77"/>
    <w:rsid w:val="00DE4269"/>
    <w:rsid w:val="00DE4271"/>
    <w:rsid w:val="00DE42B9"/>
    <w:rsid w:val="00DE42E0"/>
    <w:rsid w:val="00DE5580"/>
    <w:rsid w:val="00DE58C5"/>
    <w:rsid w:val="00DE5D40"/>
    <w:rsid w:val="00DE67A8"/>
    <w:rsid w:val="00DE6828"/>
    <w:rsid w:val="00DE714D"/>
    <w:rsid w:val="00DF04CF"/>
    <w:rsid w:val="00DF0990"/>
    <w:rsid w:val="00DF0A01"/>
    <w:rsid w:val="00DF136A"/>
    <w:rsid w:val="00DF2232"/>
    <w:rsid w:val="00DF316F"/>
    <w:rsid w:val="00DF5786"/>
    <w:rsid w:val="00DF5D0B"/>
    <w:rsid w:val="00DF631A"/>
    <w:rsid w:val="00DF6887"/>
    <w:rsid w:val="00DF68D0"/>
    <w:rsid w:val="00DF75C0"/>
    <w:rsid w:val="00DF77E0"/>
    <w:rsid w:val="00DF7919"/>
    <w:rsid w:val="00E004D9"/>
    <w:rsid w:val="00E01B16"/>
    <w:rsid w:val="00E01C32"/>
    <w:rsid w:val="00E01CC1"/>
    <w:rsid w:val="00E024A8"/>
    <w:rsid w:val="00E02E3D"/>
    <w:rsid w:val="00E04DEF"/>
    <w:rsid w:val="00E065FE"/>
    <w:rsid w:val="00E070A5"/>
    <w:rsid w:val="00E10358"/>
    <w:rsid w:val="00E10567"/>
    <w:rsid w:val="00E12085"/>
    <w:rsid w:val="00E13271"/>
    <w:rsid w:val="00E15037"/>
    <w:rsid w:val="00E17446"/>
    <w:rsid w:val="00E17B96"/>
    <w:rsid w:val="00E203BE"/>
    <w:rsid w:val="00E20D57"/>
    <w:rsid w:val="00E20F31"/>
    <w:rsid w:val="00E2220E"/>
    <w:rsid w:val="00E23396"/>
    <w:rsid w:val="00E26390"/>
    <w:rsid w:val="00E2697C"/>
    <w:rsid w:val="00E30E10"/>
    <w:rsid w:val="00E31340"/>
    <w:rsid w:val="00E316A7"/>
    <w:rsid w:val="00E32359"/>
    <w:rsid w:val="00E32382"/>
    <w:rsid w:val="00E330C6"/>
    <w:rsid w:val="00E34F02"/>
    <w:rsid w:val="00E35848"/>
    <w:rsid w:val="00E36969"/>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86C"/>
    <w:rsid w:val="00E54C1C"/>
    <w:rsid w:val="00E54CC8"/>
    <w:rsid w:val="00E56DC1"/>
    <w:rsid w:val="00E56F8A"/>
    <w:rsid w:val="00E57801"/>
    <w:rsid w:val="00E60D5D"/>
    <w:rsid w:val="00E617E6"/>
    <w:rsid w:val="00E61AFF"/>
    <w:rsid w:val="00E654D3"/>
    <w:rsid w:val="00E65B6D"/>
    <w:rsid w:val="00E65D11"/>
    <w:rsid w:val="00E70E36"/>
    <w:rsid w:val="00E72C36"/>
    <w:rsid w:val="00E74226"/>
    <w:rsid w:val="00E74380"/>
    <w:rsid w:val="00E744DA"/>
    <w:rsid w:val="00E75EAA"/>
    <w:rsid w:val="00E7754F"/>
    <w:rsid w:val="00E80683"/>
    <w:rsid w:val="00E81C5C"/>
    <w:rsid w:val="00E84363"/>
    <w:rsid w:val="00E84987"/>
    <w:rsid w:val="00E849C8"/>
    <w:rsid w:val="00E858A0"/>
    <w:rsid w:val="00E86ED8"/>
    <w:rsid w:val="00E91770"/>
    <w:rsid w:val="00E943E0"/>
    <w:rsid w:val="00E944EC"/>
    <w:rsid w:val="00E94E31"/>
    <w:rsid w:val="00E94F4B"/>
    <w:rsid w:val="00E95212"/>
    <w:rsid w:val="00E95617"/>
    <w:rsid w:val="00E96B93"/>
    <w:rsid w:val="00E97617"/>
    <w:rsid w:val="00E97C72"/>
    <w:rsid w:val="00E97CD5"/>
    <w:rsid w:val="00EA0541"/>
    <w:rsid w:val="00EA1136"/>
    <w:rsid w:val="00EA2844"/>
    <w:rsid w:val="00EA54F6"/>
    <w:rsid w:val="00EA5F1F"/>
    <w:rsid w:val="00EA63CA"/>
    <w:rsid w:val="00EA666C"/>
    <w:rsid w:val="00EB0152"/>
    <w:rsid w:val="00EB0DE1"/>
    <w:rsid w:val="00EB1EBD"/>
    <w:rsid w:val="00EB283A"/>
    <w:rsid w:val="00EB2CBE"/>
    <w:rsid w:val="00EB2CE7"/>
    <w:rsid w:val="00EB3025"/>
    <w:rsid w:val="00EB3BFD"/>
    <w:rsid w:val="00EB3DE2"/>
    <w:rsid w:val="00EB4355"/>
    <w:rsid w:val="00EB4545"/>
    <w:rsid w:val="00EC0C4A"/>
    <w:rsid w:val="00EC0FD9"/>
    <w:rsid w:val="00EC119C"/>
    <w:rsid w:val="00EC11D9"/>
    <w:rsid w:val="00EC1E59"/>
    <w:rsid w:val="00EC2035"/>
    <w:rsid w:val="00EC20AA"/>
    <w:rsid w:val="00EC415A"/>
    <w:rsid w:val="00EC4164"/>
    <w:rsid w:val="00EC6C36"/>
    <w:rsid w:val="00EC6D81"/>
    <w:rsid w:val="00ED06E5"/>
    <w:rsid w:val="00ED07B8"/>
    <w:rsid w:val="00ED0C7F"/>
    <w:rsid w:val="00ED0E85"/>
    <w:rsid w:val="00ED1AC3"/>
    <w:rsid w:val="00ED1E74"/>
    <w:rsid w:val="00ED1F6E"/>
    <w:rsid w:val="00ED2957"/>
    <w:rsid w:val="00ED2DA4"/>
    <w:rsid w:val="00ED3D14"/>
    <w:rsid w:val="00ED4C57"/>
    <w:rsid w:val="00ED5D82"/>
    <w:rsid w:val="00ED5D8A"/>
    <w:rsid w:val="00ED67D8"/>
    <w:rsid w:val="00ED69DE"/>
    <w:rsid w:val="00ED6E3B"/>
    <w:rsid w:val="00ED78B1"/>
    <w:rsid w:val="00EE0168"/>
    <w:rsid w:val="00EE06E7"/>
    <w:rsid w:val="00EE0A21"/>
    <w:rsid w:val="00EE2C5C"/>
    <w:rsid w:val="00EE575C"/>
    <w:rsid w:val="00EE5AF3"/>
    <w:rsid w:val="00EE5B27"/>
    <w:rsid w:val="00EE5C65"/>
    <w:rsid w:val="00EE60B6"/>
    <w:rsid w:val="00EE7D4D"/>
    <w:rsid w:val="00EF104E"/>
    <w:rsid w:val="00EF131D"/>
    <w:rsid w:val="00EF46BF"/>
    <w:rsid w:val="00EF50F6"/>
    <w:rsid w:val="00EF5410"/>
    <w:rsid w:val="00F0077A"/>
    <w:rsid w:val="00F02EE6"/>
    <w:rsid w:val="00F03402"/>
    <w:rsid w:val="00F0623D"/>
    <w:rsid w:val="00F06578"/>
    <w:rsid w:val="00F06FE4"/>
    <w:rsid w:val="00F10EB9"/>
    <w:rsid w:val="00F12102"/>
    <w:rsid w:val="00F12455"/>
    <w:rsid w:val="00F12DB8"/>
    <w:rsid w:val="00F14687"/>
    <w:rsid w:val="00F1474F"/>
    <w:rsid w:val="00F149A6"/>
    <w:rsid w:val="00F14FA1"/>
    <w:rsid w:val="00F151FC"/>
    <w:rsid w:val="00F1545D"/>
    <w:rsid w:val="00F15A1D"/>
    <w:rsid w:val="00F1695A"/>
    <w:rsid w:val="00F16BF0"/>
    <w:rsid w:val="00F20170"/>
    <w:rsid w:val="00F21318"/>
    <w:rsid w:val="00F22389"/>
    <w:rsid w:val="00F23995"/>
    <w:rsid w:val="00F25535"/>
    <w:rsid w:val="00F258D3"/>
    <w:rsid w:val="00F27A95"/>
    <w:rsid w:val="00F30B89"/>
    <w:rsid w:val="00F32A8B"/>
    <w:rsid w:val="00F333D7"/>
    <w:rsid w:val="00F33B0D"/>
    <w:rsid w:val="00F359B9"/>
    <w:rsid w:val="00F35A56"/>
    <w:rsid w:val="00F3629D"/>
    <w:rsid w:val="00F375F2"/>
    <w:rsid w:val="00F40BA3"/>
    <w:rsid w:val="00F41DE4"/>
    <w:rsid w:val="00F425CF"/>
    <w:rsid w:val="00F432D7"/>
    <w:rsid w:val="00F4335F"/>
    <w:rsid w:val="00F454BE"/>
    <w:rsid w:val="00F4702A"/>
    <w:rsid w:val="00F5032F"/>
    <w:rsid w:val="00F5043F"/>
    <w:rsid w:val="00F51445"/>
    <w:rsid w:val="00F51B14"/>
    <w:rsid w:val="00F53BCC"/>
    <w:rsid w:val="00F553C2"/>
    <w:rsid w:val="00F55C99"/>
    <w:rsid w:val="00F55F05"/>
    <w:rsid w:val="00F5722B"/>
    <w:rsid w:val="00F57D19"/>
    <w:rsid w:val="00F637A0"/>
    <w:rsid w:val="00F65E10"/>
    <w:rsid w:val="00F66A02"/>
    <w:rsid w:val="00F70A9C"/>
    <w:rsid w:val="00F7121E"/>
    <w:rsid w:val="00F73F0A"/>
    <w:rsid w:val="00F74F0A"/>
    <w:rsid w:val="00F76D17"/>
    <w:rsid w:val="00F80F39"/>
    <w:rsid w:val="00F81710"/>
    <w:rsid w:val="00F84164"/>
    <w:rsid w:val="00F9076F"/>
    <w:rsid w:val="00F91C56"/>
    <w:rsid w:val="00F93C1D"/>
    <w:rsid w:val="00F94008"/>
    <w:rsid w:val="00F940F1"/>
    <w:rsid w:val="00F94880"/>
    <w:rsid w:val="00F968A7"/>
    <w:rsid w:val="00F97933"/>
    <w:rsid w:val="00F97B13"/>
    <w:rsid w:val="00FA0156"/>
    <w:rsid w:val="00FA61EE"/>
    <w:rsid w:val="00FA6E5F"/>
    <w:rsid w:val="00FA71F3"/>
    <w:rsid w:val="00FB0C79"/>
    <w:rsid w:val="00FB1DCE"/>
    <w:rsid w:val="00FB54B3"/>
    <w:rsid w:val="00FB5563"/>
    <w:rsid w:val="00FB6423"/>
    <w:rsid w:val="00FB64D2"/>
    <w:rsid w:val="00FB654C"/>
    <w:rsid w:val="00FB7961"/>
    <w:rsid w:val="00FC1EB3"/>
    <w:rsid w:val="00FC3DB1"/>
    <w:rsid w:val="00FC5635"/>
    <w:rsid w:val="00FC6F4D"/>
    <w:rsid w:val="00FC7676"/>
    <w:rsid w:val="00FD1F88"/>
    <w:rsid w:val="00FD21BF"/>
    <w:rsid w:val="00FD220F"/>
    <w:rsid w:val="00FD3769"/>
    <w:rsid w:val="00FD4687"/>
    <w:rsid w:val="00FD5017"/>
    <w:rsid w:val="00FD624B"/>
    <w:rsid w:val="00FD6389"/>
    <w:rsid w:val="00FD665F"/>
    <w:rsid w:val="00FD6894"/>
    <w:rsid w:val="00FD6BA7"/>
    <w:rsid w:val="00FD6FD3"/>
    <w:rsid w:val="00FD78E3"/>
    <w:rsid w:val="00FD7B5A"/>
    <w:rsid w:val="00FE1284"/>
    <w:rsid w:val="00FE1E15"/>
    <w:rsid w:val="00FE1E39"/>
    <w:rsid w:val="00FE43C8"/>
    <w:rsid w:val="00FE469B"/>
    <w:rsid w:val="00FE50C5"/>
    <w:rsid w:val="00FE52CD"/>
    <w:rsid w:val="00FE5585"/>
    <w:rsid w:val="00FE5E67"/>
    <w:rsid w:val="00FE616A"/>
    <w:rsid w:val="00FF16F3"/>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FD665F"/>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22101301">
      <w:bodyDiv w:val="1"/>
      <w:marLeft w:val="0"/>
      <w:marRight w:val="0"/>
      <w:marTop w:val="0"/>
      <w:marBottom w:val="0"/>
      <w:divBdr>
        <w:top w:val="none" w:sz="0" w:space="0" w:color="auto"/>
        <w:left w:val="none" w:sz="0" w:space="0" w:color="auto"/>
        <w:bottom w:val="none" w:sz="0" w:space="0" w:color="auto"/>
        <w:right w:val="none" w:sz="0" w:space="0" w:color="auto"/>
      </w:divBdr>
      <w:divsChild>
        <w:div w:id="693963293">
          <w:marLeft w:val="0"/>
          <w:marRight w:val="0"/>
          <w:marTop w:val="0"/>
          <w:marBottom w:val="0"/>
          <w:divBdr>
            <w:top w:val="none" w:sz="0" w:space="0" w:color="auto"/>
            <w:left w:val="none" w:sz="0" w:space="0" w:color="auto"/>
            <w:bottom w:val="none" w:sz="0" w:space="0" w:color="auto"/>
            <w:right w:val="none" w:sz="0" w:space="0" w:color="auto"/>
          </w:divBdr>
          <w:divsChild>
            <w:div w:id="2108259817">
              <w:marLeft w:val="0"/>
              <w:marRight w:val="0"/>
              <w:marTop w:val="0"/>
              <w:marBottom w:val="0"/>
              <w:divBdr>
                <w:top w:val="none" w:sz="0" w:space="0" w:color="auto"/>
                <w:left w:val="none" w:sz="0" w:space="0" w:color="auto"/>
                <w:bottom w:val="none" w:sz="0" w:space="0" w:color="auto"/>
                <w:right w:val="none" w:sz="0" w:space="0" w:color="auto"/>
              </w:divBdr>
            </w:div>
            <w:div w:id="1851287423">
              <w:marLeft w:val="0"/>
              <w:marRight w:val="0"/>
              <w:marTop w:val="0"/>
              <w:marBottom w:val="0"/>
              <w:divBdr>
                <w:top w:val="none" w:sz="0" w:space="0" w:color="auto"/>
                <w:left w:val="none" w:sz="0" w:space="0" w:color="auto"/>
                <w:bottom w:val="none" w:sz="0" w:space="0" w:color="auto"/>
                <w:right w:val="none" w:sz="0" w:space="0" w:color="auto"/>
              </w:divBdr>
            </w:div>
            <w:div w:id="219755535">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208032042">
              <w:marLeft w:val="0"/>
              <w:marRight w:val="0"/>
              <w:marTop w:val="0"/>
              <w:marBottom w:val="0"/>
              <w:divBdr>
                <w:top w:val="none" w:sz="0" w:space="0" w:color="auto"/>
                <w:left w:val="none" w:sz="0" w:space="0" w:color="auto"/>
                <w:bottom w:val="none" w:sz="0" w:space="0" w:color="auto"/>
                <w:right w:val="none" w:sz="0" w:space="0" w:color="auto"/>
              </w:divBdr>
            </w:div>
            <w:div w:id="1258564280">
              <w:marLeft w:val="0"/>
              <w:marRight w:val="0"/>
              <w:marTop w:val="0"/>
              <w:marBottom w:val="0"/>
              <w:divBdr>
                <w:top w:val="none" w:sz="0" w:space="0" w:color="auto"/>
                <w:left w:val="none" w:sz="0" w:space="0" w:color="auto"/>
                <w:bottom w:val="none" w:sz="0" w:space="0" w:color="auto"/>
                <w:right w:val="none" w:sz="0" w:space="0" w:color="auto"/>
              </w:divBdr>
            </w:div>
            <w:div w:id="1501892675">
              <w:marLeft w:val="0"/>
              <w:marRight w:val="0"/>
              <w:marTop w:val="0"/>
              <w:marBottom w:val="0"/>
              <w:divBdr>
                <w:top w:val="none" w:sz="0" w:space="0" w:color="auto"/>
                <w:left w:val="none" w:sz="0" w:space="0" w:color="auto"/>
                <w:bottom w:val="none" w:sz="0" w:space="0" w:color="auto"/>
                <w:right w:val="none" w:sz="0" w:space="0" w:color="auto"/>
              </w:divBdr>
            </w:div>
            <w:div w:id="1724406659">
              <w:marLeft w:val="0"/>
              <w:marRight w:val="0"/>
              <w:marTop w:val="0"/>
              <w:marBottom w:val="0"/>
              <w:divBdr>
                <w:top w:val="none" w:sz="0" w:space="0" w:color="auto"/>
                <w:left w:val="none" w:sz="0" w:space="0" w:color="auto"/>
                <w:bottom w:val="none" w:sz="0" w:space="0" w:color="auto"/>
                <w:right w:val="none" w:sz="0" w:space="0" w:color="auto"/>
              </w:divBdr>
            </w:div>
            <w:div w:id="1098254874">
              <w:marLeft w:val="0"/>
              <w:marRight w:val="0"/>
              <w:marTop w:val="0"/>
              <w:marBottom w:val="0"/>
              <w:divBdr>
                <w:top w:val="none" w:sz="0" w:space="0" w:color="auto"/>
                <w:left w:val="none" w:sz="0" w:space="0" w:color="auto"/>
                <w:bottom w:val="none" w:sz="0" w:space="0" w:color="auto"/>
                <w:right w:val="none" w:sz="0" w:space="0" w:color="auto"/>
              </w:divBdr>
            </w:div>
            <w:div w:id="79183901">
              <w:marLeft w:val="0"/>
              <w:marRight w:val="0"/>
              <w:marTop w:val="0"/>
              <w:marBottom w:val="0"/>
              <w:divBdr>
                <w:top w:val="none" w:sz="0" w:space="0" w:color="auto"/>
                <w:left w:val="none" w:sz="0" w:space="0" w:color="auto"/>
                <w:bottom w:val="none" w:sz="0" w:space="0" w:color="auto"/>
                <w:right w:val="none" w:sz="0" w:space="0" w:color="auto"/>
              </w:divBdr>
            </w:div>
            <w:div w:id="55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92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142744260">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343435791">
      <w:bodyDiv w:val="1"/>
      <w:marLeft w:val="0"/>
      <w:marRight w:val="0"/>
      <w:marTop w:val="0"/>
      <w:marBottom w:val="0"/>
      <w:divBdr>
        <w:top w:val="none" w:sz="0" w:space="0" w:color="auto"/>
        <w:left w:val="none" w:sz="0" w:space="0" w:color="auto"/>
        <w:bottom w:val="none" w:sz="0" w:space="0" w:color="auto"/>
        <w:right w:val="none" w:sz="0" w:space="0" w:color="auto"/>
      </w:divBdr>
    </w:div>
    <w:div w:id="364644502">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4372425">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494879241">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03602471">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762190392">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08233327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02480394">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77">
      <w:bodyDiv w:val="1"/>
      <w:marLeft w:val="0"/>
      <w:marRight w:val="0"/>
      <w:marTop w:val="0"/>
      <w:marBottom w:val="0"/>
      <w:divBdr>
        <w:top w:val="none" w:sz="0" w:space="0" w:color="auto"/>
        <w:left w:val="none" w:sz="0" w:space="0" w:color="auto"/>
        <w:bottom w:val="none" w:sz="0" w:space="0" w:color="auto"/>
        <w:right w:val="none" w:sz="0" w:space="0" w:color="auto"/>
      </w:divBdr>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811361582">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5810007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omillas-my.sharepoint.com/personal/201706428_alu_comillas_edu/Documents/IIT/TFM/TFM/Files/TFM%20Oleo%20Blanco,%20Miguel.docx" TargetMode="External"/><Relationship Id="rId21" Type="http://schemas.openxmlformats.org/officeDocument/2006/relationships/header" Target="header1.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eb3js.readthedocs.io/en/v1.10.0/" TargetMode="External"/><Relationship Id="rId68" Type="http://schemas.openxmlformats.org/officeDocument/2006/relationships/hyperlink" Target="https://metamask.github.io/api-playground/api-documentation/" TargetMode="External"/><Relationship Id="rId84" Type="http://schemas.openxmlformats.org/officeDocument/2006/relationships/hyperlink" Target="https://github.com/ajaxorg/ace" TargetMode="External"/><Relationship Id="rId16" Type="http://schemas.openxmlformats.org/officeDocument/2006/relationships/hyperlink" Target="https://metamask.io/" TargetMode="External"/><Relationship Id="rId11" Type="http://schemas.openxmlformats.org/officeDocument/2006/relationships/hyperlink" Target="https://metamask.io/" TargetMode="External"/><Relationship Id="rId32" Type="http://schemas.openxmlformats.org/officeDocument/2006/relationships/image" Target="media/image5.jp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hyperlink" Target="https://codeql.github.com/" TargetMode="External"/><Relationship Id="rId74" Type="http://schemas.openxmlformats.org/officeDocument/2006/relationships/hyperlink" Target="https://eips.ethereum.org/EIPS/eip-712" TargetMode="External"/><Relationship Id="rId79" Type="http://schemas.openxmlformats.org/officeDocument/2006/relationships/hyperlink" Target="https://codeql.github.com/" TargetMode="External"/><Relationship Id="rId5" Type="http://schemas.openxmlformats.org/officeDocument/2006/relationships/webSettings" Target="webSettings.xml"/><Relationship Id="rId19" Type="http://schemas.openxmlformats.org/officeDocument/2006/relationships/hyperlink" Target="https://nodejs.org/es" TargetMode="External"/><Relationship Id="rId14" Type="http://schemas.openxmlformats.org/officeDocument/2006/relationships/hyperlink" Target="https://nodejs.org/es" TargetMode="External"/><Relationship Id="rId22" Type="http://schemas.openxmlformats.org/officeDocument/2006/relationships/footer" Target="footer1.xml"/><Relationship Id="rId27" Type="http://schemas.openxmlformats.org/officeDocument/2006/relationships/hyperlink" Target="https://upcomillas-my.sharepoint.com/personal/201706428_alu_comillas_edu/Documents/IIT/TFM/TFM/Files/TFM%20Oleo%20Blanco,%20Miguel.docx" TargetMode="External"/><Relationship Id="rId30" Type="http://schemas.openxmlformats.org/officeDocument/2006/relationships/hyperlink" Target="https://upcomillas-my.sharepoint.com/personal/201706428_alu_comillas_edu/Documents/IIT/TFM/TFM/Files/TFM%20Oleo%20Blanco,%20Miguel.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lavanguardia.com/tecnologia/20220810/8459460/roban-nft-valor-310-000-euros-hacker-acaba-vendiendo-mitad-pmv.html" TargetMode="External"/><Relationship Id="rId64" Type="http://schemas.openxmlformats.org/officeDocument/2006/relationships/hyperlink" Target="https://docs.ethers.org/v5/" TargetMode="External"/><Relationship Id="rId69" Type="http://schemas.openxmlformats.org/officeDocument/2006/relationships/hyperlink" Target="https://eips.ethereum.org/EIPS/eip-2255" TargetMode="External"/><Relationship Id="rId77" Type="http://schemas.openxmlformats.org/officeDocument/2006/relationships/hyperlink" Target="https://cli.github.com/manual/installation"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docs.metamask.io/wallet/how-to/sign-data/" TargetMode="External"/><Relationship Id="rId80" Type="http://schemas.openxmlformats.org/officeDocument/2006/relationships/hyperlink" Target="https://github.com/github/vscode-codeql/releases" TargetMode="External"/><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appradar.com/" TargetMode="External"/><Relationship Id="rId17" Type="http://schemas.openxmlformats.org/officeDocument/2006/relationships/hyperlink" Target="https://dappradar.com/" TargetMode="External"/><Relationship Id="rId25" Type="http://schemas.openxmlformats.org/officeDocument/2006/relationships/hyperlink" Target="https://upcomillas-my.sharepoint.com/personal/201706428_alu_comillas_edu/Documents/IIT/TFM/TFM/Files/TFM%20Oleo%20Blanco,%20Migue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github.com/" TargetMode="External"/><Relationship Id="rId67" Type="http://schemas.openxmlformats.org/officeDocument/2006/relationships/hyperlink" Target="https://docs.metamask.io/" TargetMode="External"/><Relationship Id="rId20" Type="http://schemas.openxmlformats.org/officeDocument/2006/relationships/hyperlink" Target="https://codeql.github.com/" TargetMode="External"/><Relationship Id="rId41" Type="http://schemas.openxmlformats.org/officeDocument/2006/relationships/image" Target="media/image14.png"/><Relationship Id="rId54" Type="http://schemas.openxmlformats.org/officeDocument/2006/relationships/hyperlink" Target="https://www.binance.com/es" TargetMode="External"/><Relationship Id="rId62" Type="http://schemas.openxmlformats.org/officeDocument/2006/relationships/hyperlink" Target="https://dappradar.com/" TargetMode="External"/><Relationship Id="rId70" Type="http://schemas.openxmlformats.org/officeDocument/2006/relationships/hyperlink" Target="https://github.com/MetaMask" TargetMode="External"/><Relationship Id="rId75" Type="http://schemas.openxmlformats.org/officeDocument/2006/relationships/hyperlink" Target="https://medium.com/metamask/eip712-is-coming-what-to-expect-and-how-to-use-it-bb92fd1a7a26" TargetMode="External"/><Relationship Id="rId83" Type="http://schemas.openxmlformats.org/officeDocument/2006/relationships/hyperlink" Target="https://codeql.github.com/docs/codeql-language-guides/basic-query-for-javascript-cod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ql.github.com/" TargetMode="External"/><Relationship Id="rId23" Type="http://schemas.openxmlformats.org/officeDocument/2006/relationships/hyperlink" Target="https://upcomillas-my.sharepoint.com/personal/201706428_alu_comillas_edu/Documents/IIT/TFM/TFM/Files/TFM%20Oleo%20Blanco,%20Miguel.docx" TargetMode="External"/><Relationship Id="rId28" Type="http://schemas.openxmlformats.org/officeDocument/2006/relationships/hyperlink" Target="https://upcomillas-my.sharepoint.com/personal/201706428_alu_comillas_edu/Documents/IIT/TFM/TFM/Files/TFM%20Oleo%20Blanco,%20Miguel.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metamask.io/" TargetMode="Externa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nodejs.org/es" TargetMode="External"/><Relationship Id="rId65" Type="http://schemas.openxmlformats.org/officeDocument/2006/relationships/hyperlink" Target="https://uniswap.org/" TargetMode="External"/><Relationship Id="rId73" Type="http://schemas.openxmlformats.org/officeDocument/2006/relationships/hyperlink" Target="https://support.metamask.io/hc/en-us/articles/14764161421467-What-is-eth-sign-and-why-is-it-a-risk-" TargetMode="External"/><Relationship Id="rId78" Type="http://schemas.openxmlformats.org/officeDocument/2006/relationships/hyperlink" Target="https://github.com/miguelob/Dapp-test-eth_signTypedData" TargetMode="External"/><Relationship Id="rId81" Type="http://schemas.openxmlformats.org/officeDocument/2006/relationships/hyperlink" Target="https://github.com/github/codeql" TargetMode="External"/><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github.com/"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hyperlink" Target="https://elpais.com/economia/2022-04-26/las-criptomonedas-movieron-unos-60000-millones-de-euros-en-espana-el-ano-pasado.html" TargetMode="External"/><Relationship Id="rId76" Type="http://schemas.openxmlformats.org/officeDocument/2006/relationships/hyperlink" Target="https://github.com/miguelob/TFM" TargetMode="External"/><Relationship Id="rId7" Type="http://schemas.openxmlformats.org/officeDocument/2006/relationships/endnotes" Target="endnotes.xml"/><Relationship Id="rId71" Type="http://schemas.openxmlformats.org/officeDocument/2006/relationships/hyperlink" Target="https://eips.ethereum.org/EIPS/eip-3085" TargetMode="External"/><Relationship Id="rId2" Type="http://schemas.openxmlformats.org/officeDocument/2006/relationships/numbering" Target="numbering.xml"/><Relationship Id="rId29" Type="http://schemas.openxmlformats.org/officeDocument/2006/relationships/hyperlink" Target="https://upcomillas-my.sharepoint.com/personal/201706428_alu_comillas_edu/Documents/IIT/TFM/TFM/Files/TFM%20Oleo%20Blanco,%20Miguel.docx" TargetMode="External"/><Relationship Id="rId24" Type="http://schemas.openxmlformats.org/officeDocument/2006/relationships/hyperlink" Target="https://upcomillas-my.sharepoint.com/personal/201706428_alu_comillas_edu/Documents/IIT/TFM/TFM/Files/TFM%20Oleo%20Blanco,%20Miguel.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Uniswap" TargetMode="External"/><Relationship Id="rId87" Type="http://schemas.openxmlformats.org/officeDocument/2006/relationships/fontTable" Target="fontTable.xml"/><Relationship Id="rId61" Type="http://schemas.openxmlformats.org/officeDocument/2006/relationships/hyperlink" Target="https://elpais.com/icon/2022-07-27/el-chico-de-15-anos-que-robo-24-millones-en-criptomonedas-ellis-pinsky-cuenta-su-historia-pero-nadie-sabe-si-creerle.html" TargetMode="External"/><Relationship Id="rId82" Type="http://schemas.openxmlformats.org/officeDocument/2006/relationships/hyperlink" Target="https://docs.github.com/en/code-security/codeql-cli/using-the-codeql-cli/getting-started-with-the-codeql-cl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6035</TotalTime>
  <Pages>64</Pages>
  <Words>13378</Words>
  <Characters>73580</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86785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cp:lastModifiedBy>
  <cp:revision>962</cp:revision>
  <cp:lastPrinted>2015-06-16T10:14:00Z</cp:lastPrinted>
  <dcterms:created xsi:type="dcterms:W3CDTF">2022-01-11T13:32:00Z</dcterms:created>
  <dcterms:modified xsi:type="dcterms:W3CDTF">2023-06-23T21:50:00Z</dcterms:modified>
</cp:coreProperties>
</file>