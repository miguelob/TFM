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556D" w14:textId="0868963D"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71E95695" wp14:editId="71E95696">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6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6F" w14:textId="43A67A7D" w:rsidR="006D255D" w:rsidRPr="006D255D" w:rsidRDefault="00451CCB" w:rsidP="006D255D">
      <w:pPr>
        <w:spacing w:after="160" w:line="259" w:lineRule="auto"/>
        <w:jc w:val="center"/>
        <w:rPr>
          <w:rFonts w:ascii="Arial" w:eastAsia="Calibri" w:hAnsi="Arial" w:cs="Arial"/>
          <w:sz w:val="36"/>
          <w:szCs w:val="36"/>
          <w:lang w:val="es-ES" w:eastAsia="en-US"/>
        </w:rPr>
      </w:pPr>
      <w:r>
        <w:rPr>
          <w:rFonts w:ascii="Arial" w:eastAsia="Calibri" w:hAnsi="Arial" w:cs="Arial"/>
          <w:color w:val="000000"/>
          <w:sz w:val="36"/>
          <w:szCs w:val="36"/>
          <w:lang w:val="es-ES" w:eastAsia="en-US"/>
        </w:rPr>
        <w:t>MÁSTER</w:t>
      </w:r>
      <w:r w:rsidR="006D255D" w:rsidRPr="006D255D">
        <w:rPr>
          <w:rFonts w:ascii="Arial" w:eastAsia="Calibri" w:hAnsi="Arial" w:cs="Arial"/>
          <w:color w:val="000000"/>
          <w:sz w:val="36"/>
          <w:szCs w:val="36"/>
          <w:lang w:val="es-ES" w:eastAsia="en-US"/>
        </w:rPr>
        <w:t xml:space="preserve"> </w:t>
      </w:r>
      <w:r w:rsidR="006D255D"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6D255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70"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3" w14:textId="11752E0A" w:rsidR="006D255D" w:rsidRPr="009B4F48" w:rsidRDefault="006D255D" w:rsidP="006D255D">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w:t>
      </w:r>
      <w:r w:rsidR="00451CCB" w:rsidRPr="009B4F48">
        <w:rPr>
          <w:rFonts w:ascii="Arial" w:eastAsia="Calibri" w:hAnsi="Arial" w:cs="Arial"/>
          <w:color w:val="000000"/>
          <w:sz w:val="28"/>
          <w:szCs w:val="28"/>
          <w:lang w:val="en-US" w:eastAsia="en-US"/>
        </w:rPr>
        <w:t>MÁSTER</w:t>
      </w:r>
    </w:p>
    <w:p w14:paraId="71E95575" w14:textId="7E5EF1C2" w:rsidR="006D255D" w:rsidRPr="00451CCB" w:rsidRDefault="00451CCB" w:rsidP="006D255D">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1E95576"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7"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8" w14:textId="77777777" w:rsidR="00CC19CD" w:rsidRPr="00451CCB" w:rsidRDefault="00CC19CD" w:rsidP="006D255D">
      <w:pPr>
        <w:spacing w:after="160" w:line="259" w:lineRule="auto"/>
        <w:jc w:val="center"/>
        <w:rPr>
          <w:rFonts w:ascii="Arial" w:eastAsia="Calibri" w:hAnsi="Arial" w:cs="Arial"/>
          <w:sz w:val="22"/>
          <w:szCs w:val="22"/>
          <w:lang w:val="en-US" w:eastAsia="en-US"/>
        </w:rPr>
      </w:pPr>
    </w:p>
    <w:p w14:paraId="71E95579"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A"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B"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C"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D"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E"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F" w14:textId="147FE550"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Autor: </w:t>
      </w:r>
      <w:r w:rsidR="00451CCB" w:rsidRPr="00451CCB">
        <w:rPr>
          <w:rFonts w:ascii="Arial" w:eastAsia="Calibri" w:hAnsi="Arial" w:cs="Arial"/>
          <w:sz w:val="28"/>
          <w:szCs w:val="28"/>
          <w:lang w:val="es-ES" w:eastAsia="en-US"/>
        </w:rPr>
        <w:t>Miguel Oleo Blanco</w:t>
      </w:r>
    </w:p>
    <w:p w14:paraId="71E95580" w14:textId="7AB586C9"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r w:rsidR="00451CCB" w:rsidRPr="00451CCB">
        <w:rPr>
          <w:rFonts w:ascii="Arial" w:eastAsia="Calibri" w:hAnsi="Arial" w:cs="Arial"/>
          <w:sz w:val="28"/>
          <w:szCs w:val="28"/>
          <w:lang w:val="es-ES" w:eastAsia="en-US"/>
        </w:rPr>
        <w:t>Yue Duan</w:t>
      </w:r>
    </w:p>
    <w:p w14:paraId="71E95581" w14:textId="2D2D5723"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Co-Director: </w:t>
      </w:r>
      <w:r w:rsidR="00451CCB" w:rsidRPr="00451CCB">
        <w:rPr>
          <w:rFonts w:ascii="Arial" w:eastAsia="Calibri" w:hAnsi="Arial" w:cs="Arial"/>
          <w:sz w:val="28"/>
          <w:szCs w:val="28"/>
          <w:lang w:val="es-ES" w:eastAsia="en-US"/>
        </w:rPr>
        <w:t>Sajad Meisami</w:t>
      </w:r>
    </w:p>
    <w:p w14:paraId="71E955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3"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5"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86"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71E9558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88"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71E95589" w14:textId="01C5414D" w:rsidR="005002B2" w:rsidRPr="009B4F48" w:rsidRDefault="00A3227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lang w:val="es-ES"/>
        </w:rPr>
      </w:pPr>
      <w:r w:rsidRPr="009B4F48">
        <w:rPr>
          <w:rFonts w:cs="Arial"/>
          <w:lang w:val="es-ES"/>
        </w:rPr>
        <w:t>Decentralized applications’ safety and security</w:t>
      </w:r>
    </w:p>
    <w:p w14:paraId="71E955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71E9558B" w14:textId="7BD2C7AA"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3837E1" w:rsidRPr="003837E1">
        <w:rPr>
          <w:rFonts w:cs="Arial"/>
        </w:rPr>
        <w:t>2022</w:t>
      </w:r>
      <w:r w:rsidR="00FC5635" w:rsidRPr="003837E1">
        <w:rPr>
          <w:rFonts w:cs="Arial"/>
        </w:rPr>
        <w:t>/</w:t>
      </w:r>
      <w:r w:rsidR="003837E1" w:rsidRPr="003837E1">
        <w:rPr>
          <w:rFonts w:cs="Arial"/>
        </w:rPr>
        <w:t>2023</w:t>
      </w:r>
      <w:r w:rsidRPr="003837E1">
        <w:rPr>
          <w:rFonts w:cs="Arial"/>
        </w:rPr>
        <w:t xml:space="preserve"> </w:t>
      </w:r>
      <w:r>
        <w:rPr>
          <w:rFonts w:cs="Arial"/>
        </w:rPr>
        <w:t xml:space="preserve">es de mi autoría, original e inédito y </w:t>
      </w:r>
    </w:p>
    <w:p w14:paraId="71E9558C"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71E9558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71E9558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71E9558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0"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1"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2" w14:textId="2877E1CD"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Miguel Oleo Blanco</w:t>
      </w:r>
      <w:r w:rsidRPr="00A45F7F">
        <w:rPr>
          <w:rFonts w:cs="Arial"/>
          <w:color w:val="FF0000"/>
        </w:rPr>
        <w:t xml:space="preserve">              </w:t>
      </w:r>
      <w:r w:rsidRPr="001A218C">
        <w:rPr>
          <w:rFonts w:cs="Arial"/>
        </w:rPr>
        <w:t>Fecha: ……/ ……/ ……</w:t>
      </w:r>
    </w:p>
    <w:p w14:paraId="71E95593"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71E95594"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71E95595"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71E9559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1E95597"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8" w14:textId="7EEA6963"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Yue Duan</w:t>
      </w:r>
      <w:r w:rsidRPr="00A45F7F">
        <w:rPr>
          <w:rFonts w:cs="Arial"/>
          <w:color w:val="FF0000"/>
        </w:rPr>
        <w:t xml:space="preserve">             </w:t>
      </w:r>
      <w:r w:rsidRPr="001A218C">
        <w:rPr>
          <w:rFonts w:cs="Arial"/>
        </w:rPr>
        <w:t>Fecha: ……/ ……/ ……</w:t>
      </w:r>
    </w:p>
    <w:p w14:paraId="71E9559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C"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71E9559D"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71E95697" wp14:editId="71E95698">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9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9F"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A0"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3" w14:textId="77777777" w:rsidR="003019C5" w:rsidRPr="009B4F48" w:rsidRDefault="003019C5" w:rsidP="003019C5">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GRADO</w:t>
      </w:r>
    </w:p>
    <w:p w14:paraId="580FF0D6" w14:textId="77777777" w:rsidR="003837E1" w:rsidRPr="00451CCB" w:rsidRDefault="003837E1" w:rsidP="003837E1">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697337B"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19EEB8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8BF290E"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0896FE11"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39D8EF2"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E81994D"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CE3126F"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E472915"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AFFCEB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42AB06C5"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Autor: Miguel Oleo Blanco</w:t>
      </w:r>
    </w:p>
    <w:p w14:paraId="362F92CD"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Director: Yue Duan</w:t>
      </w:r>
    </w:p>
    <w:p w14:paraId="5A1F9724"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Co-Director: Sajad Meisami</w:t>
      </w:r>
    </w:p>
    <w:p w14:paraId="08F623A9"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65C2CD3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7D482B2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54AD0F8C" w14:textId="77777777" w:rsidR="003837E1" w:rsidRPr="006D255D" w:rsidRDefault="003837E1" w:rsidP="003837E1">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B6" w14:textId="77777777" w:rsidR="00A86055" w:rsidRDefault="00A86055">
      <w:pPr>
        <w:spacing w:after="0" w:line="240" w:lineRule="auto"/>
        <w:jc w:val="left"/>
        <w:rPr>
          <w:rFonts w:eastAsiaTheme="minorHAnsi"/>
          <w:b/>
          <w:caps/>
          <w:sz w:val="28"/>
          <w:szCs w:val="22"/>
          <w:lang w:val="es-ES" w:eastAsia="en-US"/>
        </w:rPr>
      </w:pPr>
    </w:p>
    <w:p w14:paraId="71E955B7"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1E955B8" w14:textId="77777777" w:rsidR="00A86055" w:rsidRPr="009B4F48" w:rsidRDefault="00A86055" w:rsidP="00A86055">
      <w:pPr>
        <w:rPr>
          <w:lang w:val="en-US"/>
        </w:rPr>
      </w:pPr>
      <w:r w:rsidRPr="009B4F48">
        <w:rPr>
          <w:lang w:val="en-US"/>
        </w:rPr>
        <w:t>Esta sección es opcional</w:t>
      </w:r>
    </w:p>
    <w:p w14:paraId="71E955B9" w14:textId="77777777" w:rsidR="00A86055" w:rsidRPr="009B4F48" w:rsidRDefault="00A86055">
      <w:pPr>
        <w:spacing w:after="0" w:line="240" w:lineRule="auto"/>
        <w:jc w:val="left"/>
        <w:rPr>
          <w:lang w:val="en-US"/>
        </w:rPr>
      </w:pPr>
      <w:r w:rsidRPr="009B4F48">
        <w:rPr>
          <w:lang w:val="en-US"/>
        </w:rPr>
        <w:br w:type="page"/>
      </w:r>
    </w:p>
    <w:p w14:paraId="71E955BA" w14:textId="77777777" w:rsidR="00A86055" w:rsidRPr="009B4F48" w:rsidRDefault="00A86055">
      <w:pPr>
        <w:spacing w:after="0" w:line="240" w:lineRule="auto"/>
        <w:jc w:val="left"/>
        <w:rPr>
          <w:rFonts w:eastAsiaTheme="minorHAnsi"/>
          <w:b/>
          <w:caps/>
          <w:sz w:val="28"/>
          <w:szCs w:val="22"/>
          <w:lang w:val="en-US" w:eastAsia="en-US"/>
        </w:rPr>
      </w:pPr>
      <w:r w:rsidRPr="009B4F48">
        <w:rPr>
          <w:rFonts w:eastAsiaTheme="minorHAnsi"/>
          <w:b/>
          <w:caps/>
          <w:sz w:val="28"/>
          <w:szCs w:val="22"/>
          <w:lang w:val="en-US" w:eastAsia="en-US"/>
        </w:rPr>
        <w:lastRenderedPageBreak/>
        <w:br w:type="page"/>
      </w:r>
    </w:p>
    <w:p w14:paraId="71E955BB" w14:textId="28C33CC2" w:rsidR="00022B22" w:rsidRPr="007B5159" w:rsidRDefault="004D0861" w:rsidP="0070321C">
      <w:pPr>
        <w:spacing w:after="160" w:line="240" w:lineRule="auto"/>
        <w:rPr>
          <w:rFonts w:eastAsiaTheme="minorHAnsi"/>
          <w:b/>
          <w:caps/>
          <w:sz w:val="28"/>
          <w:szCs w:val="22"/>
          <w:lang w:val="en-US" w:eastAsia="en-US"/>
        </w:rPr>
      </w:pPr>
      <w:r w:rsidRPr="007B5159">
        <w:rPr>
          <w:rFonts w:eastAsiaTheme="minorHAnsi"/>
          <w:b/>
          <w:caps/>
          <w:sz w:val="28"/>
          <w:szCs w:val="22"/>
          <w:lang w:val="en-US" w:eastAsia="en-US"/>
        </w:rPr>
        <w:lastRenderedPageBreak/>
        <w:t>DECENTRALIZED APPLICATIONS’ SAFETY AND SECURITY</w:t>
      </w:r>
    </w:p>
    <w:p w14:paraId="71E955BC" w14:textId="4F68F754" w:rsidR="00022B22" w:rsidRPr="009B4F48" w:rsidRDefault="00022B22" w:rsidP="0070321C">
      <w:pPr>
        <w:spacing w:after="0" w:line="240" w:lineRule="auto"/>
        <w:rPr>
          <w:b/>
          <w:lang w:val="es-ES"/>
        </w:rPr>
      </w:pPr>
      <w:r w:rsidRPr="009B4F48">
        <w:rPr>
          <w:b/>
          <w:lang w:val="es-ES"/>
        </w:rPr>
        <w:t xml:space="preserve">Autor: </w:t>
      </w:r>
      <w:r w:rsidR="004D0861" w:rsidRPr="009B4F48">
        <w:rPr>
          <w:b/>
          <w:lang w:val="es-ES"/>
        </w:rPr>
        <w:t>Oleo Blanco, Miguel</w:t>
      </w:r>
      <w:r w:rsidRPr="009B4F48">
        <w:rPr>
          <w:b/>
          <w:lang w:val="es-ES"/>
        </w:rPr>
        <w:t xml:space="preserve"> </w:t>
      </w:r>
    </w:p>
    <w:p w14:paraId="44F7FF04" w14:textId="77777777" w:rsidR="007B5159" w:rsidRPr="007B5159" w:rsidRDefault="00022B22" w:rsidP="0070321C">
      <w:pPr>
        <w:spacing w:after="0" w:line="240" w:lineRule="auto"/>
      </w:pPr>
      <w:r w:rsidRPr="007B5159">
        <w:t xml:space="preserve">Director: </w:t>
      </w:r>
      <w:r w:rsidR="004D0861" w:rsidRPr="007B5159">
        <w:t>Duan, Yue</w:t>
      </w:r>
      <w:r w:rsidRPr="007B5159">
        <w:t>.</w:t>
      </w:r>
    </w:p>
    <w:p w14:paraId="71E955BE" w14:textId="7410AF33" w:rsidR="00022B22" w:rsidRPr="007B5159" w:rsidRDefault="007B5159" w:rsidP="007B5159">
      <w:pPr>
        <w:spacing w:after="0" w:line="240" w:lineRule="auto"/>
      </w:pPr>
      <w:r w:rsidRPr="007B5159">
        <w:t>Co-Director: Meisami, Sajad</w:t>
      </w:r>
    </w:p>
    <w:p w14:paraId="71E955BF" w14:textId="77777777" w:rsidR="00022B22" w:rsidRDefault="00022B22" w:rsidP="00022B22">
      <w:pPr>
        <w:rPr>
          <w:b/>
        </w:rPr>
      </w:pPr>
    </w:p>
    <w:p w14:paraId="6436BE2D" w14:textId="77777777" w:rsidR="002B4287" w:rsidRDefault="002B4287" w:rsidP="00022B22">
      <w:pPr>
        <w:rPr>
          <w:b/>
        </w:rPr>
      </w:pPr>
    </w:p>
    <w:p w14:paraId="71E955C0"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162426DF" w14:textId="4832EFB4" w:rsidR="008C6388" w:rsidRDefault="008C6388" w:rsidP="0070321C">
      <w:pPr>
        <w:tabs>
          <w:tab w:val="left" w:pos="4750"/>
        </w:tabs>
      </w:pPr>
      <w:r>
        <w:t>En</w:t>
      </w:r>
      <w:r w:rsidR="00C03023">
        <w:t xml:space="preserve"> </w:t>
      </w:r>
      <w:r w:rsidR="007656F8">
        <w:t xml:space="preserve">este trabajo se investigará </w:t>
      </w:r>
      <w:r w:rsidR="00EB283A">
        <w:t xml:space="preserve">sobre la seguridad de las aplicaciones distribuidas o DApps. </w:t>
      </w:r>
      <w:r w:rsidR="009B4F48">
        <w:t>Para ello se realizará un estudio previo sobre los distintos mecanismos de seguridad que la cartera digital Metamask proporciona a las aplicaciones</w:t>
      </w:r>
      <w:r w:rsidR="00B63EE5">
        <w:t xml:space="preserve">. Con los resultados obtenidos, se creará una herramienta de análisis estático del código para determinar la seguridad de </w:t>
      </w:r>
      <w:r w:rsidR="00DC0140">
        <w:t>estas</w:t>
      </w:r>
      <w:r w:rsidR="00B63EE5">
        <w:t>.</w:t>
      </w:r>
    </w:p>
    <w:p w14:paraId="71E955C2" w14:textId="4D7F3342" w:rsidR="00022B22" w:rsidRDefault="00022B22" w:rsidP="0070321C">
      <w:pPr>
        <w:tabs>
          <w:tab w:val="left" w:pos="4750"/>
        </w:tabs>
      </w:pPr>
      <w:r w:rsidRPr="00944033">
        <w:rPr>
          <w:b/>
        </w:rPr>
        <w:t>Palabras clave</w:t>
      </w:r>
      <w:r>
        <w:t xml:space="preserve">: </w:t>
      </w:r>
      <w:r w:rsidR="000943E1">
        <w:t>Blockchain</w:t>
      </w:r>
      <w:r>
        <w:t xml:space="preserve">, </w:t>
      </w:r>
      <w:r w:rsidR="00BB14D5">
        <w:t>DApps</w:t>
      </w:r>
      <w:r>
        <w:t xml:space="preserve">, </w:t>
      </w:r>
      <w:r w:rsidR="00BB14D5">
        <w:t>Ciberseguridad</w:t>
      </w:r>
      <w:r w:rsidR="00BA0C2F">
        <w:t>, Criptomonedas, Testing.</w:t>
      </w:r>
      <w:r w:rsidR="0070321C">
        <w:tab/>
      </w:r>
    </w:p>
    <w:p w14:paraId="71E955C3"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Introducción</w:t>
      </w:r>
    </w:p>
    <w:p w14:paraId="18294E61" w14:textId="77777777" w:rsidR="00D4710C" w:rsidRPr="00D4710C" w:rsidRDefault="00D4710C" w:rsidP="00D4710C">
      <w:pPr>
        <w:pStyle w:val="Prrafodelista"/>
        <w:numPr>
          <w:ilvl w:val="0"/>
          <w:numId w:val="0"/>
        </w:numPr>
        <w:spacing w:after="160" w:line="259" w:lineRule="auto"/>
        <w:ind w:left="360"/>
      </w:pPr>
      <w:r w:rsidRPr="00D4710C">
        <w:t>Desde la aparición de la tecnología de la cadena de bloques, muchos problemas de seguridad han surgido. Estos problemas normalmente vienen vinculado a estafas y fallos de seguridad vinculados a las aplicaciones descentralizadas que trabajan sobre el blockchain. Debido a esto, hay una necesidad por parte del usuario de fiarse de estas aplicaciones que, finalmente, pueden resultar maliciosas. Por ello, con este trabajo, se busca elaborar una herramienta que, analizando el código fuente de dichas aplicaciones, determine si es seguro de utilizar. Para ello, es necesaria una investigación previa sobre la implementación de los mecanismos de seguridad y su funcionamiento.</w:t>
      </w:r>
    </w:p>
    <w:p w14:paraId="71E955C6"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Definición del proyecto</w:t>
      </w:r>
    </w:p>
    <w:p w14:paraId="71E955C7" w14:textId="7D926C8E" w:rsidR="00022B22" w:rsidRDefault="004A2929" w:rsidP="00B35BE5">
      <w:pPr>
        <w:spacing w:line="240" w:lineRule="auto"/>
        <w:ind w:left="360"/>
        <w:rPr>
          <w:lang w:val="es-ES"/>
        </w:rPr>
      </w:pPr>
      <w:r w:rsidRPr="00CA3062">
        <w:rPr>
          <w:lang w:val="es-ES"/>
        </w:rPr>
        <w:t xml:space="preserve">El principal </w:t>
      </w:r>
      <w:r w:rsidR="002122C8" w:rsidRPr="00CA3062">
        <w:rPr>
          <w:lang w:val="es-ES"/>
        </w:rPr>
        <w:t xml:space="preserve">objetivo de este proyecto es la creación de </w:t>
      </w:r>
      <w:r w:rsidR="00CA3062" w:rsidRPr="00CA3062">
        <w:rPr>
          <w:lang w:val="es-ES"/>
        </w:rPr>
        <w:t xml:space="preserve">una </w:t>
      </w:r>
      <w:r w:rsidR="00CA3062">
        <w:rPr>
          <w:lang w:val="es-ES"/>
        </w:rPr>
        <w:t xml:space="preserve">herramienta que, analizando el código fuente de </w:t>
      </w:r>
      <w:r w:rsidR="00BC5B18">
        <w:rPr>
          <w:lang w:val="es-ES"/>
        </w:rPr>
        <w:t xml:space="preserve">una aplicación distribuida especificada, </w:t>
      </w:r>
      <w:r w:rsidR="0033707B">
        <w:rPr>
          <w:lang w:val="es-ES"/>
        </w:rPr>
        <w:t>determine su seguridad</w:t>
      </w:r>
      <w:r w:rsidR="00022B22" w:rsidRPr="00CA3062">
        <w:rPr>
          <w:lang w:val="es-ES"/>
        </w:rPr>
        <w:t>.</w:t>
      </w:r>
      <w:r w:rsidR="00645633">
        <w:rPr>
          <w:lang w:val="es-ES"/>
        </w:rPr>
        <w:t xml:space="preserve"> Para ello, como se ha citado en la sección de la introducción, hay una fase previa de </w:t>
      </w:r>
      <w:r w:rsidR="004A1D84">
        <w:rPr>
          <w:lang w:val="es-ES"/>
        </w:rPr>
        <w:t>investigación. Es esta fase primero se estudió el lenguaje de programación más usado entre las 100 DApps más usadas.</w:t>
      </w:r>
    </w:p>
    <w:p w14:paraId="7E102EAF" w14:textId="41FDFD29" w:rsidR="007D16BC" w:rsidRDefault="000D7CE7" w:rsidP="00B35BE5">
      <w:pPr>
        <w:spacing w:line="240" w:lineRule="auto"/>
        <w:ind w:left="360"/>
        <w:rPr>
          <w:lang w:val="es-ES"/>
        </w:rPr>
      </w:pPr>
      <w:r>
        <w:rPr>
          <w:lang w:val="es-ES"/>
        </w:rPr>
        <w:t>Una vez estudiado el lenguaje de programación, se estudia</w:t>
      </w:r>
      <w:r w:rsidR="002E0FDD">
        <w:rPr>
          <w:lang w:val="es-ES"/>
        </w:rPr>
        <w:t>n los diferentes métodos/paquetes para implementar el blockchain con las aplicaciones. En esta fase</w:t>
      </w:r>
      <w:r w:rsidR="007D4FBD">
        <w:rPr>
          <w:lang w:val="es-ES"/>
        </w:rPr>
        <w:t xml:space="preserve"> </w:t>
      </w:r>
      <w:r w:rsidR="00E46823">
        <w:rPr>
          <w:lang w:val="es-ES"/>
        </w:rPr>
        <w:t xml:space="preserve">se concluye que, independientemente del paquete, es la propia wallet la que gestiona los permisos y verificaciones. Debido a esto, se procederá a estudiar </w:t>
      </w:r>
      <w:r w:rsidR="00955676">
        <w:rPr>
          <w:lang w:val="es-ES"/>
        </w:rPr>
        <w:t>en profundidad Metamask, ya que es la principal wallet.</w:t>
      </w:r>
      <w:r w:rsidR="00927609">
        <w:rPr>
          <w:lang w:val="es-ES"/>
        </w:rPr>
        <w:t xml:space="preserve"> Estas wallets incorporan </w:t>
      </w:r>
      <w:r w:rsidR="005344C9">
        <w:rPr>
          <w:lang w:val="es-ES"/>
        </w:rPr>
        <w:t>una serie</w:t>
      </w:r>
      <w:r w:rsidR="00927609">
        <w:rPr>
          <w:lang w:val="es-ES"/>
        </w:rPr>
        <w:t xml:space="preserve"> de APIs</w:t>
      </w:r>
      <w:r w:rsidR="00276708">
        <w:rPr>
          <w:lang w:val="es-ES"/>
        </w:rPr>
        <w:t xml:space="preserve"> propias y heredadas de </w:t>
      </w:r>
      <w:r w:rsidR="00F51445">
        <w:rPr>
          <w:lang w:val="es-ES"/>
        </w:rPr>
        <w:t>E</w:t>
      </w:r>
      <w:r w:rsidR="00276708">
        <w:rPr>
          <w:lang w:val="es-ES"/>
        </w:rPr>
        <w:t>ther</w:t>
      </w:r>
      <w:r w:rsidR="007A5E77">
        <w:rPr>
          <w:lang w:val="es-ES"/>
        </w:rPr>
        <w:t>e</w:t>
      </w:r>
      <w:r w:rsidR="00276708">
        <w:rPr>
          <w:lang w:val="es-ES"/>
        </w:rPr>
        <w:t>um (o de otras criptomonedas).</w:t>
      </w:r>
      <w:r w:rsidR="002E0FDD">
        <w:rPr>
          <w:lang w:val="es-ES"/>
        </w:rPr>
        <w:t xml:space="preserve"> </w:t>
      </w:r>
      <w:r w:rsidR="00D9239B">
        <w:rPr>
          <w:lang w:val="es-ES"/>
        </w:rPr>
        <w:t>Para comprender en detalle el funcionamiento de estas APIs, se ha creado una tabla con los 70 diferentes métodos</w:t>
      </w:r>
      <w:r w:rsidR="0077297D">
        <w:rPr>
          <w:lang w:val="es-ES"/>
        </w:rPr>
        <w:t xml:space="preserve">, los parámetros obligatorios y opcionales, si es necesaria confirmación y el resultado </w:t>
      </w:r>
      <w:r w:rsidR="00063266">
        <w:rPr>
          <w:lang w:val="es-ES"/>
        </w:rPr>
        <w:t>de este</w:t>
      </w:r>
      <w:r w:rsidR="0077297D">
        <w:rPr>
          <w:lang w:val="es-ES"/>
        </w:rPr>
        <w:t>.</w:t>
      </w:r>
      <w:r w:rsidR="00063266">
        <w:rPr>
          <w:lang w:val="es-ES"/>
        </w:rPr>
        <w:t xml:space="preserve"> En esta fase, se concluye que la documentación, al no haber una organización principal detrás de </w:t>
      </w:r>
      <w:r w:rsidR="007A5E77">
        <w:rPr>
          <w:lang w:val="es-ES"/>
        </w:rPr>
        <w:t>definición de estos métodos, las implementaciones pueden tener pequeñas diferencias con las recomendaciones de Ethereum (EIP).</w:t>
      </w:r>
      <w:r w:rsidR="00C45C27">
        <w:rPr>
          <w:lang w:val="es-ES"/>
        </w:rPr>
        <w:t xml:space="preserve"> Una vez detectadas las </w:t>
      </w:r>
      <w:r w:rsidR="003110F8">
        <w:rPr>
          <w:lang w:val="es-ES"/>
        </w:rPr>
        <w:t xml:space="preserve">APIs necesarias de confirmación, se realiza un estudio en profundidad de las mismas. </w:t>
      </w:r>
      <w:r w:rsidR="003110F8">
        <w:rPr>
          <w:lang w:val="es-ES"/>
        </w:rPr>
        <w:lastRenderedPageBreak/>
        <w:t xml:space="preserve">Para ello, se analiza el código fuente </w:t>
      </w:r>
      <w:r w:rsidR="00874033">
        <w:rPr>
          <w:lang w:val="es-ES"/>
        </w:rPr>
        <w:t>de estas</w:t>
      </w:r>
      <w:r w:rsidR="00BF798D">
        <w:rPr>
          <w:lang w:val="es-ES"/>
        </w:rPr>
        <w:t xml:space="preserve"> y se compara con el proporcionado por la documentación de Metamask.</w:t>
      </w:r>
    </w:p>
    <w:p w14:paraId="371DE846" w14:textId="55B7752B" w:rsidR="00D42E74" w:rsidRDefault="00D42E74" w:rsidP="00B35BE5">
      <w:pPr>
        <w:spacing w:line="240" w:lineRule="auto"/>
        <w:ind w:left="360"/>
        <w:rPr>
          <w:lang w:val="es-ES"/>
        </w:rPr>
      </w:pPr>
      <w:r>
        <w:rPr>
          <w:lang w:val="es-ES"/>
        </w:rPr>
        <w:t xml:space="preserve">Una vez entendido el código, se procede a buscar la implementación de </w:t>
      </w:r>
      <w:r w:rsidR="00011474">
        <w:rPr>
          <w:lang w:val="es-ES"/>
        </w:rPr>
        <w:t xml:space="preserve">tres métodos de firma en el listado de las 100 DApps. Estos tres métodos son </w:t>
      </w:r>
      <w:r w:rsidR="00386E26">
        <w:rPr>
          <w:i/>
          <w:iCs/>
          <w:lang w:val="es-ES"/>
        </w:rPr>
        <w:t>eth_sign, eth</w:t>
      </w:r>
      <w:r w:rsidR="00D72D79">
        <w:rPr>
          <w:i/>
          <w:iCs/>
          <w:lang w:val="es-ES"/>
        </w:rPr>
        <w:t>_</w:t>
      </w:r>
      <w:r w:rsidR="00386E26">
        <w:rPr>
          <w:i/>
          <w:iCs/>
          <w:lang w:val="es-ES"/>
        </w:rPr>
        <w:t>signtypeddata</w:t>
      </w:r>
      <w:r w:rsidR="00386E26">
        <w:rPr>
          <w:lang w:val="es-ES"/>
        </w:rPr>
        <w:t xml:space="preserve"> y </w:t>
      </w:r>
      <w:r w:rsidR="00386E26">
        <w:rPr>
          <w:i/>
          <w:iCs/>
          <w:lang w:val="es-ES"/>
        </w:rPr>
        <w:t>personal_sign</w:t>
      </w:r>
      <w:r w:rsidR="00F12455">
        <w:rPr>
          <w:lang w:val="es-ES"/>
        </w:rPr>
        <w:t>, haciendo hincapié en el segundo.</w:t>
      </w:r>
      <w:r w:rsidR="00606C6D">
        <w:rPr>
          <w:lang w:val="es-ES"/>
        </w:rPr>
        <w:t xml:space="preserve"> Para el estudio </w:t>
      </w:r>
      <w:r w:rsidR="005916AD">
        <w:rPr>
          <w:lang w:val="es-ES"/>
        </w:rPr>
        <w:t>del</w:t>
      </w:r>
      <w:r w:rsidR="00606C6D">
        <w:rPr>
          <w:lang w:val="es-ES"/>
        </w:rPr>
        <w:t xml:space="preserve"> método </w:t>
      </w:r>
      <w:r w:rsidR="002824EF">
        <w:rPr>
          <w:i/>
          <w:iCs/>
          <w:lang w:val="es-ES"/>
        </w:rPr>
        <w:t>eth_signtypeddata</w:t>
      </w:r>
      <w:r w:rsidR="002824EF">
        <w:rPr>
          <w:lang w:val="es-ES"/>
        </w:rPr>
        <w:t xml:space="preserve"> se ha creado un</w:t>
      </w:r>
      <w:r w:rsidR="0024607D">
        <w:rPr>
          <w:lang w:val="es-ES"/>
        </w:rPr>
        <w:t xml:space="preserve">a aplicación para test en la que se han probado distintos contenidos para </w:t>
      </w:r>
      <w:r w:rsidR="001C3F80">
        <w:rPr>
          <w:lang w:val="es-ES"/>
        </w:rPr>
        <w:t>determinar la seguridad de este método.</w:t>
      </w:r>
      <w:r w:rsidR="00194CDF">
        <w:rPr>
          <w:lang w:val="es-ES"/>
        </w:rPr>
        <w:t xml:space="preserve"> Con estas pruebas se ha logrado determinar la estructura mínima necesaria para que la</w:t>
      </w:r>
      <w:r w:rsidR="004C63DF">
        <w:rPr>
          <w:lang w:val="es-ES"/>
        </w:rPr>
        <w:t xml:space="preserve"> firma resultante al ejecutar este </w:t>
      </w:r>
      <w:r w:rsidR="005916AD">
        <w:rPr>
          <w:lang w:val="es-ES"/>
        </w:rPr>
        <w:t>método</w:t>
      </w:r>
      <w:r w:rsidR="004C63DF">
        <w:rPr>
          <w:lang w:val="es-ES"/>
        </w:rPr>
        <w:t xml:space="preserve"> sea exitosa. También, se ha logrado terminar que, debido a la flexibilidad que ofrece este método, no </w:t>
      </w:r>
      <w:r w:rsidR="00AB5155">
        <w:rPr>
          <w:lang w:val="es-ES"/>
        </w:rPr>
        <w:t xml:space="preserve">se establecen parámetros obligatorios ni se </w:t>
      </w:r>
      <w:r w:rsidR="005916AD">
        <w:rPr>
          <w:lang w:val="es-ES"/>
        </w:rPr>
        <w:t>comprueban dichos parámetros.</w:t>
      </w:r>
    </w:p>
    <w:p w14:paraId="0371F6E3" w14:textId="2414F444" w:rsidR="00E15037" w:rsidRPr="00877961" w:rsidRDefault="00877961" w:rsidP="00B35BE5">
      <w:pPr>
        <w:spacing w:line="240" w:lineRule="auto"/>
        <w:ind w:left="360"/>
        <w:rPr>
          <w:color w:val="FF0000"/>
          <w:lang w:val="es-ES"/>
        </w:rPr>
      </w:pPr>
      <w:r w:rsidRPr="00877961">
        <w:rPr>
          <w:color w:val="FF0000"/>
          <w:lang w:val="es-ES"/>
        </w:rPr>
        <w:t>CONTINUAR</w:t>
      </w:r>
    </w:p>
    <w:p w14:paraId="71E955C8" w14:textId="77777777" w:rsidR="00022B22" w:rsidRDefault="00022B22" w:rsidP="00022B22">
      <w:pPr>
        <w:numPr>
          <w:ilvl w:val="0"/>
          <w:numId w:val="14"/>
        </w:numPr>
        <w:spacing w:after="200" w:line="276" w:lineRule="auto"/>
        <w:rPr>
          <w:b/>
        </w:rPr>
      </w:pPr>
      <w:r w:rsidRPr="00944033">
        <w:rPr>
          <w:b/>
        </w:rPr>
        <w:t>Descripción del modelo/sistema/herramienta</w:t>
      </w:r>
    </w:p>
    <w:p w14:paraId="71E955CC" w14:textId="6D06B20E" w:rsidR="00B35BE5" w:rsidRDefault="00480AB2" w:rsidP="00B35BE5">
      <w:pPr>
        <w:spacing w:after="200" w:line="276" w:lineRule="auto"/>
        <w:ind w:left="360"/>
        <w:rPr>
          <w:lang w:val="es-ES"/>
        </w:rPr>
      </w:pPr>
      <w:r>
        <w:rPr>
          <w:lang w:val="es-ES"/>
        </w:rPr>
        <w:t xml:space="preserve">La metodología empleada </w:t>
      </w:r>
      <w:r w:rsidR="00F53BCC">
        <w:rPr>
          <w:lang w:val="es-ES"/>
        </w:rPr>
        <w:t xml:space="preserve">para el correcto desarrollo del proyecto se basa en la metodología </w:t>
      </w:r>
      <w:r w:rsidR="00F53BCC">
        <w:rPr>
          <w:i/>
          <w:iCs/>
          <w:lang w:val="es-ES"/>
        </w:rPr>
        <w:t>Agile</w:t>
      </w:r>
      <w:r w:rsidR="00F53BCC">
        <w:rPr>
          <w:lang w:val="es-ES"/>
        </w:rPr>
        <w:t xml:space="preserve">. En esta metodología se crean muchos </w:t>
      </w:r>
      <w:r w:rsidR="00F53BCC">
        <w:rPr>
          <w:i/>
          <w:iCs/>
          <w:lang w:val="es-ES"/>
        </w:rPr>
        <w:t>Sprints</w:t>
      </w:r>
      <w:r w:rsidR="00F53BCC">
        <w:rPr>
          <w:lang w:val="es-ES"/>
        </w:rPr>
        <w:t xml:space="preserve"> (pequeñ</w:t>
      </w:r>
      <w:r w:rsidR="00406418">
        <w:rPr>
          <w:lang w:val="es-ES"/>
        </w:rPr>
        <w:t>as iteraciones del trabajo), consiguiendo reiterar el trabajo del trabajo e incorporar e incrementar el contenido de este. Esta metodología es la óptima para este tipo de trabajos ya que, como se trata de un trabajo de investigación, es difícil planificar todo desde un principio, ya que hay muchas incógnitas que surgen a lo largo del proyecto.</w:t>
      </w:r>
      <w:r w:rsidR="00BB034B">
        <w:rPr>
          <w:lang w:val="es-ES"/>
        </w:rPr>
        <w:t xml:space="preserve"> Para aplicar esta metodología en el proyecto, </w:t>
      </w:r>
      <w:r w:rsidR="00C90C38">
        <w:rPr>
          <w:lang w:val="es-ES"/>
        </w:rPr>
        <w:t>se ha optado por planificar al menos una reunión por semana (dos preferiblemente). En dichas reuniones, se</w:t>
      </w:r>
      <w:r w:rsidR="00A066AF">
        <w:rPr>
          <w:lang w:val="es-ES"/>
        </w:rPr>
        <w:t xml:space="preserve"> comentan los resultados obtenidos durante la semana y se discute y fijan los objetivos a obtener para la siguiente reunión.</w:t>
      </w:r>
    </w:p>
    <w:p w14:paraId="6FB1BEE6" w14:textId="2905DAB9" w:rsidR="00F55F05" w:rsidRDefault="004759D2" w:rsidP="00B35BE5">
      <w:pPr>
        <w:spacing w:after="200" w:line="276" w:lineRule="auto"/>
        <w:ind w:left="360"/>
        <w:rPr>
          <w:lang w:val="es-ES"/>
        </w:rPr>
      </w:pPr>
      <w:r>
        <w:rPr>
          <w:lang w:val="es-ES"/>
        </w:rPr>
        <w:t>Como se ha citado previamente, se trata de un trabajo de investigación. Esto conlleva que la</w:t>
      </w:r>
      <w:r w:rsidR="009B1CAF">
        <w:rPr>
          <w:lang w:val="es-ES"/>
        </w:rPr>
        <w:t xml:space="preserve"> mayor parte del proyecto se centra en conocer la herramienta que se emplea y el objetivo. Debido a esto, no es hasta el final del proyecto donde se obtiene </w:t>
      </w:r>
      <w:r w:rsidR="00EB3025">
        <w:rPr>
          <w:lang w:val="es-ES"/>
        </w:rPr>
        <w:t xml:space="preserve">un resultado mesurable. </w:t>
      </w:r>
      <w:r w:rsidR="00BB1FFA">
        <w:rPr>
          <w:lang w:val="es-ES"/>
        </w:rPr>
        <w:t xml:space="preserve">Otro de los objetivos del proyecto, es contribuir a la comunidad científica con la publicación de un </w:t>
      </w:r>
      <w:r w:rsidR="00BB1FFA">
        <w:rPr>
          <w:i/>
          <w:iCs/>
          <w:lang w:val="es-ES"/>
        </w:rPr>
        <w:t>paper</w:t>
      </w:r>
      <w:r w:rsidR="00BB1FFA">
        <w:rPr>
          <w:lang w:val="es-ES"/>
        </w:rPr>
        <w:t xml:space="preserve"> con los resultados obtenidos.</w:t>
      </w:r>
      <w:r w:rsidR="004A67E7">
        <w:rPr>
          <w:lang w:val="es-ES"/>
        </w:rPr>
        <w:t xml:space="preserve"> Este último objetivo, por motivos de tiempos, se ejecutará pasada la defensa de este trabajo.</w:t>
      </w:r>
    </w:p>
    <w:p w14:paraId="2928B190" w14:textId="581BE183" w:rsidR="004A67E7" w:rsidRDefault="004A67E7" w:rsidP="00B35BE5">
      <w:pPr>
        <w:spacing w:after="200" w:line="276" w:lineRule="auto"/>
        <w:ind w:left="360"/>
        <w:rPr>
          <w:lang w:val="es-ES"/>
        </w:rPr>
      </w:pPr>
      <w:r>
        <w:rPr>
          <w:lang w:val="es-ES"/>
        </w:rPr>
        <w:t xml:space="preserve">En cuanto a las herramientas que se utilizan a lo largo del desarrollo del trabajo, hay una gran variedad. Cada herramienta proporciona </w:t>
      </w:r>
      <w:r w:rsidR="007860EC">
        <w:rPr>
          <w:lang w:val="es-ES"/>
        </w:rPr>
        <w:t xml:space="preserve">una utilidad distinta </w:t>
      </w:r>
      <w:r w:rsidR="008F77C8">
        <w:rPr>
          <w:lang w:val="es-ES"/>
        </w:rPr>
        <w:t>(el cual se citará a continuación)</w:t>
      </w:r>
      <w:r w:rsidR="008E4D5B">
        <w:rPr>
          <w:lang w:val="es-ES"/>
        </w:rPr>
        <w:t xml:space="preserve"> al desarrollo del proyecto:</w:t>
      </w:r>
    </w:p>
    <w:p w14:paraId="69550F54" w14:textId="38EB24DB" w:rsidR="008E4D5B" w:rsidRDefault="00DE4271" w:rsidP="008E4D5B">
      <w:pPr>
        <w:pStyle w:val="Prrafodelista"/>
        <w:numPr>
          <w:ilvl w:val="0"/>
          <w:numId w:val="43"/>
        </w:numPr>
        <w:spacing w:line="276" w:lineRule="auto"/>
      </w:pPr>
      <w:r>
        <w:t>Metamask [1]</w:t>
      </w:r>
      <w:r w:rsidR="00A70A5B">
        <w:t xml:space="preserve">: Esta es la principal herramienta del proyecto. Esta es una </w:t>
      </w:r>
      <w:r w:rsidR="00A8757D">
        <w:t>cartera digi</w:t>
      </w:r>
      <w:r w:rsidR="00B5646C">
        <w:t>t</w:t>
      </w:r>
      <w:r w:rsidR="00A8757D">
        <w:t>al de criptomonedas</w:t>
      </w:r>
      <w:r w:rsidR="006413CC">
        <w:t xml:space="preserve"> que se conecta a las distintas aplicaciones descentralizadas y proporciona toda la seguridad, lógica y funciones a estas. De esta herramienta, se investigan las funciones de seguridad y aquellos métodos que requieren confirmación del usuario. Estos últimos son los más importantes, ya que se tratan de métodos con datos sensibles y por donde se introducen la gran mayoría de ataques.</w:t>
      </w:r>
    </w:p>
    <w:p w14:paraId="5222E6E8" w14:textId="6D69F005" w:rsidR="002D61E4" w:rsidRDefault="002D61E4" w:rsidP="008E4D5B">
      <w:pPr>
        <w:pStyle w:val="Prrafodelista"/>
        <w:numPr>
          <w:ilvl w:val="0"/>
          <w:numId w:val="43"/>
        </w:numPr>
        <w:spacing w:line="276" w:lineRule="auto"/>
      </w:pPr>
      <w:r>
        <w:t>Dap</w:t>
      </w:r>
      <w:r w:rsidR="00F14FA1">
        <w:t>pRadar</w:t>
      </w:r>
      <w:r>
        <w:t xml:space="preserve"> [2]: </w:t>
      </w:r>
      <w:r w:rsidR="00F14FA1">
        <w:t>Esta es una página web que nos proporciona información sobre las DApps con más tráfico (las más usadas) de</w:t>
      </w:r>
      <w:r w:rsidR="003D0BD9">
        <w:t xml:space="preserve">l internet. Esta herramienta nos proporciona la información necesaria para investigar el lenguaje de programación </w:t>
      </w:r>
      <w:r w:rsidR="003D0BD9">
        <w:lastRenderedPageBreak/>
        <w:t>más usado de las aplicaciones. Este listado se ha utilizado</w:t>
      </w:r>
      <w:r w:rsidR="00660E03">
        <w:t xml:space="preserve"> para llevar a cabo la investigación sobre la implementación de los distintos métodos estudiados.</w:t>
      </w:r>
    </w:p>
    <w:p w14:paraId="2704821B" w14:textId="2F4DB4EF" w:rsidR="00660E03" w:rsidRDefault="00843F56" w:rsidP="008E4D5B">
      <w:pPr>
        <w:pStyle w:val="Prrafodelista"/>
        <w:numPr>
          <w:ilvl w:val="0"/>
          <w:numId w:val="43"/>
        </w:numPr>
        <w:spacing w:line="276" w:lineRule="auto"/>
      </w:pPr>
      <w:r>
        <w:t xml:space="preserve">Google Drive: Esta herramienta se ha incorporado al proyecto para compartir la información que se va generando. Nos proporciona una plataforma para crear documentos y compartir con el resto de </w:t>
      </w:r>
      <w:r w:rsidR="001B27DF">
        <w:t>los miembros</w:t>
      </w:r>
      <w:r>
        <w:t xml:space="preserve"> del proyecto</w:t>
      </w:r>
      <w:r w:rsidR="001B27DF">
        <w:t>. Princi</w:t>
      </w:r>
      <w:r w:rsidR="00402546">
        <w:t xml:space="preserve">palmente se ha hecho uso de las hojas de cálculo tipo Excel para recoger toda la información sobre los distintos métodos de Metamask estudiados. Esto nos permite </w:t>
      </w:r>
      <w:r w:rsidR="0051236D">
        <w:t xml:space="preserve">listar toda la información de </w:t>
      </w:r>
      <w:r w:rsidR="00290A36">
        <w:t>forma organizada</w:t>
      </w:r>
      <w:r w:rsidR="001A6CB8">
        <w:t>.</w:t>
      </w:r>
    </w:p>
    <w:p w14:paraId="189EF02C" w14:textId="075ACAFA" w:rsidR="001A6CB8" w:rsidRDefault="001A6CB8" w:rsidP="008E4D5B">
      <w:pPr>
        <w:pStyle w:val="Prrafodelista"/>
        <w:numPr>
          <w:ilvl w:val="0"/>
          <w:numId w:val="43"/>
        </w:numPr>
        <w:spacing w:line="276" w:lineRule="auto"/>
      </w:pPr>
      <w:r>
        <w:t>Github [3]:</w:t>
      </w:r>
      <w:r w:rsidR="0021511D">
        <w:t xml:space="preserve"> Esta plataforma aporta un repositorio virtual en internet donde </w:t>
      </w:r>
      <w:r w:rsidR="002C0B2B">
        <w:t xml:space="preserve">tener disponible todo el material empleado. La principal diferencia con Google Drive, es que esta plataforma </w:t>
      </w:r>
      <w:r w:rsidR="00C423FB">
        <w:t>está</w:t>
      </w:r>
      <w:r w:rsidR="002C0B2B">
        <w:t xml:space="preserve"> enfocada al código fuente. También proporciona funciones específicas para equipos de desarrollo</w:t>
      </w:r>
      <w:r w:rsidR="006617E9">
        <w:t>.</w:t>
      </w:r>
    </w:p>
    <w:p w14:paraId="2346F367" w14:textId="4D89935F" w:rsidR="006617E9" w:rsidRDefault="006617E9" w:rsidP="008E4D5B">
      <w:pPr>
        <w:pStyle w:val="Prrafodelista"/>
        <w:numPr>
          <w:ilvl w:val="0"/>
          <w:numId w:val="43"/>
        </w:numPr>
        <w:spacing w:line="276" w:lineRule="auto"/>
      </w:pPr>
      <w:r>
        <w:t>Node.js [4]:</w:t>
      </w:r>
      <w:r w:rsidR="00724328">
        <w:t xml:space="preserve"> Este es un entorno de desarrollo y ejecución para JavaScript. La gran mayoría de aplicaciones descentralizadas, están desarrolladas en JavaScript o TypeScript (</w:t>
      </w:r>
      <w:r w:rsidR="007C4182">
        <w:t>lenguaje basado en JavaScript)</w:t>
      </w:r>
      <w:r w:rsidR="006D7E63">
        <w:t>. Esta herramienta se ha empleado para el desarrollo de una aplicación propia para test que se realizan a lo largo del proyecto</w:t>
      </w:r>
      <w:r w:rsidR="0072466C">
        <w:t>.</w:t>
      </w:r>
    </w:p>
    <w:p w14:paraId="63469E8E" w14:textId="06F4C51A" w:rsidR="00C423FB" w:rsidRDefault="00C423FB" w:rsidP="008E4D5B">
      <w:pPr>
        <w:pStyle w:val="Prrafodelista"/>
        <w:numPr>
          <w:ilvl w:val="0"/>
          <w:numId w:val="43"/>
        </w:numPr>
        <w:spacing w:line="276" w:lineRule="auto"/>
      </w:pPr>
      <w:r>
        <w:t>CodeQL [</w:t>
      </w:r>
      <w:r w:rsidR="00AE1DE1">
        <w:t>5</w:t>
      </w:r>
      <w:r>
        <w:t>]</w:t>
      </w:r>
      <w:r w:rsidR="00AE1DE1">
        <w:t>: Esta herramienta permite, añadiendo una serie de bases de datos de repositorios de código, realizar unas</w:t>
      </w:r>
      <w:r w:rsidR="00A95951">
        <w:t xml:space="preserve"> series de peticiones (queries) sobre dichos repositorios. Esta herramienta es muy potente </w:t>
      </w:r>
      <w:r w:rsidR="006F7A03">
        <w:t>ya que estas peticiones se programan en</w:t>
      </w:r>
      <w:r w:rsidR="008A4C21">
        <w:t xml:space="preserve"> un archivo .ql y eso permite muchísima flexibilidad de cara a hacer la petición necesaria. De cara a este proyecto, se empleará esta herramienta para </w:t>
      </w:r>
      <w:r w:rsidR="00020252">
        <w:t>recabar toda la información de seguridad de las bases de datos de aplicaciones descentralizadas. Con esta información, se podrá crear una conclusión sobre la seguridad de las aplicaciones que, posteriormente se publicará en un paper.</w:t>
      </w:r>
    </w:p>
    <w:p w14:paraId="1833BDA1" w14:textId="13AE136E" w:rsidR="00783D4D" w:rsidRPr="00783D4D" w:rsidRDefault="00783D4D" w:rsidP="008E4D5B">
      <w:pPr>
        <w:pStyle w:val="Prrafodelista"/>
        <w:numPr>
          <w:ilvl w:val="0"/>
          <w:numId w:val="43"/>
        </w:numPr>
        <w:spacing w:line="276" w:lineRule="auto"/>
        <w:rPr>
          <w:color w:val="FF0000"/>
        </w:rPr>
      </w:pPr>
      <w:r w:rsidRPr="00783D4D">
        <w:rPr>
          <w:color w:val="FF0000"/>
        </w:rPr>
        <w:t>CONTINUAR</w:t>
      </w:r>
    </w:p>
    <w:p w14:paraId="3039DD62" w14:textId="77777777" w:rsidR="00EA54F6" w:rsidRDefault="00EA54F6" w:rsidP="00EA54F6">
      <w:pPr>
        <w:spacing w:line="276" w:lineRule="auto"/>
      </w:pPr>
    </w:p>
    <w:p w14:paraId="3AF59685" w14:textId="77777777" w:rsidR="00EA54F6" w:rsidRDefault="00EA54F6" w:rsidP="00EA54F6">
      <w:pPr>
        <w:spacing w:line="276" w:lineRule="auto"/>
      </w:pPr>
    </w:p>
    <w:p w14:paraId="59EE4AAC" w14:textId="77777777" w:rsidR="00EA54F6" w:rsidRDefault="00EA54F6" w:rsidP="00EA54F6">
      <w:pPr>
        <w:spacing w:line="276" w:lineRule="auto"/>
      </w:pPr>
    </w:p>
    <w:p w14:paraId="770808DE" w14:textId="77777777" w:rsidR="00EA54F6" w:rsidRPr="008E4D5B" w:rsidRDefault="00EA54F6" w:rsidP="00EA54F6">
      <w:pPr>
        <w:spacing w:line="276" w:lineRule="auto"/>
      </w:pPr>
    </w:p>
    <w:p w14:paraId="71E955CD" w14:textId="77777777" w:rsidR="00B35BE5" w:rsidRDefault="00022B22" w:rsidP="00B35BE5">
      <w:pPr>
        <w:numPr>
          <w:ilvl w:val="0"/>
          <w:numId w:val="14"/>
        </w:numPr>
        <w:spacing w:after="200" w:line="276" w:lineRule="auto"/>
        <w:rPr>
          <w:b/>
        </w:rPr>
      </w:pPr>
      <w:r w:rsidRPr="00944033">
        <w:rPr>
          <w:b/>
        </w:rPr>
        <w:t>Resultados</w:t>
      </w:r>
    </w:p>
    <w:p w14:paraId="71E955CE" w14:textId="3ED62B0C" w:rsidR="00B35BE5" w:rsidRPr="00D124CE" w:rsidRDefault="00D124CE" w:rsidP="00315B07">
      <w:pPr>
        <w:pStyle w:val="Prrafodelista"/>
        <w:rPr>
          <w:lang w:val="en-US"/>
        </w:rPr>
      </w:pPr>
      <w:bookmarkStart w:id="0" w:name="_Hlk137236722"/>
      <w:r w:rsidRPr="00D52BFC">
        <w:rPr>
          <w:noProof/>
          <w:color w:val="FF0000"/>
          <w:lang w:val="en-US"/>
        </w:rPr>
        <w:lastRenderedPageBreak/>
        <mc:AlternateContent>
          <mc:Choice Requires="wpg">
            <w:drawing>
              <wp:anchor distT="0" distB="0" distL="114300" distR="114300" simplePos="0" relativeHeight="251654144" behindDoc="0" locked="0" layoutInCell="1" allowOverlap="1" wp14:anchorId="393E4BA5" wp14:editId="46055B9A">
                <wp:simplePos x="0" y="0"/>
                <wp:positionH relativeFrom="column">
                  <wp:posOffset>931545</wp:posOffset>
                </wp:positionH>
                <wp:positionV relativeFrom="paragraph">
                  <wp:posOffset>571058</wp:posOffset>
                </wp:positionV>
                <wp:extent cx="3529965" cy="2677160"/>
                <wp:effectExtent l="0" t="0" r="0" b="8890"/>
                <wp:wrapTopAndBottom/>
                <wp:docPr id="16382982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27" name="Imagen 27"/>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799574301" name="Cuadro de texto 1"/>
                        <wps:cNvSpPr txBox="1"/>
                        <wps:spPr>
                          <a:xfrm>
                            <a:off x="0" y="2305685"/>
                            <a:ext cx="3529965" cy="371475"/>
                          </a:xfrm>
                          <a:prstGeom prst="rect">
                            <a:avLst/>
                          </a:prstGeom>
                          <a:solidFill>
                            <a:prstClr val="white"/>
                          </a:solidFill>
                          <a:ln>
                            <a:noFill/>
                          </a:ln>
                        </wps:spPr>
                        <wps:txbx>
                          <w:txbxContent>
                            <w:p w14:paraId="7435946F" w14:textId="41B0394D" w:rsidR="00D124CE" w:rsidRPr="0034204E" w:rsidRDefault="00D124CE" w:rsidP="0033585E">
                              <w:pPr>
                                <w:pStyle w:val="Descripcin"/>
                                <w:rPr>
                                  <w:noProof/>
                                  <w:sz w:val="24"/>
                                  <w:lang w:eastAsia="en-US"/>
                                </w:rPr>
                              </w:pPr>
                              <w:bookmarkStart w:id="1" w:name="_Toc138445489"/>
                              <w:r>
                                <w:t xml:space="preserve">Ilustración </w:t>
                              </w:r>
                              <w:r>
                                <w:fldChar w:fldCharType="begin"/>
                              </w:r>
                              <w:r>
                                <w:instrText xml:space="preserve"> SEQ Ilustración \* ARABIC </w:instrText>
                              </w:r>
                              <w:r>
                                <w:fldChar w:fldCharType="separate"/>
                              </w:r>
                              <w:r w:rsidR="00FD63BE">
                                <w:rPr>
                                  <w:noProof/>
                                </w:rPr>
                                <w:t>1</w:t>
                              </w:r>
                              <w:r>
                                <w:fldChar w:fldCharType="end"/>
                              </w:r>
                              <w:r>
                                <w:t>: DApp desarrollada para las pruebas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3E4BA5" id="Grupo 1" o:spid="_x0000_s1026" style="position:absolute;left:0;text-align:left;margin-left:73.35pt;margin-top:44.95pt;width:277.95pt;height:210.8pt;z-index:251654144"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aLrU5su/2v7zP9v+0z/ZPnAAAAAAgBn86Z/kucqXfxXzlp1Mkdr87i/imwEAAAAw&#10;q9/9RUxdJtoptfnyr+IbAAAAALA7s7S42Sm1+fM/i2sHAAAAYHf+/M9i9pK2U2qjLxsAAACAefnT&#10;P4nZS9pOqU1YNQAAAADPI2QvaVIbAAAAgJcoZC9pUhsAAACAlyhkL2lSGwAAAICXKGQvaVIbAAAA&#10;gJcoZC9pz5fabP8RAAAAgJq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Cuadro de texto 1" o:spid="_x0000_s1028"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" stroked="f">
                  <v:textbox style="mso-fit-shape-to-text:t" inset="0,0,0,0">
                    <w:txbxContent>
                      <w:p w14:paraId="7435946F" w14:textId="41B0394D" w:rsidR="00D124CE" w:rsidRPr="0034204E" w:rsidRDefault="00D124CE" w:rsidP="0033585E">
                        <w:pPr>
                          <w:pStyle w:val="Descripcin"/>
                          <w:rPr>
                            <w:noProof/>
                            <w:sz w:val="24"/>
                            <w:lang w:eastAsia="en-US"/>
                          </w:rPr>
                        </w:pPr>
                        <w:bookmarkStart w:id="2" w:name="_Toc138445489"/>
                        <w:r>
                          <w:t xml:space="preserve">Ilustración </w:t>
                        </w:r>
                        <w:r>
                          <w:fldChar w:fldCharType="begin"/>
                        </w:r>
                        <w:r>
                          <w:instrText xml:space="preserve"> SEQ Ilustración \* ARABIC </w:instrText>
                        </w:r>
                        <w:r>
                          <w:fldChar w:fldCharType="separate"/>
                        </w:r>
                        <w:r w:rsidR="00FD63BE">
                          <w:rPr>
                            <w:noProof/>
                          </w:rPr>
                          <w:t>1</w:t>
                        </w:r>
                        <w:r>
                          <w:fldChar w:fldCharType="end"/>
                        </w:r>
                        <w:r>
                          <w:t>: DApp desarrollada para las pruebas</w:t>
                        </w:r>
                        <w:bookmarkEnd w:id="2"/>
                      </w:p>
                    </w:txbxContent>
                  </v:textbox>
                </v:shape>
                <w10:wrap type="topAndBottom"/>
              </v:group>
            </w:pict>
          </mc:Fallback>
        </mc:AlternateContent>
      </w:r>
      <w:r w:rsidR="00B35BE5" w:rsidRPr="00D52BFC">
        <w:rPr>
          <w:color w:val="FF0000"/>
          <w:lang w:val="en-US"/>
        </w:rPr>
        <w:t>Lorem ipsum dolor sit amet, consectetur adipisicing elit, sed do eiusmod tempor incididunt ut labore et dolore magna aliqua. Ut enim ad minim veniam, quis nostrud</w:t>
      </w:r>
      <w:r w:rsidR="00B35BE5" w:rsidRPr="00D124CE">
        <w:rPr>
          <w:lang w:val="en-US"/>
        </w:rPr>
        <w:t>.</w:t>
      </w:r>
    </w:p>
    <w:p w14:paraId="71E955CF" w14:textId="42EDA21F" w:rsidR="00B35BE5" w:rsidRPr="00D124CE" w:rsidRDefault="00B35BE5" w:rsidP="00B35BE5">
      <w:pPr>
        <w:keepNext/>
        <w:spacing w:line="259" w:lineRule="auto"/>
        <w:rPr>
          <w:lang w:val="en-US"/>
        </w:rPr>
      </w:pPr>
    </w:p>
    <w:p w14:paraId="71E955D1" w14:textId="77777777" w:rsidR="00022B22" w:rsidRDefault="00022B22" w:rsidP="00022B22">
      <w:pPr>
        <w:numPr>
          <w:ilvl w:val="0"/>
          <w:numId w:val="14"/>
        </w:numPr>
        <w:spacing w:after="200" w:line="276" w:lineRule="auto"/>
        <w:rPr>
          <w:b/>
        </w:rPr>
      </w:pPr>
      <w:r w:rsidRPr="00944033">
        <w:rPr>
          <w:b/>
        </w:rPr>
        <w:t>Conclusiones</w:t>
      </w:r>
    </w:p>
    <w:p w14:paraId="71E955D2" w14:textId="77777777" w:rsidR="00B35BE5" w:rsidRPr="00D52BFC" w:rsidRDefault="00B35BE5" w:rsidP="00B35BE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71E955D3" w14:textId="77777777" w:rsidR="00B35BE5" w:rsidRDefault="00B35BE5">
      <w:pPr>
        <w:spacing w:after="0" w:line="240" w:lineRule="auto"/>
        <w:jc w:val="left"/>
        <w:rPr>
          <w:b/>
        </w:rPr>
      </w:pPr>
    </w:p>
    <w:p w14:paraId="71E955D4" w14:textId="77777777" w:rsidR="00022B22" w:rsidRDefault="00022B22" w:rsidP="00022B22">
      <w:pPr>
        <w:numPr>
          <w:ilvl w:val="0"/>
          <w:numId w:val="14"/>
        </w:numPr>
        <w:spacing w:after="200" w:line="276" w:lineRule="auto"/>
        <w:rPr>
          <w:b/>
        </w:rPr>
      </w:pPr>
      <w:r w:rsidRPr="00944033">
        <w:rPr>
          <w:b/>
        </w:rPr>
        <w:t>Referencias</w:t>
      </w:r>
    </w:p>
    <w:p w14:paraId="71E955D5" w14:textId="19770DF7" w:rsidR="00B35BE5" w:rsidRDefault="00B35BE5" w:rsidP="00B35BE5">
      <w:pPr>
        <w:pStyle w:val="Referencia"/>
        <w:numPr>
          <w:ilvl w:val="0"/>
          <w:numId w:val="0"/>
        </w:numPr>
        <w:ind w:left="785" w:hanging="425"/>
      </w:pPr>
      <w:r>
        <w:t>[1]</w:t>
      </w:r>
      <w:r>
        <w:tab/>
        <w:t xml:space="preserve"> </w:t>
      </w:r>
      <w:r w:rsidR="00231104" w:rsidRPr="00231104">
        <w:t xml:space="preserve">The crypto wallet for Defi, Web3 Dapps and NFTs | MetaMask. (s. f.). </w:t>
      </w:r>
      <w:hyperlink r:id="rId11" w:history="1">
        <w:r w:rsidR="00231104" w:rsidRPr="00231104">
          <w:rPr>
            <w:rStyle w:val="Hipervnculo"/>
          </w:rPr>
          <w:t>https://metamask.io/</w:t>
        </w:r>
      </w:hyperlink>
    </w:p>
    <w:p w14:paraId="65580EC3" w14:textId="7E419394" w:rsidR="00EA0541" w:rsidRPr="00EA0541" w:rsidRDefault="00B35BE5" w:rsidP="00EA0541">
      <w:pPr>
        <w:pStyle w:val="Referencia"/>
        <w:numPr>
          <w:ilvl w:val="0"/>
          <w:numId w:val="0"/>
        </w:numPr>
        <w:ind w:left="785" w:hanging="425"/>
      </w:pPr>
      <w:r>
        <w:t>[2]</w:t>
      </w:r>
      <w:r>
        <w:tab/>
      </w:r>
      <w:r w:rsidR="000C26EC" w:rsidRPr="000C26EC">
        <w:t xml:space="preserve">DappRadar - The World’s Dapp Store | Blockchain Dapps Ranked. (s. f.). DappRadar. </w:t>
      </w:r>
      <w:hyperlink r:id="rId12" w:history="1">
        <w:r w:rsidR="000C26EC" w:rsidRPr="000C26EC">
          <w:rPr>
            <w:rStyle w:val="Hipervnculo"/>
          </w:rPr>
          <w:t>https://dappradar.com/</w:t>
        </w:r>
      </w:hyperlink>
    </w:p>
    <w:p w14:paraId="71E955D7" w14:textId="08EE33A6" w:rsidR="00B35BE5" w:rsidRDefault="00B35BE5" w:rsidP="00B35BE5">
      <w:pPr>
        <w:pStyle w:val="Referencia"/>
        <w:numPr>
          <w:ilvl w:val="0"/>
          <w:numId w:val="0"/>
        </w:numPr>
        <w:ind w:left="785" w:hanging="425"/>
        <w:rPr>
          <w:lang w:val="en-US"/>
        </w:rPr>
      </w:pPr>
      <w:r w:rsidRPr="00EA0541">
        <w:rPr>
          <w:lang w:val="en-US"/>
        </w:rPr>
        <w:t xml:space="preserve">[3] </w:t>
      </w:r>
      <w:r w:rsidRPr="00EA0541">
        <w:rPr>
          <w:lang w:val="en-US"/>
        </w:rPr>
        <w:tab/>
      </w:r>
      <w:r w:rsidR="00EA0541" w:rsidRPr="00EA0541">
        <w:rPr>
          <w:lang w:val="en-US"/>
        </w:rPr>
        <w:t xml:space="preserve">GitHub: Let’s build from here. (s. f.). GitHub. </w:t>
      </w:r>
      <w:hyperlink r:id="rId13" w:history="1">
        <w:r w:rsidR="00EA0541" w:rsidRPr="00EA0541">
          <w:rPr>
            <w:rStyle w:val="Hipervnculo"/>
            <w:lang w:val="en-US"/>
          </w:rPr>
          <w:t>https://github.com/</w:t>
        </w:r>
      </w:hyperlink>
    </w:p>
    <w:p w14:paraId="4E70F926" w14:textId="1561AE63" w:rsidR="00BB7B68" w:rsidRPr="00806E18" w:rsidRDefault="00313F69" w:rsidP="00BB7B68">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00D52BFC" w:rsidRPr="00D52BFC">
        <w:rPr>
          <w:lang w:val="en-US"/>
        </w:rPr>
        <w:t xml:space="preserve">Node.js. (s. f.). Node.js. </w:t>
      </w:r>
      <w:hyperlink r:id="rId14" w:history="1">
        <w:r w:rsidR="00D52BFC" w:rsidRPr="00806E18">
          <w:rPr>
            <w:rStyle w:val="Hipervnculo"/>
            <w:lang w:val="es-ES"/>
          </w:rPr>
          <w:t>https://nodejs.org/es</w:t>
        </w:r>
      </w:hyperlink>
    </w:p>
    <w:p w14:paraId="007CD6F7" w14:textId="1EAE610B" w:rsidR="00BB7B68" w:rsidRPr="00F454BE" w:rsidRDefault="00F454BE" w:rsidP="00BB7B68">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15" w:history="1">
        <w:r w:rsidRPr="000C711D">
          <w:rPr>
            <w:rStyle w:val="Hipervnculo"/>
            <w:lang w:val="es-ES"/>
          </w:rPr>
          <w:t>https://codeql.github.com/</w:t>
        </w:r>
      </w:hyperlink>
    </w:p>
    <w:p w14:paraId="000711E3" w14:textId="586E1EFE" w:rsidR="00BB7B68" w:rsidRPr="00BB7B68" w:rsidRDefault="00BB7B68" w:rsidP="00BB7B68">
      <w:pPr>
        <w:pStyle w:val="Referencia"/>
        <w:numPr>
          <w:ilvl w:val="0"/>
          <w:numId w:val="0"/>
        </w:numPr>
        <w:rPr>
          <w:color w:val="0000FF"/>
          <w:u w:val="single"/>
          <w:lang w:val="es-ES"/>
        </w:rPr>
      </w:pPr>
    </w:p>
    <w:p w14:paraId="638B2E7D" w14:textId="77777777" w:rsidR="00313F69" w:rsidRPr="00BB7B68" w:rsidRDefault="00313F69" w:rsidP="00B35BE5">
      <w:pPr>
        <w:pStyle w:val="Referencia"/>
        <w:numPr>
          <w:ilvl w:val="0"/>
          <w:numId w:val="0"/>
        </w:numPr>
        <w:ind w:left="785" w:hanging="425"/>
        <w:rPr>
          <w:lang w:val="es-ES"/>
        </w:rPr>
      </w:pPr>
    </w:p>
    <w:bookmarkEnd w:id="0"/>
    <w:p w14:paraId="0EFCB2D1" w14:textId="59A291C2" w:rsidR="00EA0541" w:rsidRPr="00BB7B68" w:rsidRDefault="00EA0541" w:rsidP="00B35BE5">
      <w:pPr>
        <w:pStyle w:val="Referencia"/>
        <w:numPr>
          <w:ilvl w:val="0"/>
          <w:numId w:val="0"/>
        </w:numPr>
        <w:ind w:left="785" w:hanging="425"/>
        <w:rPr>
          <w:lang w:val="es-ES"/>
        </w:rPr>
      </w:pPr>
      <w:r w:rsidRPr="00BB7B68">
        <w:rPr>
          <w:lang w:val="es-ES"/>
        </w:rPr>
        <w:t xml:space="preserve"> </w:t>
      </w:r>
    </w:p>
    <w:p w14:paraId="71E955D8" w14:textId="77777777" w:rsidR="00B35BE5" w:rsidRPr="00BB7B68" w:rsidRDefault="00B35BE5">
      <w:pPr>
        <w:spacing w:after="0" w:line="240" w:lineRule="auto"/>
        <w:jc w:val="left"/>
        <w:rPr>
          <w:sz w:val="22"/>
          <w:lang w:val="es-ES"/>
        </w:rPr>
      </w:pPr>
      <w:r w:rsidRPr="00BB7B68">
        <w:rPr>
          <w:lang w:val="es-ES"/>
        </w:rPr>
        <w:br w:type="page"/>
      </w:r>
    </w:p>
    <w:p w14:paraId="35BC1EF2" w14:textId="77777777" w:rsidR="00DC0140" w:rsidRPr="00DC0140" w:rsidRDefault="00DC0140" w:rsidP="00DC0140">
      <w:pPr>
        <w:spacing w:after="160" w:line="240" w:lineRule="auto"/>
        <w:rPr>
          <w:rFonts w:eastAsiaTheme="minorHAnsi"/>
          <w:b/>
          <w:caps/>
          <w:sz w:val="28"/>
          <w:szCs w:val="22"/>
          <w:lang w:val="en-US" w:eastAsia="en-US"/>
        </w:rPr>
      </w:pPr>
      <w:r w:rsidRPr="00DC0140">
        <w:rPr>
          <w:rFonts w:eastAsiaTheme="minorHAnsi"/>
          <w:b/>
          <w:caps/>
          <w:sz w:val="28"/>
          <w:szCs w:val="22"/>
          <w:lang w:val="en-US" w:eastAsia="en-US"/>
        </w:rPr>
        <w:lastRenderedPageBreak/>
        <w:t>DECENTRALIZED APPLICATIONS’ SAFETY AND SECURITY</w:t>
      </w:r>
    </w:p>
    <w:p w14:paraId="71E955DA" w14:textId="20CDA98E" w:rsidR="00B35BE5" w:rsidRPr="00DC0140" w:rsidRDefault="00B35BE5" w:rsidP="00FD220F">
      <w:pPr>
        <w:spacing w:after="0" w:line="240" w:lineRule="auto"/>
        <w:rPr>
          <w:b/>
          <w:lang w:val="en-US"/>
        </w:rPr>
      </w:pPr>
      <w:r w:rsidRPr="00DC0140">
        <w:rPr>
          <w:b/>
          <w:lang w:val="en-US"/>
        </w:rPr>
        <w:t xml:space="preserve">Author: </w:t>
      </w:r>
      <w:r w:rsidR="00DC0140" w:rsidRPr="00DC0140">
        <w:rPr>
          <w:b/>
          <w:lang w:val="en-US"/>
        </w:rPr>
        <w:t>Oleo Blanco, Miguel</w:t>
      </w:r>
      <w:r w:rsidR="00FD220F" w:rsidRPr="00DC0140">
        <w:rPr>
          <w:b/>
          <w:lang w:val="en-US"/>
        </w:rPr>
        <w:t>.</w:t>
      </w:r>
    </w:p>
    <w:p w14:paraId="71E955DB" w14:textId="512EEF9E" w:rsidR="00B35BE5" w:rsidRPr="00E542A9" w:rsidRDefault="002443D6" w:rsidP="00B35BE5">
      <w:pPr>
        <w:spacing w:after="0" w:line="240" w:lineRule="auto"/>
        <w:rPr>
          <w:bCs/>
          <w:lang w:val="en-US"/>
        </w:rPr>
      </w:pPr>
      <w:r w:rsidRPr="00E542A9">
        <w:rPr>
          <w:bCs/>
          <w:lang w:val="en-US"/>
        </w:rPr>
        <w:t>Supervisor</w:t>
      </w:r>
      <w:r w:rsidR="00B35BE5" w:rsidRPr="00E542A9">
        <w:rPr>
          <w:bCs/>
          <w:lang w:val="en-US"/>
        </w:rPr>
        <w:t xml:space="preserve">: </w:t>
      </w:r>
      <w:r w:rsidR="00DC0140" w:rsidRPr="00E542A9">
        <w:rPr>
          <w:bCs/>
          <w:lang w:val="en-US"/>
        </w:rPr>
        <w:t>Duan, Yue</w:t>
      </w:r>
      <w:r w:rsidR="00FD220F" w:rsidRPr="00E542A9">
        <w:rPr>
          <w:bCs/>
          <w:lang w:val="en-US"/>
        </w:rPr>
        <w:t xml:space="preserve">.  </w:t>
      </w:r>
    </w:p>
    <w:p w14:paraId="408551B2" w14:textId="28921BD8" w:rsidR="00DC0140" w:rsidRPr="00DC0140" w:rsidRDefault="00DC0140" w:rsidP="00DC0140">
      <w:pPr>
        <w:spacing w:after="0" w:line="240" w:lineRule="auto"/>
        <w:rPr>
          <w:bCs/>
          <w:lang w:val="en-US"/>
        </w:rPr>
      </w:pPr>
      <w:r w:rsidRPr="00DC0140">
        <w:rPr>
          <w:bCs/>
          <w:lang w:val="en-US"/>
        </w:rPr>
        <w:t>Co-Supervisor: Meisami, Sajad</w:t>
      </w:r>
    </w:p>
    <w:p w14:paraId="71E955DC" w14:textId="559BF7C6" w:rsidR="00B35BE5" w:rsidRPr="00DC0140" w:rsidRDefault="00B35BE5" w:rsidP="00B35BE5">
      <w:pPr>
        <w:spacing w:after="0" w:line="240" w:lineRule="auto"/>
        <w:rPr>
          <w:lang w:val="en-US"/>
        </w:rPr>
      </w:pPr>
    </w:p>
    <w:p w14:paraId="71E955DD" w14:textId="77777777" w:rsidR="00F10EB9" w:rsidRPr="00DC0140" w:rsidRDefault="00F10EB9" w:rsidP="00B35BE5">
      <w:pPr>
        <w:rPr>
          <w:b/>
          <w:lang w:val="en-US"/>
        </w:rPr>
      </w:pPr>
    </w:p>
    <w:p w14:paraId="71E955DE" w14:textId="77777777" w:rsidR="00B35BE5" w:rsidRPr="00E542A9" w:rsidRDefault="002443D6" w:rsidP="00F10EB9">
      <w:pPr>
        <w:spacing w:after="160" w:line="240" w:lineRule="auto"/>
        <w:rPr>
          <w:rFonts w:eastAsiaTheme="minorHAnsi"/>
          <w:b/>
          <w:caps/>
          <w:sz w:val="28"/>
          <w:szCs w:val="22"/>
          <w:lang w:val="en-US" w:eastAsia="en-US"/>
        </w:rPr>
      </w:pPr>
      <w:r w:rsidRPr="00E542A9">
        <w:rPr>
          <w:rFonts w:eastAsiaTheme="minorHAnsi"/>
          <w:b/>
          <w:caps/>
          <w:sz w:val="28"/>
          <w:szCs w:val="22"/>
          <w:lang w:val="en-US" w:eastAsia="en-US"/>
        </w:rPr>
        <w:t>ABSTRACT</w:t>
      </w:r>
      <w:r w:rsidR="00B35BE5" w:rsidRPr="00E542A9">
        <w:rPr>
          <w:rFonts w:eastAsiaTheme="minorHAnsi"/>
          <w:b/>
          <w:caps/>
          <w:sz w:val="28"/>
          <w:szCs w:val="22"/>
          <w:lang w:val="en-US" w:eastAsia="en-US"/>
        </w:rPr>
        <w:t xml:space="preserve"> </w:t>
      </w:r>
    </w:p>
    <w:p w14:paraId="2ADC8F51" w14:textId="20B93753" w:rsidR="00DC0140" w:rsidRPr="00F5032F" w:rsidRDefault="00E004D9" w:rsidP="00F5032F">
      <w:pPr>
        <w:tabs>
          <w:tab w:val="left" w:pos="4750"/>
        </w:tabs>
        <w:rPr>
          <w:lang w:val="en-US"/>
        </w:rPr>
      </w:pPr>
      <w:r w:rsidRPr="00E004D9">
        <w:rPr>
          <w:lang w:val="en-US"/>
        </w:rPr>
        <w:t>This is a research p</w:t>
      </w:r>
      <w:r>
        <w:rPr>
          <w:lang w:val="en-US"/>
        </w:rPr>
        <w:t xml:space="preserve">roject regarding the </w:t>
      </w:r>
      <w:r w:rsidR="00711E62">
        <w:rPr>
          <w:lang w:val="en-US"/>
        </w:rPr>
        <w:t xml:space="preserve">security of the distributed apps of the blockchain, also known as DApps. </w:t>
      </w:r>
      <w:r w:rsidR="00711E62" w:rsidRPr="00752093">
        <w:rPr>
          <w:lang w:val="en-US"/>
        </w:rPr>
        <w:t xml:space="preserve">The first phase </w:t>
      </w:r>
      <w:r w:rsidR="00752093" w:rsidRPr="00752093">
        <w:rPr>
          <w:lang w:val="en-US"/>
        </w:rPr>
        <w:t>objective is to research the different securi</w:t>
      </w:r>
      <w:r w:rsidR="00752093">
        <w:rPr>
          <w:lang w:val="en-US"/>
        </w:rPr>
        <w:t>ty methods</w:t>
      </w:r>
      <w:r w:rsidR="00283F30">
        <w:rPr>
          <w:lang w:val="en-US"/>
        </w:rPr>
        <w:t xml:space="preserve"> provided by the blockchain Metamask to the DApps. </w:t>
      </w:r>
      <w:r w:rsidR="00283F30" w:rsidRPr="00EE7D4D">
        <w:rPr>
          <w:lang w:val="en-US"/>
        </w:rPr>
        <w:t>With the results obtained</w:t>
      </w:r>
      <w:r w:rsidR="00EE7D4D" w:rsidRPr="00EE7D4D">
        <w:rPr>
          <w:lang w:val="en-US"/>
        </w:rPr>
        <w:t>, a static análisis tool will b</w:t>
      </w:r>
      <w:r w:rsidR="00EE7D4D">
        <w:rPr>
          <w:lang w:val="en-US"/>
        </w:rPr>
        <w:t xml:space="preserve">e created to run over DApps source codes and determine </w:t>
      </w:r>
      <w:r w:rsidR="00F5032F">
        <w:rPr>
          <w:lang w:val="en-US"/>
        </w:rPr>
        <w:t>their security.</w:t>
      </w:r>
    </w:p>
    <w:p w14:paraId="71E955E0" w14:textId="75CA6A27" w:rsidR="00B35BE5" w:rsidRPr="00F5032F" w:rsidRDefault="002443D6" w:rsidP="00B35BE5">
      <w:pPr>
        <w:tabs>
          <w:tab w:val="left" w:pos="4750"/>
        </w:tabs>
        <w:rPr>
          <w:lang w:val="en-US"/>
        </w:rPr>
      </w:pPr>
      <w:r w:rsidRPr="00F5032F">
        <w:rPr>
          <w:b/>
          <w:lang w:val="en-US"/>
        </w:rPr>
        <w:t>Keywords</w:t>
      </w:r>
      <w:r w:rsidR="00B35BE5" w:rsidRPr="00F5032F">
        <w:rPr>
          <w:lang w:val="en-US"/>
        </w:rPr>
        <w:t xml:space="preserve">: </w:t>
      </w:r>
      <w:r w:rsidR="000943E1" w:rsidRPr="00F5032F">
        <w:rPr>
          <w:lang w:val="en-US"/>
        </w:rPr>
        <w:t>Blockchain</w:t>
      </w:r>
      <w:r w:rsidR="00F5032F" w:rsidRPr="00F5032F">
        <w:rPr>
          <w:lang w:val="en-US"/>
        </w:rPr>
        <w:t xml:space="preserve">, DApps, </w:t>
      </w:r>
      <w:r w:rsidR="00F5032F">
        <w:rPr>
          <w:lang w:val="en-US"/>
        </w:rPr>
        <w:t>Cybersecur</w:t>
      </w:r>
      <w:r w:rsidR="000943E1">
        <w:rPr>
          <w:lang w:val="en-US"/>
        </w:rPr>
        <w:t>ity</w:t>
      </w:r>
      <w:r w:rsidR="00F5032F" w:rsidRPr="00F5032F">
        <w:rPr>
          <w:lang w:val="en-US"/>
        </w:rPr>
        <w:t xml:space="preserve">, </w:t>
      </w:r>
      <w:r w:rsidR="000943E1">
        <w:rPr>
          <w:lang w:val="en-US"/>
        </w:rPr>
        <w:t>Cryptocurrencies</w:t>
      </w:r>
      <w:r w:rsidR="00F5032F" w:rsidRPr="00F5032F">
        <w:rPr>
          <w:lang w:val="en-US"/>
        </w:rPr>
        <w:t>, Testing.</w:t>
      </w:r>
      <w:r w:rsidR="00F5032F" w:rsidRPr="00F5032F">
        <w:rPr>
          <w:lang w:val="en-US"/>
        </w:rPr>
        <w:tab/>
      </w:r>
      <w:r w:rsidR="00B35BE5" w:rsidRPr="00F5032F">
        <w:rPr>
          <w:lang w:val="en-US"/>
        </w:rPr>
        <w:tab/>
      </w:r>
    </w:p>
    <w:p w14:paraId="56723127" w14:textId="2968794A" w:rsidR="00F4702A" w:rsidRPr="00F4702A" w:rsidRDefault="00343530" w:rsidP="00F4702A">
      <w:pPr>
        <w:numPr>
          <w:ilvl w:val="0"/>
          <w:numId w:val="21"/>
        </w:numPr>
        <w:spacing w:after="160" w:line="259" w:lineRule="auto"/>
        <w:rPr>
          <w:lang w:val="es-ES"/>
        </w:rPr>
      </w:pPr>
      <w:r>
        <w:rPr>
          <w:rFonts w:eastAsiaTheme="minorHAnsi"/>
          <w:b/>
          <w:szCs w:val="22"/>
          <w:lang w:val="es-ES" w:eastAsia="en-US"/>
        </w:rPr>
        <w:t>Introduction</w:t>
      </w:r>
    </w:p>
    <w:p w14:paraId="71E955E2" w14:textId="48CCD23B" w:rsidR="00B35BE5" w:rsidRPr="00111D0F" w:rsidRDefault="00F4702A" w:rsidP="00111D0F">
      <w:pPr>
        <w:spacing w:after="160" w:line="259" w:lineRule="auto"/>
        <w:ind w:left="360"/>
        <w:rPr>
          <w:lang w:val="en-US"/>
        </w:rPr>
      </w:pPr>
      <w:r w:rsidRPr="00111D0F">
        <w:rPr>
          <w:lang w:val="en-US"/>
        </w:rPr>
        <w:t xml:space="preserve">Since the </w:t>
      </w:r>
      <w:r w:rsidR="00541024" w:rsidRPr="00111D0F">
        <w:rPr>
          <w:lang w:val="en-US"/>
        </w:rPr>
        <w:t>appeal</w:t>
      </w:r>
      <w:r w:rsidRPr="00111D0F">
        <w:rPr>
          <w:lang w:val="en-US"/>
        </w:rPr>
        <w:t xml:space="preserve"> of the Blockchain </w:t>
      </w:r>
      <w:r w:rsidR="00111D0F" w:rsidRPr="00111D0F">
        <w:rPr>
          <w:lang w:val="en-US"/>
        </w:rPr>
        <w:t>technology</w:t>
      </w:r>
      <w:r w:rsidRPr="00111D0F">
        <w:rPr>
          <w:lang w:val="en-US"/>
        </w:rPr>
        <w:t xml:space="preserve">, many security problems have emerged. </w:t>
      </w:r>
      <w:r w:rsidR="00541024" w:rsidRPr="00111D0F">
        <w:rPr>
          <w:lang w:val="en-US"/>
        </w:rPr>
        <w:t xml:space="preserve">These issues </w:t>
      </w:r>
      <w:r w:rsidR="00E31340" w:rsidRPr="00111D0F">
        <w:rPr>
          <w:lang w:val="en-US"/>
        </w:rPr>
        <w:t xml:space="preserve">are usually linked to </w:t>
      </w:r>
      <w:r w:rsidR="00111D0F" w:rsidRPr="00111D0F">
        <w:rPr>
          <w:lang w:val="en-US"/>
        </w:rPr>
        <w:t>phishing</w:t>
      </w:r>
      <w:r w:rsidR="00E31340" w:rsidRPr="00111D0F">
        <w:rPr>
          <w:lang w:val="en-US"/>
        </w:rPr>
        <w:t xml:space="preserve"> attacks, scams and </w:t>
      </w:r>
      <w:r w:rsidR="00397A99" w:rsidRPr="00111D0F">
        <w:rPr>
          <w:lang w:val="en-US"/>
        </w:rPr>
        <w:t xml:space="preserve">implementation faults with the </w:t>
      </w:r>
      <w:r w:rsidR="00111D0F" w:rsidRPr="00111D0F">
        <w:rPr>
          <w:lang w:val="en-US"/>
        </w:rPr>
        <w:t>decentralized</w:t>
      </w:r>
      <w:r w:rsidR="00397A99" w:rsidRPr="00111D0F">
        <w:rPr>
          <w:lang w:val="en-US"/>
        </w:rPr>
        <w:t xml:space="preserve"> apps that works on top of the blockchain</w:t>
      </w:r>
      <w:r w:rsidR="00057CE4" w:rsidRPr="00111D0F">
        <w:rPr>
          <w:lang w:val="en-US"/>
        </w:rPr>
        <w:t xml:space="preserve">. Due to this, there is an increasing need </w:t>
      </w:r>
      <w:r w:rsidR="00B0094E" w:rsidRPr="00111D0F">
        <w:rPr>
          <w:lang w:val="en-US"/>
        </w:rPr>
        <w:t xml:space="preserve">for the users to </w:t>
      </w:r>
      <w:r w:rsidR="00CC2417" w:rsidRPr="00111D0F">
        <w:rPr>
          <w:lang w:val="en-US"/>
        </w:rPr>
        <w:t>check for the security of those apps, which can be malicious. This Project seeks to</w:t>
      </w:r>
      <w:r w:rsidR="003923EB" w:rsidRPr="00111D0F">
        <w:rPr>
          <w:lang w:val="en-US"/>
        </w:rPr>
        <w:t xml:space="preserve"> create a tool</w:t>
      </w:r>
      <w:r w:rsidR="00B67C57" w:rsidRPr="00111D0F">
        <w:rPr>
          <w:lang w:val="en-US"/>
        </w:rPr>
        <w:t xml:space="preserve"> to check the </w:t>
      </w:r>
      <w:r w:rsidR="00836523" w:rsidRPr="00111D0F">
        <w:rPr>
          <w:lang w:val="en-US"/>
        </w:rPr>
        <w:t xml:space="preserve">source code of the apps in order to determine if they are safe to use by the final user. To achieve this, </w:t>
      </w:r>
      <w:r w:rsidR="00262803" w:rsidRPr="00111D0F">
        <w:rPr>
          <w:lang w:val="en-US"/>
        </w:rPr>
        <w:t>an investigation and research should be made over the topic of the security of the dapps and the blockchain wallets and how those met</w:t>
      </w:r>
      <w:r w:rsidR="00111D0F" w:rsidRPr="00111D0F">
        <w:rPr>
          <w:lang w:val="en-US"/>
        </w:rPr>
        <w:t>hods are implemented on real world decentralized applications. Lastly, a tool will be created to achieve it.</w:t>
      </w:r>
    </w:p>
    <w:p w14:paraId="71E955E3" w14:textId="486FE747" w:rsidR="00B35BE5" w:rsidRPr="00B35BE5" w:rsidRDefault="00343530" w:rsidP="002443D6">
      <w:pPr>
        <w:numPr>
          <w:ilvl w:val="0"/>
          <w:numId w:val="21"/>
        </w:numPr>
        <w:spacing w:after="160" w:line="259" w:lineRule="auto"/>
        <w:rPr>
          <w:rFonts w:eastAsiaTheme="minorHAnsi"/>
          <w:b/>
          <w:szCs w:val="22"/>
          <w:lang w:val="en-US" w:eastAsia="en-US"/>
        </w:rPr>
      </w:pPr>
      <w:r>
        <w:rPr>
          <w:rFonts w:eastAsiaTheme="minorHAnsi"/>
          <w:b/>
          <w:szCs w:val="22"/>
          <w:lang w:val="en-US" w:eastAsia="en-US"/>
        </w:rPr>
        <w:t>Project Definition</w:t>
      </w:r>
    </w:p>
    <w:p w14:paraId="6DF7DF4F" w14:textId="3731D6B3" w:rsidR="0035733D" w:rsidRPr="00E542A9" w:rsidRDefault="007A4329" w:rsidP="00E13271">
      <w:pPr>
        <w:pStyle w:val="Prrafodelista"/>
        <w:numPr>
          <w:ilvl w:val="0"/>
          <w:numId w:val="0"/>
        </w:numPr>
        <w:spacing w:line="240" w:lineRule="auto"/>
        <w:ind w:left="360"/>
        <w:rPr>
          <w:lang w:val="en-US"/>
        </w:rPr>
      </w:pPr>
      <w:r w:rsidRPr="007A4329">
        <w:rPr>
          <w:lang w:val="en-US"/>
        </w:rPr>
        <w:t>The main goa</w:t>
      </w:r>
      <w:r>
        <w:rPr>
          <w:lang w:val="en-US"/>
        </w:rPr>
        <w:t xml:space="preserve">l of the project is creating a tool that determines </w:t>
      </w:r>
      <w:r w:rsidR="00610BA9">
        <w:rPr>
          <w:lang w:val="en-US"/>
        </w:rPr>
        <w:t>whether</w:t>
      </w:r>
      <w:r>
        <w:rPr>
          <w:lang w:val="en-US"/>
        </w:rPr>
        <w:t xml:space="preserve"> a decentralized application is safe to</w:t>
      </w:r>
      <w:r w:rsidR="00610BA9">
        <w:rPr>
          <w:lang w:val="en-US"/>
        </w:rPr>
        <w:t xml:space="preserve"> use or not. </w:t>
      </w:r>
      <w:r w:rsidR="00610BA9" w:rsidRPr="00610BA9">
        <w:rPr>
          <w:lang w:val="en-US"/>
        </w:rPr>
        <w:t>This will be achieved by analyzing the source code o</w:t>
      </w:r>
      <w:r w:rsidR="00610BA9">
        <w:rPr>
          <w:lang w:val="en-US"/>
        </w:rPr>
        <w:t>f the application</w:t>
      </w:r>
      <w:r w:rsidR="004643CC">
        <w:rPr>
          <w:lang w:val="en-US"/>
        </w:rPr>
        <w:t xml:space="preserve">. </w:t>
      </w:r>
      <w:r w:rsidR="004643CC" w:rsidRPr="00343530">
        <w:rPr>
          <w:lang w:val="en-US"/>
        </w:rPr>
        <w:t xml:space="preserve">To achieve this, </w:t>
      </w:r>
      <w:r w:rsidR="00343530" w:rsidRPr="00343530">
        <w:rPr>
          <w:lang w:val="en-US"/>
        </w:rPr>
        <w:t>all the work mentioned on the I</w:t>
      </w:r>
      <w:r w:rsidR="00343530">
        <w:rPr>
          <w:lang w:val="en-US"/>
        </w:rPr>
        <w:t xml:space="preserve">ntroduction should be made, this includes all the research </w:t>
      </w:r>
      <w:r w:rsidR="0024655C">
        <w:rPr>
          <w:lang w:val="en-US"/>
        </w:rPr>
        <w:t>before</w:t>
      </w:r>
      <w:r w:rsidR="00343530">
        <w:rPr>
          <w:lang w:val="en-US"/>
        </w:rPr>
        <w:t xml:space="preserve"> the implementation of the tool. </w:t>
      </w:r>
      <w:r w:rsidR="00042002">
        <w:rPr>
          <w:lang w:val="en-US"/>
        </w:rPr>
        <w:t xml:space="preserve">The research phase starts with the </w:t>
      </w:r>
      <w:r w:rsidR="00AD3364">
        <w:rPr>
          <w:lang w:val="en-US"/>
        </w:rPr>
        <w:t>investigation of the most common programming languages used by the DApps</w:t>
      </w:r>
      <w:r w:rsidR="00E13271">
        <w:rPr>
          <w:lang w:val="en-US"/>
        </w:rPr>
        <w:t xml:space="preserve"> by analyzing the ranking of the top 100 used DApps.</w:t>
      </w:r>
    </w:p>
    <w:p w14:paraId="7EDF3DEF" w14:textId="588521B5" w:rsidR="00E13271" w:rsidRPr="00E542A9" w:rsidRDefault="00E13271" w:rsidP="00E13271">
      <w:pPr>
        <w:pStyle w:val="Prrafodelista"/>
        <w:numPr>
          <w:ilvl w:val="0"/>
          <w:numId w:val="0"/>
        </w:numPr>
        <w:spacing w:line="240" w:lineRule="auto"/>
        <w:ind w:left="360"/>
        <w:rPr>
          <w:lang w:val="en-US"/>
        </w:rPr>
      </w:pPr>
    </w:p>
    <w:p w14:paraId="593EDD1F" w14:textId="6253129C" w:rsidR="0035733D" w:rsidRDefault="00E13271" w:rsidP="00CA75A0">
      <w:pPr>
        <w:pStyle w:val="Prrafodelista"/>
        <w:numPr>
          <w:ilvl w:val="0"/>
          <w:numId w:val="0"/>
        </w:numPr>
        <w:spacing w:line="240" w:lineRule="auto"/>
        <w:ind w:left="360"/>
        <w:rPr>
          <w:lang w:val="en-US"/>
        </w:rPr>
      </w:pPr>
      <w:r w:rsidRPr="009C27BD">
        <w:rPr>
          <w:lang w:val="en-US"/>
        </w:rPr>
        <w:t xml:space="preserve">Once </w:t>
      </w:r>
      <w:r w:rsidR="009C27BD" w:rsidRPr="009C27BD">
        <w:rPr>
          <w:lang w:val="en-US"/>
        </w:rPr>
        <w:t>that the most c</w:t>
      </w:r>
      <w:r w:rsidR="009C27BD">
        <w:rPr>
          <w:lang w:val="en-US"/>
        </w:rPr>
        <w:t>ommon programming languages is defined, different methods and packages used to implement the blockchain into the applications, are researched.</w:t>
      </w:r>
      <w:r w:rsidR="00734866">
        <w:rPr>
          <w:lang w:val="en-US"/>
        </w:rPr>
        <w:t xml:space="preserve"> In this phase, it is conclude that, independently of the package used, the wallet is what handles all the logic, methods,</w:t>
      </w:r>
      <w:r w:rsidR="00EF5410">
        <w:rPr>
          <w:lang w:val="en-US"/>
        </w:rPr>
        <w:t xml:space="preserve"> permissions and verifications of the application.</w:t>
      </w:r>
      <w:r w:rsidR="00A165BE">
        <w:rPr>
          <w:lang w:val="en-US"/>
        </w:rPr>
        <w:t xml:space="preserve"> Due to this, the next step is</w:t>
      </w:r>
      <w:r w:rsidR="008161C8">
        <w:rPr>
          <w:lang w:val="en-US"/>
        </w:rPr>
        <w:t xml:space="preserve"> deeply studying in detail Metamask, due to the fact that it is the most used blockchain wallet</w:t>
      </w:r>
      <w:r w:rsidR="007C0D09">
        <w:rPr>
          <w:lang w:val="en-US"/>
        </w:rPr>
        <w:t xml:space="preserve">. </w:t>
      </w:r>
      <w:r w:rsidR="00EA5F1F" w:rsidRPr="00F12DB8">
        <w:rPr>
          <w:lang w:val="en-US"/>
        </w:rPr>
        <w:t>Metamask implements 70 different APIs</w:t>
      </w:r>
      <w:r w:rsidR="00F12DB8" w:rsidRPr="00F12DB8">
        <w:rPr>
          <w:lang w:val="en-US"/>
        </w:rPr>
        <w:t>, al lof these methods are st</w:t>
      </w:r>
      <w:r w:rsidR="00F12DB8">
        <w:rPr>
          <w:lang w:val="en-US"/>
        </w:rPr>
        <w:t xml:space="preserve">udied in detail and documented into a Google Spreadsheet with the required and optional parameters, </w:t>
      </w:r>
      <w:r w:rsidR="006D78E3">
        <w:rPr>
          <w:lang w:val="en-US"/>
        </w:rPr>
        <w:t xml:space="preserve">whether the user needs to confirm or not, and the return of the method. </w:t>
      </w:r>
      <w:r w:rsidR="002D7E5C" w:rsidRPr="002D7E5C">
        <w:rPr>
          <w:lang w:val="en-US"/>
        </w:rPr>
        <w:t>This phase concludes with the documentation that was obtained during the process.</w:t>
      </w:r>
      <w:r w:rsidR="002D7E5C">
        <w:rPr>
          <w:lang w:val="en-US"/>
        </w:rPr>
        <w:t xml:space="preserve"> </w:t>
      </w:r>
      <w:r w:rsidR="002D7E5C" w:rsidRPr="0073623C">
        <w:rPr>
          <w:lang w:val="en-US"/>
        </w:rPr>
        <w:t xml:space="preserve">There </w:t>
      </w:r>
      <w:r w:rsidR="0073623C" w:rsidRPr="0073623C">
        <w:rPr>
          <w:lang w:val="en-US"/>
        </w:rPr>
        <w:t>are no organizations behind the blockchain, so the d</w:t>
      </w:r>
      <w:r w:rsidR="0073623C">
        <w:rPr>
          <w:lang w:val="en-US"/>
        </w:rPr>
        <w:t xml:space="preserve">ocumentation, in most cases differs from one site to another. </w:t>
      </w:r>
      <w:r w:rsidR="0073623C" w:rsidRPr="0073623C">
        <w:rPr>
          <w:lang w:val="en-US"/>
        </w:rPr>
        <w:t xml:space="preserve">For that reason, the documentation obtained during </w:t>
      </w:r>
      <w:r w:rsidR="0073623C" w:rsidRPr="0073623C">
        <w:rPr>
          <w:lang w:val="en-US"/>
        </w:rPr>
        <w:lastRenderedPageBreak/>
        <w:t>the research, is key</w:t>
      </w:r>
      <w:r w:rsidR="0073623C">
        <w:rPr>
          <w:lang w:val="en-US"/>
        </w:rPr>
        <w:t xml:space="preserve"> for the success of the project. In the documentation </w:t>
      </w:r>
      <w:r w:rsidR="008D0CE3">
        <w:rPr>
          <w:lang w:val="en-US"/>
        </w:rPr>
        <w:t xml:space="preserve">all of this is stated with the differences that were found in between the experiments we carried out and the documentation form the Ethereum Implementation </w:t>
      </w:r>
      <w:r w:rsidR="006B1831">
        <w:rPr>
          <w:lang w:val="en-US"/>
        </w:rPr>
        <w:t xml:space="preserve">Proposals (EIP). </w:t>
      </w:r>
      <w:r w:rsidR="006B1831" w:rsidRPr="006B1831">
        <w:rPr>
          <w:lang w:val="en-US"/>
        </w:rPr>
        <w:t>Once all the APIs that need user confirmation, are d</w:t>
      </w:r>
      <w:r w:rsidR="006B1831">
        <w:rPr>
          <w:lang w:val="en-US"/>
        </w:rPr>
        <w:t>ocumented</w:t>
      </w:r>
      <w:r w:rsidR="009A59FE">
        <w:rPr>
          <w:lang w:val="en-US"/>
        </w:rPr>
        <w:t xml:space="preserve">, a deeper study is made into those. </w:t>
      </w:r>
      <w:r w:rsidR="009A59FE" w:rsidRPr="009A59FE">
        <w:rPr>
          <w:lang w:val="en-US"/>
        </w:rPr>
        <w:t>This includes mainly studying the source code and implementation provided</w:t>
      </w:r>
      <w:r w:rsidR="009A59FE">
        <w:rPr>
          <w:lang w:val="en-US"/>
        </w:rPr>
        <w:t xml:space="preserve"> by Metamask</w:t>
      </w:r>
      <w:r w:rsidR="00CA75A0">
        <w:rPr>
          <w:lang w:val="en-US"/>
        </w:rPr>
        <w:t>, and comparing it with the documentation obtained and provided.</w:t>
      </w:r>
    </w:p>
    <w:p w14:paraId="02CA0C2E" w14:textId="4B9B54B2" w:rsidR="00CA75A0" w:rsidRDefault="00CA75A0" w:rsidP="00CA75A0">
      <w:pPr>
        <w:pStyle w:val="Prrafodelista"/>
        <w:numPr>
          <w:ilvl w:val="0"/>
          <w:numId w:val="0"/>
        </w:numPr>
        <w:spacing w:line="240" w:lineRule="auto"/>
        <w:ind w:left="360"/>
        <w:rPr>
          <w:lang w:val="en-US"/>
        </w:rPr>
      </w:pPr>
    </w:p>
    <w:p w14:paraId="128452FA" w14:textId="210C9A05" w:rsidR="00CA75A0" w:rsidRPr="00AC0D4E" w:rsidRDefault="00CA75A0" w:rsidP="00CA75A0">
      <w:pPr>
        <w:pStyle w:val="Prrafodelista"/>
        <w:numPr>
          <w:ilvl w:val="0"/>
          <w:numId w:val="0"/>
        </w:numPr>
        <w:spacing w:line="240" w:lineRule="auto"/>
        <w:ind w:left="360"/>
        <w:rPr>
          <w:lang w:val="en-US"/>
        </w:rPr>
      </w:pPr>
      <w:r>
        <w:rPr>
          <w:lang w:val="en-US"/>
        </w:rPr>
        <w:t>Once the coded is understood,</w:t>
      </w:r>
      <w:r w:rsidR="00AC0D4E">
        <w:rPr>
          <w:lang w:val="en-US"/>
        </w:rPr>
        <w:t xml:space="preserve"> the next step is to look for the implementation of three of the main APIs into the top 100 Dapps. These three methods are </w:t>
      </w:r>
      <w:r w:rsidR="00AC0D4E">
        <w:rPr>
          <w:i/>
          <w:iCs/>
          <w:lang w:val="en-US"/>
        </w:rPr>
        <w:t>eth_sign</w:t>
      </w:r>
      <w:r w:rsidR="00AC0D4E">
        <w:rPr>
          <w:lang w:val="en-US"/>
        </w:rPr>
        <w:t xml:space="preserve">, </w:t>
      </w:r>
      <w:r w:rsidR="00AC0D4E">
        <w:rPr>
          <w:i/>
          <w:iCs/>
          <w:lang w:val="en-US"/>
        </w:rPr>
        <w:t>eth_signtypeddata</w:t>
      </w:r>
      <w:r w:rsidR="00AC0D4E">
        <w:rPr>
          <w:lang w:val="en-US"/>
        </w:rPr>
        <w:t xml:space="preserve"> and </w:t>
      </w:r>
      <w:r w:rsidR="00AC0D4E">
        <w:rPr>
          <w:i/>
          <w:iCs/>
          <w:lang w:val="en-US"/>
        </w:rPr>
        <w:t>eth_personal_sign</w:t>
      </w:r>
      <w:r w:rsidR="00AC0D4E">
        <w:rPr>
          <w:lang w:val="en-US"/>
        </w:rPr>
        <w:t>.</w:t>
      </w:r>
      <w:r w:rsidR="00946608">
        <w:rPr>
          <w:lang w:val="en-US"/>
        </w:rPr>
        <w:t xml:space="preserve"> In this project, the second method is the one that we focus the research, by implementing a test DApp that allows </w:t>
      </w:r>
      <w:r w:rsidR="0003116C">
        <w:rPr>
          <w:lang w:val="en-US"/>
        </w:rPr>
        <w:t>us to try out how the wallet checks all the parameters and data. Thanks to these tests, it is determined that this method is very powerful, modern and specially flexible. Most of the parameters are optional</w:t>
      </w:r>
      <w:r w:rsidR="0095688A">
        <w:rPr>
          <w:lang w:val="en-US"/>
        </w:rPr>
        <w:t>, which makes the method very flexible, but also very hard to make it secure, as the wallet cannot check all the data, only the definition of the structure and types.</w:t>
      </w:r>
    </w:p>
    <w:p w14:paraId="35CAB289" w14:textId="77777777" w:rsidR="0035733D" w:rsidRPr="00CA75A0" w:rsidRDefault="0035733D" w:rsidP="0035733D">
      <w:pPr>
        <w:pStyle w:val="Prrafodelista"/>
        <w:numPr>
          <w:ilvl w:val="0"/>
          <w:numId w:val="0"/>
        </w:numPr>
        <w:spacing w:line="240" w:lineRule="auto"/>
        <w:ind w:left="360"/>
        <w:rPr>
          <w:lang w:val="en-US"/>
        </w:rPr>
      </w:pPr>
    </w:p>
    <w:p w14:paraId="6B3FB748" w14:textId="77777777" w:rsidR="0035733D" w:rsidRPr="0035733D" w:rsidRDefault="0035733D" w:rsidP="0035733D">
      <w:pPr>
        <w:pStyle w:val="Prrafodelista"/>
        <w:numPr>
          <w:ilvl w:val="0"/>
          <w:numId w:val="0"/>
        </w:numPr>
        <w:spacing w:line="240" w:lineRule="auto"/>
        <w:ind w:left="360"/>
        <w:rPr>
          <w:color w:val="FF0000"/>
        </w:rPr>
      </w:pPr>
      <w:r w:rsidRPr="0035733D">
        <w:rPr>
          <w:color w:val="FF0000"/>
        </w:rPr>
        <w:t>CONTINUAR</w:t>
      </w:r>
    </w:p>
    <w:p w14:paraId="71E955E4" w14:textId="5D7EBB5E" w:rsidR="00B35BE5" w:rsidRDefault="00B35BE5" w:rsidP="00F10EB9">
      <w:pPr>
        <w:pStyle w:val="NormalResumen"/>
      </w:pPr>
      <w:r>
        <w:t>.</w:t>
      </w:r>
    </w:p>
    <w:p w14:paraId="71E955E5" w14:textId="2B84C41F" w:rsidR="00B35BE5" w:rsidRPr="00E542A9" w:rsidRDefault="00243153" w:rsidP="002443D6">
      <w:pPr>
        <w:numPr>
          <w:ilvl w:val="0"/>
          <w:numId w:val="21"/>
        </w:numPr>
        <w:spacing w:after="200" w:line="276" w:lineRule="auto"/>
        <w:rPr>
          <w:b/>
          <w:lang w:val="en-US"/>
        </w:rPr>
      </w:pPr>
      <w:r w:rsidRPr="00E542A9">
        <w:rPr>
          <w:b/>
          <w:lang w:val="en-US"/>
        </w:rPr>
        <w:t>Description of the model/system/tools</w:t>
      </w:r>
    </w:p>
    <w:p w14:paraId="3558DAF5" w14:textId="3F85A71E" w:rsidR="00243153" w:rsidRPr="00403C8A" w:rsidRDefault="00E542A9" w:rsidP="008541DE">
      <w:pPr>
        <w:spacing w:after="200" w:line="276" w:lineRule="auto"/>
        <w:ind w:left="360"/>
        <w:rPr>
          <w:lang w:val="en-US"/>
        </w:rPr>
      </w:pPr>
      <w:r>
        <w:rPr>
          <w:lang w:val="en-US"/>
        </w:rPr>
        <w:t>The methodology behind this project</w:t>
      </w:r>
      <w:r w:rsidR="00AC0608">
        <w:rPr>
          <w:lang w:val="en-US"/>
        </w:rPr>
        <w:t xml:space="preserve"> is key to the correct development of itself and it is based on the Agile methodology. With this methodology </w:t>
      </w:r>
      <w:r w:rsidR="007236FA">
        <w:rPr>
          <w:lang w:val="en-US"/>
        </w:rPr>
        <w:t>there are many Sprints (small iterations of the work)</w:t>
      </w:r>
      <w:r w:rsidR="006D414A">
        <w:rPr>
          <w:lang w:val="en-US"/>
        </w:rPr>
        <w:t xml:space="preserve">. </w:t>
      </w:r>
      <w:r w:rsidR="006D414A" w:rsidRPr="001B081F">
        <w:rPr>
          <w:lang w:val="en-US"/>
        </w:rPr>
        <w:t>With this methodology,</w:t>
      </w:r>
      <w:r w:rsidR="007E24ED" w:rsidRPr="001B081F">
        <w:rPr>
          <w:lang w:val="en-US"/>
        </w:rPr>
        <w:t xml:space="preserve"> the work is </w:t>
      </w:r>
      <w:r w:rsidR="00AC46BE" w:rsidRPr="001B081F">
        <w:rPr>
          <w:lang w:val="en-US"/>
        </w:rPr>
        <w:t>iterative,</w:t>
      </w:r>
      <w:r w:rsidR="007E24ED" w:rsidRPr="001B081F">
        <w:rPr>
          <w:lang w:val="en-US"/>
        </w:rPr>
        <w:t xml:space="preserve"> and we</w:t>
      </w:r>
      <w:r w:rsidR="001B081F" w:rsidRPr="001B081F">
        <w:rPr>
          <w:lang w:val="en-US"/>
        </w:rPr>
        <w:t xml:space="preserve"> c</w:t>
      </w:r>
      <w:r w:rsidR="001B081F">
        <w:rPr>
          <w:lang w:val="en-US"/>
        </w:rPr>
        <w:t xml:space="preserve">an implement new features on top of the previous </w:t>
      </w:r>
      <w:r w:rsidR="00214304">
        <w:rPr>
          <w:lang w:val="en-US"/>
        </w:rPr>
        <w:t>sprints.</w:t>
      </w:r>
      <w:r w:rsidR="006839CA">
        <w:rPr>
          <w:lang w:val="en-US"/>
        </w:rPr>
        <w:t xml:space="preserve"> This way of working is optimum </w:t>
      </w:r>
      <w:r w:rsidR="0091265F">
        <w:rPr>
          <w:lang w:val="en-US"/>
        </w:rPr>
        <w:t>for this type of research projects, due to the fact that we keep incorporating things that we find during the research</w:t>
      </w:r>
      <w:r w:rsidR="00C05982">
        <w:rPr>
          <w:lang w:val="en-US"/>
        </w:rPr>
        <w:t xml:space="preserve">. </w:t>
      </w:r>
      <w:r w:rsidR="00C05982" w:rsidRPr="00C05982">
        <w:rPr>
          <w:lang w:val="en-US"/>
        </w:rPr>
        <w:t xml:space="preserve">To implement this, several meetings will be held </w:t>
      </w:r>
      <w:r w:rsidR="00C05982">
        <w:rPr>
          <w:lang w:val="en-US"/>
        </w:rPr>
        <w:t xml:space="preserve">each week to discuss the results </w:t>
      </w:r>
      <w:r w:rsidR="008541DE">
        <w:rPr>
          <w:lang w:val="en-US"/>
        </w:rPr>
        <w:t>obtained during that week and the new objectives will be set.</w:t>
      </w:r>
    </w:p>
    <w:p w14:paraId="122E8471" w14:textId="6A6CE467" w:rsidR="00DB5687" w:rsidRDefault="00DB5687" w:rsidP="008541DE">
      <w:pPr>
        <w:spacing w:after="200" w:line="276" w:lineRule="auto"/>
        <w:ind w:left="360"/>
        <w:rPr>
          <w:lang w:val="en-US"/>
        </w:rPr>
      </w:pPr>
      <w:r w:rsidRPr="00DB5687">
        <w:rPr>
          <w:lang w:val="en-US"/>
        </w:rPr>
        <w:t>As mentioned before, this i</w:t>
      </w:r>
      <w:r>
        <w:rPr>
          <w:lang w:val="en-US"/>
        </w:rPr>
        <w:t>s a research project. That means that most of the duration of itself is</w:t>
      </w:r>
      <w:r w:rsidR="00523BEE">
        <w:rPr>
          <w:lang w:val="en-US"/>
        </w:rPr>
        <w:t xml:space="preserve"> occupied by the research part. </w:t>
      </w:r>
      <w:r w:rsidR="00523BEE" w:rsidRPr="00523BEE">
        <w:rPr>
          <w:lang w:val="en-US"/>
        </w:rPr>
        <w:t>Another important part is understanding the tools that will b</w:t>
      </w:r>
      <w:r w:rsidR="00523BEE">
        <w:rPr>
          <w:lang w:val="en-US"/>
        </w:rPr>
        <w:t xml:space="preserve">e used to research and to </w:t>
      </w:r>
      <w:r w:rsidR="00AC46BE">
        <w:rPr>
          <w:lang w:val="en-US"/>
        </w:rPr>
        <w:t>obtain</w:t>
      </w:r>
      <w:r w:rsidR="00AD2354">
        <w:rPr>
          <w:lang w:val="en-US"/>
        </w:rPr>
        <w:t xml:space="preserve"> the results. The main objective of this project is to create a </w:t>
      </w:r>
      <w:r w:rsidR="00AC46BE">
        <w:rPr>
          <w:lang w:val="en-US"/>
        </w:rPr>
        <w:t xml:space="preserve">paper in which all the results obtained will be mentioned and explained for the community. </w:t>
      </w:r>
      <w:r w:rsidR="00AC46BE" w:rsidRPr="00AC46BE">
        <w:rPr>
          <w:lang w:val="en-US"/>
        </w:rPr>
        <w:t>Due to timming, this last objectived might be reached a</w:t>
      </w:r>
      <w:r w:rsidR="00AC46BE">
        <w:rPr>
          <w:lang w:val="en-US"/>
        </w:rPr>
        <w:t>fter the defense of the project.</w:t>
      </w:r>
    </w:p>
    <w:p w14:paraId="158C6FA6" w14:textId="4F0A88DE" w:rsidR="009030DC" w:rsidRPr="00CD47BF" w:rsidRDefault="005B7AFB" w:rsidP="008541DE">
      <w:pPr>
        <w:spacing w:after="200" w:line="276" w:lineRule="auto"/>
        <w:ind w:left="360"/>
        <w:rPr>
          <w:lang w:val="en-US"/>
        </w:rPr>
      </w:pPr>
      <w:r w:rsidRPr="005B7AFB">
        <w:rPr>
          <w:lang w:val="en-US"/>
        </w:rPr>
        <w:t>There are several tools t</w:t>
      </w:r>
      <w:r>
        <w:rPr>
          <w:lang w:val="en-US"/>
        </w:rPr>
        <w:t xml:space="preserve">hat will be used during the project to achieve the objectives. </w:t>
      </w:r>
      <w:r w:rsidRPr="00CD47BF">
        <w:rPr>
          <w:lang w:val="en-US"/>
        </w:rPr>
        <w:t xml:space="preserve">Each tool </w:t>
      </w:r>
      <w:r w:rsidR="00931835" w:rsidRPr="00CD47BF">
        <w:rPr>
          <w:lang w:val="en-US"/>
        </w:rPr>
        <w:t>will provide</w:t>
      </w:r>
      <w:r w:rsidR="00CD47BF" w:rsidRPr="00CD47BF">
        <w:rPr>
          <w:lang w:val="en-US"/>
        </w:rPr>
        <w:t xml:space="preserve"> a unique utility (that will be men</w:t>
      </w:r>
      <w:r w:rsidR="00CD47BF">
        <w:rPr>
          <w:lang w:val="en-US"/>
        </w:rPr>
        <w:t>tioned) to the correct development of the project.</w:t>
      </w:r>
    </w:p>
    <w:p w14:paraId="259045C8" w14:textId="41A5BC86" w:rsidR="00656DE1" w:rsidRPr="00656DE1" w:rsidRDefault="00243153" w:rsidP="00243153">
      <w:pPr>
        <w:pStyle w:val="Prrafodelista"/>
        <w:numPr>
          <w:ilvl w:val="0"/>
          <w:numId w:val="43"/>
        </w:numPr>
        <w:spacing w:line="276" w:lineRule="auto"/>
        <w:rPr>
          <w:lang w:val="en-US"/>
        </w:rPr>
      </w:pPr>
      <w:r w:rsidRPr="00656DE1">
        <w:rPr>
          <w:lang w:val="en-US"/>
        </w:rPr>
        <w:t xml:space="preserve">Metamask [1]: </w:t>
      </w:r>
      <w:r w:rsidR="00656DE1" w:rsidRPr="00656DE1">
        <w:rPr>
          <w:lang w:val="en-US"/>
        </w:rPr>
        <w:t xml:space="preserve"> This is the m</w:t>
      </w:r>
      <w:r w:rsidR="00656DE1">
        <w:rPr>
          <w:lang w:val="en-US"/>
        </w:rPr>
        <w:t>ain tool used in the project</w:t>
      </w:r>
      <w:r w:rsidR="00390E3E">
        <w:rPr>
          <w:lang w:val="en-US"/>
        </w:rPr>
        <w:t xml:space="preserve">. This is a digital wallet of the blockchain that provides all the interface to the users. This wallet also provides logic, utility and security to the </w:t>
      </w:r>
      <w:r w:rsidR="00E01B16">
        <w:rPr>
          <w:lang w:val="en-US"/>
        </w:rPr>
        <w:t xml:space="preserve">decentralized applications. There will be investigated all the </w:t>
      </w:r>
      <w:r w:rsidR="00BF53D0">
        <w:rPr>
          <w:lang w:val="en-US"/>
        </w:rPr>
        <w:t xml:space="preserve">security features and methods that this wallet provides, </w:t>
      </w:r>
      <w:r w:rsidR="00F454BE">
        <w:rPr>
          <w:lang w:val="en-US"/>
        </w:rPr>
        <w:t>especially</w:t>
      </w:r>
      <w:r w:rsidR="00BF53D0">
        <w:rPr>
          <w:lang w:val="en-US"/>
        </w:rPr>
        <w:t xml:space="preserve"> the ones that required user confirmation</w:t>
      </w:r>
      <w:r w:rsidR="00E72C36">
        <w:rPr>
          <w:lang w:val="en-US"/>
        </w:rPr>
        <w:t xml:space="preserve">. </w:t>
      </w:r>
      <w:r w:rsidR="00F454BE">
        <w:rPr>
          <w:lang w:val="en-US"/>
        </w:rPr>
        <w:t>These methods</w:t>
      </w:r>
      <w:r w:rsidR="00E72C36">
        <w:rPr>
          <w:lang w:val="en-US"/>
        </w:rPr>
        <w:t xml:space="preserve"> are the most sensitive ones because they work with private data and this is the entry points of many attacks.</w:t>
      </w:r>
    </w:p>
    <w:p w14:paraId="387F0376" w14:textId="48F2C8C6" w:rsidR="00243153" w:rsidRPr="00B2675F" w:rsidRDefault="00243153" w:rsidP="00B2675F">
      <w:pPr>
        <w:pStyle w:val="Prrafodelista"/>
        <w:numPr>
          <w:ilvl w:val="0"/>
          <w:numId w:val="43"/>
        </w:numPr>
        <w:spacing w:line="276" w:lineRule="auto"/>
        <w:rPr>
          <w:lang w:val="en-US"/>
        </w:rPr>
      </w:pPr>
      <w:r w:rsidRPr="0009694E">
        <w:rPr>
          <w:lang w:val="en-US"/>
        </w:rPr>
        <w:t>DappRadar [2]:</w:t>
      </w:r>
      <w:r w:rsidR="0009694E" w:rsidRPr="0009694E">
        <w:rPr>
          <w:lang w:val="en-US"/>
        </w:rPr>
        <w:t xml:space="preserve"> This is a website that provides information about</w:t>
      </w:r>
      <w:r w:rsidR="0009694E">
        <w:rPr>
          <w:lang w:val="en-US"/>
        </w:rPr>
        <w:t xml:space="preserve"> DApss with the most traffic (the most used) of the internet. This tool provides the information needed </w:t>
      </w:r>
      <w:r w:rsidR="0009694E">
        <w:rPr>
          <w:lang w:val="en-US"/>
        </w:rPr>
        <w:lastRenderedPageBreak/>
        <w:t xml:space="preserve">to research about the most used coding </w:t>
      </w:r>
      <w:r w:rsidR="001F75AF">
        <w:rPr>
          <w:lang w:val="en-US"/>
        </w:rPr>
        <w:t xml:space="preserve">language for DApss. </w:t>
      </w:r>
      <w:r w:rsidR="00F454BE">
        <w:rPr>
          <w:lang w:val="en-US"/>
        </w:rPr>
        <w:t>Also,</w:t>
      </w:r>
      <w:r w:rsidR="001F75AF">
        <w:rPr>
          <w:lang w:val="en-US"/>
        </w:rPr>
        <w:t xml:space="preserve"> we have created a database with the top 200 used dapps to research about the main </w:t>
      </w:r>
      <w:r w:rsidR="00B2675F">
        <w:rPr>
          <w:lang w:val="en-US"/>
        </w:rPr>
        <w:t>methods that we cover in this project.</w:t>
      </w:r>
    </w:p>
    <w:p w14:paraId="3C4C9496" w14:textId="7AAE4C74" w:rsidR="004351BA" w:rsidRPr="004351BA" w:rsidRDefault="00243153" w:rsidP="00243153">
      <w:pPr>
        <w:pStyle w:val="Prrafodelista"/>
        <w:numPr>
          <w:ilvl w:val="0"/>
          <w:numId w:val="43"/>
        </w:numPr>
        <w:spacing w:line="276" w:lineRule="auto"/>
        <w:rPr>
          <w:lang w:val="en-US"/>
        </w:rPr>
      </w:pPr>
      <w:r w:rsidRPr="004351BA">
        <w:rPr>
          <w:lang w:val="en-US"/>
        </w:rPr>
        <w:t xml:space="preserve">Google Drive: </w:t>
      </w:r>
      <w:r w:rsidR="004351BA" w:rsidRPr="004351BA">
        <w:rPr>
          <w:lang w:val="en-US"/>
        </w:rPr>
        <w:t>This tool i</w:t>
      </w:r>
      <w:r w:rsidR="004351BA">
        <w:rPr>
          <w:lang w:val="en-US"/>
        </w:rPr>
        <w:t>s used to share all the information that is being generated during the project. This tool provides a platform to create and share documents with the other team members.</w:t>
      </w:r>
      <w:r w:rsidR="00880120">
        <w:rPr>
          <w:lang w:val="en-US"/>
        </w:rPr>
        <w:t xml:space="preserve"> Mainly</w:t>
      </w:r>
      <w:r w:rsidR="00F97933">
        <w:rPr>
          <w:lang w:val="en-US"/>
        </w:rPr>
        <w:t xml:space="preserve">, we have used the spreadsheets to create and structure the database of the DApps and APIs. This is very useful to </w:t>
      </w:r>
      <w:r w:rsidR="00256EBC">
        <w:rPr>
          <w:lang w:val="en-US"/>
        </w:rPr>
        <w:t>structure a</w:t>
      </w:r>
      <w:r w:rsidR="00A24F3F">
        <w:rPr>
          <w:lang w:val="en-US"/>
        </w:rPr>
        <w:t>ll the data.</w:t>
      </w:r>
    </w:p>
    <w:p w14:paraId="5C70C823" w14:textId="5A92F0A8" w:rsidR="00243153" w:rsidRPr="00E42AA3" w:rsidRDefault="00243153" w:rsidP="009C20C9">
      <w:pPr>
        <w:pStyle w:val="Prrafodelista"/>
        <w:numPr>
          <w:ilvl w:val="0"/>
          <w:numId w:val="43"/>
        </w:numPr>
        <w:spacing w:line="276" w:lineRule="auto"/>
        <w:rPr>
          <w:lang w:val="en-US"/>
        </w:rPr>
      </w:pPr>
      <w:r w:rsidRPr="00A24F3F">
        <w:rPr>
          <w:lang w:val="en-US"/>
        </w:rPr>
        <w:t xml:space="preserve">Github [3]: </w:t>
      </w:r>
      <w:r w:rsidR="00A24F3F" w:rsidRPr="00A24F3F">
        <w:rPr>
          <w:lang w:val="en-US"/>
        </w:rPr>
        <w:t>This platform provides a</w:t>
      </w:r>
      <w:r w:rsidR="00A24F3F">
        <w:rPr>
          <w:lang w:val="en-US"/>
        </w:rPr>
        <w:t xml:space="preserve"> virtual repository on the internet</w:t>
      </w:r>
      <w:r w:rsidR="003C6A56">
        <w:rPr>
          <w:lang w:val="en-US"/>
        </w:rPr>
        <w:t xml:space="preserve"> in which we can store, share and collaborate in coding project. The main difference with Google Drive is </w:t>
      </w:r>
      <w:r w:rsidR="009C20C9">
        <w:rPr>
          <w:lang w:val="en-US"/>
        </w:rPr>
        <w:t>that</w:t>
      </w:r>
      <w:r w:rsidR="00E42AA3">
        <w:rPr>
          <w:lang w:val="en-US"/>
        </w:rPr>
        <w:t>,</w:t>
      </w:r>
      <w:r w:rsidR="003C6A56">
        <w:rPr>
          <w:lang w:val="en-US"/>
        </w:rPr>
        <w:t xml:space="preserve"> this platform is focused on source codes. It also provides some specific</w:t>
      </w:r>
      <w:r w:rsidR="009C20C9">
        <w:rPr>
          <w:lang w:val="en-US"/>
        </w:rPr>
        <w:t xml:space="preserve"> features for coders.</w:t>
      </w:r>
    </w:p>
    <w:p w14:paraId="6DBADEAC" w14:textId="7D79813C" w:rsidR="00243153" w:rsidRDefault="00243153" w:rsidP="00FE1E15">
      <w:pPr>
        <w:pStyle w:val="Prrafodelista"/>
        <w:numPr>
          <w:ilvl w:val="0"/>
          <w:numId w:val="43"/>
        </w:numPr>
        <w:spacing w:line="276" w:lineRule="auto"/>
        <w:rPr>
          <w:lang w:val="en-US"/>
        </w:rPr>
      </w:pPr>
      <w:r w:rsidRPr="00E42AA3">
        <w:rPr>
          <w:lang w:val="en-US"/>
        </w:rPr>
        <w:t xml:space="preserve">Node.js [4]: </w:t>
      </w:r>
      <w:r w:rsidR="00E42AA3" w:rsidRPr="00E42AA3">
        <w:rPr>
          <w:lang w:val="en-US"/>
        </w:rPr>
        <w:t>This is a</w:t>
      </w:r>
      <w:r w:rsidR="00E42AA3">
        <w:rPr>
          <w:lang w:val="en-US"/>
        </w:rPr>
        <w:t xml:space="preserve"> development and execution environment for JavaScript. The majority of the apps are coded using JavaScript or TypeScript (it is a modified version of JavaScript). This tool have been used to create a test DApps </w:t>
      </w:r>
      <w:r w:rsidR="00FE1E15">
        <w:rPr>
          <w:lang w:val="en-US"/>
        </w:rPr>
        <w:t>to test different methods and carry on the security tests to obtained all the data beforehand.</w:t>
      </w:r>
    </w:p>
    <w:p w14:paraId="0C048A60" w14:textId="121642D5" w:rsidR="00020252" w:rsidRPr="00F454BE" w:rsidRDefault="00020252" w:rsidP="00F454BE">
      <w:pPr>
        <w:pStyle w:val="Prrafodelista"/>
        <w:numPr>
          <w:ilvl w:val="0"/>
          <w:numId w:val="43"/>
        </w:numPr>
        <w:spacing w:line="276" w:lineRule="auto"/>
        <w:rPr>
          <w:lang w:val="en-US"/>
        </w:rPr>
      </w:pPr>
      <w:r w:rsidRPr="004E53BA">
        <w:rPr>
          <w:lang w:val="en-US"/>
        </w:rPr>
        <w:t xml:space="preserve">CodeQL [5]: </w:t>
      </w:r>
      <w:r w:rsidR="004E53BA" w:rsidRPr="004E53BA">
        <w:rPr>
          <w:lang w:val="en-US"/>
        </w:rPr>
        <w:t>This tool enables, u</w:t>
      </w:r>
      <w:r w:rsidR="004E53BA">
        <w:rPr>
          <w:lang w:val="en-US"/>
        </w:rPr>
        <w:t xml:space="preserve">sing several code databases </w:t>
      </w:r>
      <w:r w:rsidR="00F55C99">
        <w:rPr>
          <w:lang w:val="en-US"/>
        </w:rPr>
        <w:t>from GitHub repositories</w:t>
      </w:r>
      <w:r w:rsidR="004E53BA">
        <w:rPr>
          <w:lang w:val="en-US"/>
        </w:rPr>
        <w:t xml:space="preserve"> to </w:t>
      </w:r>
      <w:r w:rsidR="005A58B4">
        <w:rPr>
          <w:lang w:val="en-US"/>
        </w:rPr>
        <w:t xml:space="preserve">code and run queries on that database. This is a very powerful tool, as it the queries can be coded with something like Python into a .ql file. </w:t>
      </w:r>
      <w:r w:rsidR="00544FDA">
        <w:rPr>
          <w:lang w:val="en-US"/>
        </w:rPr>
        <w:t>This means that</w:t>
      </w:r>
      <w:r w:rsidR="00C47D26">
        <w:rPr>
          <w:lang w:val="en-US"/>
        </w:rPr>
        <w:t xml:space="preserve">, the flexibility </w:t>
      </w:r>
      <w:r w:rsidR="00236207">
        <w:rPr>
          <w:lang w:val="en-US"/>
        </w:rPr>
        <w:t xml:space="preserve">of the queries is very high. In the context of this project, this tool will be used to </w:t>
      </w:r>
      <w:r w:rsidR="00F55C99">
        <w:rPr>
          <w:lang w:val="en-US"/>
        </w:rPr>
        <w:t xml:space="preserve">generate all the information regarding the security of the DApps. All this information will be later presented into a </w:t>
      </w:r>
      <w:r w:rsidR="00F454BE">
        <w:rPr>
          <w:lang w:val="en-US"/>
        </w:rPr>
        <w:t>scientific paper to the community.</w:t>
      </w:r>
    </w:p>
    <w:p w14:paraId="34FD6545" w14:textId="77777777" w:rsidR="00243153" w:rsidRPr="00783D4D" w:rsidRDefault="00243153" w:rsidP="00243153">
      <w:pPr>
        <w:pStyle w:val="Prrafodelista"/>
        <w:numPr>
          <w:ilvl w:val="0"/>
          <w:numId w:val="43"/>
        </w:numPr>
        <w:spacing w:line="276" w:lineRule="auto"/>
        <w:rPr>
          <w:color w:val="FF0000"/>
        </w:rPr>
      </w:pPr>
      <w:r w:rsidRPr="00783D4D">
        <w:rPr>
          <w:color w:val="FF0000"/>
        </w:rPr>
        <w:t>CONTINUAR</w:t>
      </w:r>
    </w:p>
    <w:p w14:paraId="71E955E9" w14:textId="77777777" w:rsidR="00F10EB9" w:rsidRDefault="00F10EB9">
      <w:pPr>
        <w:spacing w:after="0" w:line="240" w:lineRule="auto"/>
        <w:jc w:val="left"/>
        <w:rPr>
          <w:b/>
        </w:rPr>
      </w:pPr>
      <w:r>
        <w:rPr>
          <w:b/>
        </w:rPr>
        <w:br w:type="page"/>
      </w:r>
    </w:p>
    <w:p w14:paraId="71E955EA" w14:textId="77777777" w:rsidR="00B35BE5" w:rsidRDefault="00B35BE5" w:rsidP="002443D6">
      <w:pPr>
        <w:numPr>
          <w:ilvl w:val="0"/>
          <w:numId w:val="21"/>
        </w:numPr>
        <w:spacing w:after="200" w:line="276" w:lineRule="auto"/>
        <w:rPr>
          <w:b/>
        </w:rPr>
      </w:pPr>
      <w:r w:rsidRPr="00944033">
        <w:rPr>
          <w:b/>
        </w:rPr>
        <w:lastRenderedPageBreak/>
        <w:t>Resultados</w:t>
      </w:r>
    </w:p>
    <w:p w14:paraId="5D15FD1D" w14:textId="77777777" w:rsidR="00FE1E15" w:rsidRPr="00D124CE" w:rsidRDefault="00FE1E15" w:rsidP="00FE1E15">
      <w:pPr>
        <w:pStyle w:val="Prrafodelista"/>
        <w:rPr>
          <w:lang w:val="en-US"/>
        </w:rPr>
      </w:pPr>
      <w:r w:rsidRPr="00D52BFC">
        <w:rPr>
          <w:noProof/>
          <w:color w:val="FF0000"/>
          <w:lang w:val="en-US"/>
        </w:rPr>
        <mc:AlternateContent>
          <mc:Choice Requires="wpg">
            <w:drawing>
              <wp:anchor distT="0" distB="0" distL="114300" distR="114300" simplePos="0" relativeHeight="251656192" behindDoc="0" locked="0" layoutInCell="1" allowOverlap="1" wp14:anchorId="0D9F86B2" wp14:editId="569800AE">
                <wp:simplePos x="0" y="0"/>
                <wp:positionH relativeFrom="column">
                  <wp:posOffset>931545</wp:posOffset>
                </wp:positionH>
                <wp:positionV relativeFrom="paragraph">
                  <wp:posOffset>571058</wp:posOffset>
                </wp:positionV>
                <wp:extent cx="3529965" cy="2677160"/>
                <wp:effectExtent l="0" t="0" r="0" b="8890"/>
                <wp:wrapTopAndBottom/>
                <wp:docPr id="5341841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781223433" name="Imagen 781223433"/>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1726107562" name="Cuadro de texto 1"/>
                        <wps:cNvSpPr txBox="1"/>
                        <wps:spPr>
                          <a:xfrm>
                            <a:off x="0" y="2305685"/>
                            <a:ext cx="3529965" cy="371475"/>
                          </a:xfrm>
                          <a:prstGeom prst="rect">
                            <a:avLst/>
                          </a:prstGeom>
                          <a:solidFill>
                            <a:prstClr val="white"/>
                          </a:solidFill>
                          <a:ln>
                            <a:noFill/>
                          </a:ln>
                        </wps:spPr>
                        <wps:txbx>
                          <w:txbxContent>
                            <w:p w14:paraId="1FDEFD1C" w14:textId="09424E60" w:rsidR="00FE1E15" w:rsidRPr="0034204E" w:rsidRDefault="00FE1E15" w:rsidP="0033585E">
                              <w:pPr>
                                <w:pStyle w:val="Descripcin"/>
                                <w:rPr>
                                  <w:noProof/>
                                  <w:sz w:val="24"/>
                                  <w:lang w:eastAsia="en-US"/>
                                </w:rPr>
                              </w:pPr>
                              <w:bookmarkStart w:id="3" w:name="_Toc138445490"/>
                              <w:r>
                                <w:t xml:space="preserve">Ilustración </w:t>
                              </w:r>
                              <w:r>
                                <w:fldChar w:fldCharType="begin"/>
                              </w:r>
                              <w:r>
                                <w:instrText xml:space="preserve"> SEQ Ilustración \* ARABIC </w:instrText>
                              </w:r>
                              <w:r>
                                <w:fldChar w:fldCharType="separate"/>
                              </w:r>
                              <w:r w:rsidR="00FD63BE">
                                <w:rPr>
                                  <w:noProof/>
                                </w:rPr>
                                <w:t>2</w:t>
                              </w:r>
                              <w:r>
                                <w:fldChar w:fldCharType="end"/>
                              </w:r>
                              <w:r>
                                <w:t>: DApp desarrollada para las pruebas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F86B2" id="_x0000_s1029" style="position:absolute;left:0;text-align:left;margin-left:73.35pt;margin-top:44.95pt;width:277.95pt;height:210.8pt;z-index:251656192"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2i61ObLv9r+8z/b/tM/2T5wAAAAAIAZ/Omf5LnKl38V85ad&#10;TJHa/O4v4psBAAAAMKvf/UVMXSbaKbX58q/iGwAAAACwO7O0uNkptfnzP4trBwAAAGB3/vzPYvaS&#10;tlNqoy8bAAAAgHn50z+J2UvaTqlNWDUAAAAAzyNkL2lSGwAAAICXKGQvaVIbAAAAgJcoZC9pUhsA&#10;AACAlyhkL2lSGwAAAICXKGQvac+X2mz/EQAAAICa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&#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">
                <v:shape id="Imagen 781223433" o:spid="_x0000_s1030"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">
                  <v:imagedata r:id="rId10" o:title=""/>
                </v:shape>
                <v:shape id="Cuadro de texto 1" o:spid="_x0000_s1031"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" stroked="f">
                  <v:textbox style="mso-fit-shape-to-text:t" inset="0,0,0,0">
                    <w:txbxContent>
                      <w:p w14:paraId="1FDEFD1C" w14:textId="09424E60" w:rsidR="00FE1E15" w:rsidRPr="0034204E" w:rsidRDefault="00FE1E15" w:rsidP="0033585E">
                        <w:pPr>
                          <w:pStyle w:val="Descripcin"/>
                          <w:rPr>
                            <w:noProof/>
                            <w:sz w:val="24"/>
                            <w:lang w:eastAsia="en-US"/>
                          </w:rPr>
                        </w:pPr>
                        <w:bookmarkStart w:id="4" w:name="_Toc138445490"/>
                        <w:r>
                          <w:t xml:space="preserve">Ilustración </w:t>
                        </w:r>
                        <w:r>
                          <w:fldChar w:fldCharType="begin"/>
                        </w:r>
                        <w:r>
                          <w:instrText xml:space="preserve"> SEQ Ilustración \* ARABIC </w:instrText>
                        </w:r>
                        <w:r>
                          <w:fldChar w:fldCharType="separate"/>
                        </w:r>
                        <w:r w:rsidR="00FD63BE">
                          <w:rPr>
                            <w:noProof/>
                          </w:rPr>
                          <w:t>2</w:t>
                        </w:r>
                        <w:r>
                          <w:fldChar w:fldCharType="end"/>
                        </w:r>
                        <w:r>
                          <w:t>: DApp desarrollada para las pruebas</w:t>
                        </w:r>
                        <w:bookmarkEnd w:id="4"/>
                      </w:p>
                    </w:txbxContent>
                  </v:textbox>
                </v:shape>
                <w10:wrap type="topAndBottom"/>
              </v:group>
            </w:pict>
          </mc:Fallback>
        </mc:AlternateContent>
      </w:r>
      <w:r w:rsidRPr="00D52BFC">
        <w:rPr>
          <w:color w:val="FF0000"/>
          <w:lang w:val="en-US"/>
        </w:rPr>
        <w:t>Lorem ipsum dolor sit amet, consectetur adipisicing elit, sed do eiusmod tempor incididunt ut labore et dolore magna aliqua. Ut enim ad minim veniam, quis nostrud</w:t>
      </w:r>
      <w:r w:rsidRPr="00D124CE">
        <w:rPr>
          <w:lang w:val="en-US"/>
        </w:rPr>
        <w:t>.</w:t>
      </w:r>
    </w:p>
    <w:p w14:paraId="2F9C1A07" w14:textId="77777777" w:rsidR="00FE1E15" w:rsidRPr="00D124CE" w:rsidRDefault="00FE1E15" w:rsidP="00FE1E15">
      <w:pPr>
        <w:keepNext/>
        <w:spacing w:line="259" w:lineRule="auto"/>
        <w:rPr>
          <w:lang w:val="en-US"/>
        </w:rPr>
      </w:pPr>
    </w:p>
    <w:p w14:paraId="129F45E1" w14:textId="77777777" w:rsidR="00FE1E15" w:rsidRDefault="00FE1E15" w:rsidP="00FE1E15">
      <w:pPr>
        <w:numPr>
          <w:ilvl w:val="0"/>
          <w:numId w:val="14"/>
        </w:numPr>
        <w:spacing w:after="200" w:line="276" w:lineRule="auto"/>
        <w:rPr>
          <w:b/>
        </w:rPr>
      </w:pPr>
      <w:r w:rsidRPr="00944033">
        <w:rPr>
          <w:b/>
        </w:rPr>
        <w:t>Conclusiones</w:t>
      </w:r>
    </w:p>
    <w:p w14:paraId="03487939" w14:textId="77777777" w:rsidR="00FE1E15" w:rsidRPr="00D52BFC" w:rsidRDefault="00FE1E15" w:rsidP="00FE1E1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0E5F20D4" w14:textId="77777777" w:rsidR="00FE1E15" w:rsidRDefault="00FE1E15" w:rsidP="00FE1E15">
      <w:pPr>
        <w:spacing w:after="0" w:line="240" w:lineRule="auto"/>
        <w:jc w:val="left"/>
        <w:rPr>
          <w:b/>
        </w:rPr>
      </w:pPr>
    </w:p>
    <w:p w14:paraId="727B236E" w14:textId="77777777" w:rsidR="00FE1E15" w:rsidRDefault="00FE1E15" w:rsidP="00FE1E15">
      <w:pPr>
        <w:numPr>
          <w:ilvl w:val="0"/>
          <w:numId w:val="14"/>
        </w:numPr>
        <w:spacing w:after="200" w:line="276" w:lineRule="auto"/>
        <w:rPr>
          <w:b/>
        </w:rPr>
      </w:pPr>
      <w:r w:rsidRPr="00944033">
        <w:rPr>
          <w:b/>
        </w:rPr>
        <w:t>Referencias</w:t>
      </w:r>
    </w:p>
    <w:p w14:paraId="790B2F90" w14:textId="77777777" w:rsidR="00FE1E15" w:rsidRDefault="00FE1E15" w:rsidP="00FE1E15">
      <w:pPr>
        <w:pStyle w:val="Referencia"/>
        <w:numPr>
          <w:ilvl w:val="0"/>
          <w:numId w:val="0"/>
        </w:numPr>
        <w:ind w:left="785" w:hanging="425"/>
      </w:pPr>
      <w:r>
        <w:t>[1]</w:t>
      </w:r>
      <w:r>
        <w:tab/>
        <w:t xml:space="preserve"> </w:t>
      </w:r>
      <w:r w:rsidRPr="00231104">
        <w:t xml:space="preserve">The crypto wallet for Defi, Web3 Dapps and NFTs | MetaMask. (s. f.). </w:t>
      </w:r>
      <w:hyperlink r:id="rId16" w:history="1">
        <w:r w:rsidRPr="00231104">
          <w:rPr>
            <w:rStyle w:val="Hipervnculo"/>
          </w:rPr>
          <w:t>https://metamask.io/</w:t>
        </w:r>
      </w:hyperlink>
    </w:p>
    <w:p w14:paraId="3D2CAA36" w14:textId="77777777" w:rsidR="00FE1E15" w:rsidRPr="00EA0541" w:rsidRDefault="00FE1E15" w:rsidP="00FE1E15">
      <w:pPr>
        <w:pStyle w:val="Referencia"/>
        <w:numPr>
          <w:ilvl w:val="0"/>
          <w:numId w:val="0"/>
        </w:numPr>
        <w:ind w:left="785" w:hanging="425"/>
      </w:pPr>
      <w:r>
        <w:t>[2]</w:t>
      </w:r>
      <w:r>
        <w:tab/>
      </w:r>
      <w:r w:rsidRPr="000C26EC">
        <w:t xml:space="preserve">DappRadar - The World’s Dapp Store | Blockchain Dapps Ranked. (s. f.). DappRadar. </w:t>
      </w:r>
      <w:hyperlink r:id="rId17" w:history="1">
        <w:r w:rsidRPr="000C26EC">
          <w:rPr>
            <w:rStyle w:val="Hipervnculo"/>
          </w:rPr>
          <w:t>https://dappradar.com/</w:t>
        </w:r>
      </w:hyperlink>
    </w:p>
    <w:p w14:paraId="758AC00B" w14:textId="77777777" w:rsidR="00FE1E15" w:rsidRDefault="00FE1E15" w:rsidP="00FE1E15">
      <w:pPr>
        <w:pStyle w:val="Referencia"/>
        <w:numPr>
          <w:ilvl w:val="0"/>
          <w:numId w:val="0"/>
        </w:numPr>
        <w:ind w:left="785" w:hanging="425"/>
        <w:rPr>
          <w:lang w:val="en-US"/>
        </w:rPr>
      </w:pPr>
      <w:r w:rsidRPr="00EA0541">
        <w:rPr>
          <w:lang w:val="en-US"/>
        </w:rPr>
        <w:t xml:space="preserve">[3] </w:t>
      </w:r>
      <w:r w:rsidRPr="00EA0541">
        <w:rPr>
          <w:lang w:val="en-US"/>
        </w:rPr>
        <w:tab/>
        <w:t xml:space="preserve">GitHub: Let’s build from here. (s. f.). GitHub. </w:t>
      </w:r>
      <w:hyperlink r:id="rId18" w:history="1">
        <w:r w:rsidRPr="00EA0541">
          <w:rPr>
            <w:rStyle w:val="Hipervnculo"/>
            <w:lang w:val="en-US"/>
          </w:rPr>
          <w:t>https://github.com/</w:t>
        </w:r>
      </w:hyperlink>
    </w:p>
    <w:p w14:paraId="66F64B72" w14:textId="77777777" w:rsidR="00FE1E15" w:rsidRDefault="00FE1E15" w:rsidP="00FE1E15">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Pr="00D52BFC">
        <w:rPr>
          <w:lang w:val="en-US"/>
        </w:rPr>
        <w:t xml:space="preserve">Node.js. (s. f.). Node.js. </w:t>
      </w:r>
      <w:hyperlink r:id="rId19" w:history="1">
        <w:r w:rsidRPr="00403C8A">
          <w:rPr>
            <w:rStyle w:val="Hipervnculo"/>
            <w:lang w:val="es-ES"/>
          </w:rPr>
          <w:t>https://nodejs.org/es</w:t>
        </w:r>
      </w:hyperlink>
    </w:p>
    <w:p w14:paraId="1EA195DB" w14:textId="072D44B2" w:rsidR="00F454BE" w:rsidRPr="00F454BE" w:rsidRDefault="00F454BE" w:rsidP="00F454BE">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20" w:history="1">
        <w:r w:rsidRPr="000C711D">
          <w:rPr>
            <w:rStyle w:val="Hipervnculo"/>
            <w:lang w:val="es-ES"/>
          </w:rPr>
          <w:t>https://codeql.github.com/</w:t>
        </w:r>
      </w:hyperlink>
    </w:p>
    <w:p w14:paraId="04CB54E8" w14:textId="77777777" w:rsidR="00F454BE" w:rsidRPr="00403C8A" w:rsidRDefault="00F454BE" w:rsidP="00FE1E15">
      <w:pPr>
        <w:pStyle w:val="Referencia"/>
        <w:numPr>
          <w:ilvl w:val="0"/>
          <w:numId w:val="0"/>
        </w:numPr>
        <w:ind w:left="785" w:hanging="425"/>
        <w:rPr>
          <w:u w:val="single"/>
          <w:lang w:val="es-ES"/>
        </w:rPr>
      </w:pPr>
    </w:p>
    <w:p w14:paraId="11B95286" w14:textId="77777777" w:rsidR="00FE1E15" w:rsidRPr="00403C8A" w:rsidRDefault="00FE1E15" w:rsidP="00FE1E15">
      <w:pPr>
        <w:pStyle w:val="Referencia"/>
        <w:numPr>
          <w:ilvl w:val="0"/>
          <w:numId w:val="0"/>
        </w:numPr>
        <w:ind w:left="785" w:hanging="425"/>
        <w:rPr>
          <w:lang w:val="es-ES"/>
        </w:rPr>
      </w:pPr>
    </w:p>
    <w:p w14:paraId="71E955F4" w14:textId="77777777" w:rsidR="00B35BE5" w:rsidRPr="00DF77E0" w:rsidRDefault="00B35BE5" w:rsidP="00B35BE5">
      <w:pPr>
        <w:pStyle w:val="Referencia"/>
        <w:numPr>
          <w:ilvl w:val="0"/>
          <w:numId w:val="0"/>
        </w:numPr>
        <w:ind w:left="785" w:hanging="425"/>
        <w:rPr>
          <w:lang w:val="es-ES"/>
        </w:rPr>
      </w:pPr>
    </w:p>
    <w:p w14:paraId="71E955F5" w14:textId="77777777" w:rsidR="00D36931" w:rsidRDefault="00022B22" w:rsidP="00A86055">
      <w:r>
        <w:rPr>
          <w:b/>
          <w:sz w:val="40"/>
        </w:rPr>
        <w:br w:type="page"/>
      </w:r>
    </w:p>
    <w:p w14:paraId="71E955F6"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71E955F7"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74EDAC7B" w14:textId="7B3A9E68" w:rsidR="00A2518F" w:rsidRDefault="00743140">
      <w:pPr>
        <w:pStyle w:val="TDC1"/>
        <w:rPr>
          <w:rFonts w:asciiTheme="minorHAnsi" w:eastAsiaTheme="minorEastAsia" w:hAnsiTheme="minorHAnsi" w:cstheme="minorBidi"/>
          <w:b w:val="0"/>
          <w:i w:val="0"/>
          <w:noProof/>
          <w:kern w:val="2"/>
          <w:sz w:val="22"/>
          <w:szCs w:val="22"/>
          <w:lang w:val="es-ES"/>
          <w14:ligatures w14:val="standardContextual"/>
        </w:rPr>
      </w:pPr>
      <w:r>
        <w:fldChar w:fldCharType="begin"/>
      </w:r>
      <w:r>
        <w:instrText xml:space="preserve"> TOC \o "1-3" </w:instrText>
      </w:r>
      <w:r>
        <w:fldChar w:fldCharType="separate"/>
      </w:r>
      <w:r w:rsidR="00A2518F">
        <w:rPr>
          <w:noProof/>
        </w:rPr>
        <w:t>Capítulo 1.</w:t>
      </w:r>
      <w:r w:rsidR="00A2518F">
        <w:rPr>
          <w:rFonts w:asciiTheme="minorHAnsi" w:eastAsiaTheme="minorEastAsia" w:hAnsiTheme="minorHAnsi" w:cstheme="minorBidi"/>
          <w:b w:val="0"/>
          <w:i w:val="0"/>
          <w:noProof/>
          <w:kern w:val="2"/>
          <w:sz w:val="22"/>
          <w:szCs w:val="22"/>
          <w:lang w:val="es-ES"/>
          <w14:ligatures w14:val="standardContextual"/>
        </w:rPr>
        <w:tab/>
      </w:r>
      <w:r w:rsidR="00A2518F">
        <w:rPr>
          <w:noProof/>
        </w:rPr>
        <w:t>Introducción</w:t>
      </w:r>
      <w:r w:rsidR="00A2518F">
        <w:rPr>
          <w:noProof/>
        </w:rPr>
        <w:tab/>
      </w:r>
      <w:r w:rsidR="00A2518F">
        <w:rPr>
          <w:noProof/>
        </w:rPr>
        <w:fldChar w:fldCharType="begin"/>
      </w:r>
      <w:r w:rsidR="00A2518F">
        <w:rPr>
          <w:noProof/>
        </w:rPr>
        <w:instrText xml:space="preserve"> PAGEREF _Toc138446598 \h </w:instrText>
      </w:r>
      <w:r w:rsidR="00A2518F">
        <w:rPr>
          <w:noProof/>
        </w:rPr>
      </w:r>
      <w:r w:rsidR="00A2518F">
        <w:rPr>
          <w:noProof/>
        </w:rPr>
        <w:fldChar w:fldCharType="separate"/>
      </w:r>
      <w:r w:rsidR="00A2518F">
        <w:rPr>
          <w:noProof/>
        </w:rPr>
        <w:t>5</w:t>
      </w:r>
      <w:r w:rsidR="00A2518F">
        <w:rPr>
          <w:noProof/>
        </w:rPr>
        <w:fldChar w:fldCharType="end"/>
      </w:r>
    </w:p>
    <w:p w14:paraId="5CFEDC20" w14:textId="12C362AE"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Motivación del proyecto</w:t>
      </w:r>
      <w:r>
        <w:rPr>
          <w:noProof/>
        </w:rPr>
        <w:tab/>
      </w:r>
      <w:r>
        <w:rPr>
          <w:noProof/>
        </w:rPr>
        <w:fldChar w:fldCharType="begin"/>
      </w:r>
      <w:r>
        <w:rPr>
          <w:noProof/>
        </w:rPr>
        <w:instrText xml:space="preserve"> PAGEREF _Toc138446599 \h </w:instrText>
      </w:r>
      <w:r>
        <w:rPr>
          <w:noProof/>
        </w:rPr>
      </w:r>
      <w:r>
        <w:rPr>
          <w:noProof/>
        </w:rPr>
        <w:fldChar w:fldCharType="separate"/>
      </w:r>
      <w:r>
        <w:rPr>
          <w:noProof/>
        </w:rPr>
        <w:t>5</w:t>
      </w:r>
      <w:r>
        <w:rPr>
          <w:noProof/>
        </w:rPr>
        <w:fldChar w:fldCharType="end"/>
      </w:r>
    </w:p>
    <w:p w14:paraId="384F91C4" w14:textId="184D56C8"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2.</w:t>
      </w:r>
      <w:r>
        <w:rPr>
          <w:rFonts w:asciiTheme="minorHAnsi" w:eastAsiaTheme="minorEastAsia" w:hAnsiTheme="minorHAnsi" w:cstheme="minorBidi"/>
          <w:b w:val="0"/>
          <w:i w:val="0"/>
          <w:noProof/>
          <w:kern w:val="2"/>
          <w:sz w:val="22"/>
          <w:szCs w:val="22"/>
          <w:lang w:val="es-ES"/>
          <w14:ligatures w14:val="standardContextual"/>
        </w:rPr>
        <w:tab/>
      </w:r>
      <w:r>
        <w:rPr>
          <w:noProof/>
        </w:rPr>
        <w:t>Descripción de las Tecnologías</w:t>
      </w:r>
      <w:r>
        <w:rPr>
          <w:noProof/>
        </w:rPr>
        <w:tab/>
      </w:r>
      <w:r>
        <w:rPr>
          <w:noProof/>
        </w:rPr>
        <w:fldChar w:fldCharType="begin"/>
      </w:r>
      <w:r>
        <w:rPr>
          <w:noProof/>
        </w:rPr>
        <w:instrText xml:space="preserve"> PAGEREF _Toc138446600 \h </w:instrText>
      </w:r>
      <w:r>
        <w:rPr>
          <w:noProof/>
        </w:rPr>
      </w:r>
      <w:r>
        <w:rPr>
          <w:noProof/>
        </w:rPr>
        <w:fldChar w:fldCharType="separate"/>
      </w:r>
      <w:r>
        <w:rPr>
          <w:noProof/>
        </w:rPr>
        <w:t>7</w:t>
      </w:r>
      <w:r>
        <w:rPr>
          <w:noProof/>
        </w:rPr>
        <w:fldChar w:fldCharType="end"/>
      </w:r>
    </w:p>
    <w:p w14:paraId="5F97D362" w14:textId="16EAD520"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3.</w:t>
      </w:r>
      <w:r>
        <w:rPr>
          <w:rFonts w:asciiTheme="minorHAnsi" w:eastAsiaTheme="minorEastAsia" w:hAnsiTheme="minorHAnsi" w:cstheme="minorBidi"/>
          <w:b w:val="0"/>
          <w:i w:val="0"/>
          <w:noProof/>
          <w:kern w:val="2"/>
          <w:sz w:val="22"/>
          <w:szCs w:val="22"/>
          <w:lang w:val="es-ES"/>
          <w14:ligatures w14:val="standardContextual"/>
        </w:rPr>
        <w:tab/>
      </w:r>
      <w:r>
        <w:rPr>
          <w:noProof/>
        </w:rPr>
        <w:t>Estado de la Cuestión</w:t>
      </w:r>
      <w:r>
        <w:rPr>
          <w:noProof/>
        </w:rPr>
        <w:tab/>
      </w:r>
      <w:r>
        <w:rPr>
          <w:noProof/>
        </w:rPr>
        <w:fldChar w:fldCharType="begin"/>
      </w:r>
      <w:r>
        <w:rPr>
          <w:noProof/>
        </w:rPr>
        <w:instrText xml:space="preserve"> PAGEREF _Toc138446601 \h </w:instrText>
      </w:r>
      <w:r>
        <w:rPr>
          <w:noProof/>
        </w:rPr>
      </w:r>
      <w:r>
        <w:rPr>
          <w:noProof/>
        </w:rPr>
        <w:fldChar w:fldCharType="separate"/>
      </w:r>
      <w:r>
        <w:rPr>
          <w:noProof/>
        </w:rPr>
        <w:t>9</w:t>
      </w:r>
      <w:r>
        <w:rPr>
          <w:noProof/>
        </w:rPr>
        <w:fldChar w:fldCharType="end"/>
      </w:r>
    </w:p>
    <w:p w14:paraId="5E9545DE" w14:textId="41828DFC"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4.</w:t>
      </w:r>
      <w:r>
        <w:rPr>
          <w:rFonts w:asciiTheme="minorHAnsi" w:eastAsiaTheme="minorEastAsia" w:hAnsiTheme="minorHAnsi" w:cstheme="minorBidi"/>
          <w:b w:val="0"/>
          <w:i w:val="0"/>
          <w:noProof/>
          <w:kern w:val="2"/>
          <w:sz w:val="22"/>
          <w:szCs w:val="22"/>
          <w:lang w:val="es-ES"/>
          <w14:ligatures w14:val="standardContextual"/>
        </w:rPr>
        <w:tab/>
      </w:r>
      <w:r>
        <w:rPr>
          <w:noProof/>
        </w:rPr>
        <w:t>Definición del Trabajo</w:t>
      </w:r>
      <w:r>
        <w:rPr>
          <w:noProof/>
        </w:rPr>
        <w:tab/>
      </w:r>
      <w:r>
        <w:rPr>
          <w:noProof/>
        </w:rPr>
        <w:fldChar w:fldCharType="begin"/>
      </w:r>
      <w:r>
        <w:rPr>
          <w:noProof/>
        </w:rPr>
        <w:instrText xml:space="preserve"> PAGEREF _Toc138446602 \h </w:instrText>
      </w:r>
      <w:r>
        <w:rPr>
          <w:noProof/>
        </w:rPr>
      </w:r>
      <w:r>
        <w:rPr>
          <w:noProof/>
        </w:rPr>
        <w:fldChar w:fldCharType="separate"/>
      </w:r>
      <w:r>
        <w:rPr>
          <w:noProof/>
        </w:rPr>
        <w:t>10</w:t>
      </w:r>
      <w:r>
        <w:rPr>
          <w:noProof/>
        </w:rPr>
        <w:fldChar w:fldCharType="end"/>
      </w:r>
    </w:p>
    <w:p w14:paraId="1FA64BBD" w14:textId="419E9000"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4.1</w:t>
      </w:r>
      <w:r>
        <w:rPr>
          <w:rFonts w:asciiTheme="minorHAnsi" w:eastAsiaTheme="minorEastAsia" w:hAnsiTheme="minorHAnsi" w:cstheme="minorBidi"/>
          <w:noProof/>
          <w:kern w:val="2"/>
          <w:szCs w:val="22"/>
          <w:lang w:val="es-ES"/>
          <w14:ligatures w14:val="standardContextual"/>
        </w:rPr>
        <w:tab/>
      </w:r>
      <w:r>
        <w:rPr>
          <w:noProof/>
        </w:rPr>
        <w:t>Justificación</w:t>
      </w:r>
      <w:r>
        <w:rPr>
          <w:noProof/>
        </w:rPr>
        <w:tab/>
      </w:r>
      <w:r>
        <w:rPr>
          <w:noProof/>
        </w:rPr>
        <w:fldChar w:fldCharType="begin"/>
      </w:r>
      <w:r>
        <w:rPr>
          <w:noProof/>
        </w:rPr>
        <w:instrText xml:space="preserve"> PAGEREF _Toc138446603 \h </w:instrText>
      </w:r>
      <w:r>
        <w:rPr>
          <w:noProof/>
        </w:rPr>
      </w:r>
      <w:r>
        <w:rPr>
          <w:noProof/>
        </w:rPr>
        <w:fldChar w:fldCharType="separate"/>
      </w:r>
      <w:r>
        <w:rPr>
          <w:noProof/>
        </w:rPr>
        <w:t>10</w:t>
      </w:r>
      <w:r>
        <w:rPr>
          <w:noProof/>
        </w:rPr>
        <w:fldChar w:fldCharType="end"/>
      </w:r>
    </w:p>
    <w:p w14:paraId="49B44F53" w14:textId="14B63699"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4.2</w:t>
      </w:r>
      <w:r>
        <w:rPr>
          <w:rFonts w:asciiTheme="minorHAnsi" w:eastAsiaTheme="minorEastAsia" w:hAnsiTheme="minorHAnsi" w:cstheme="minorBidi"/>
          <w:noProof/>
          <w:kern w:val="2"/>
          <w:szCs w:val="22"/>
          <w:lang w:val="es-ES"/>
          <w14:ligatures w14:val="standardContextual"/>
        </w:rPr>
        <w:tab/>
      </w:r>
      <w:r>
        <w:rPr>
          <w:noProof/>
        </w:rPr>
        <w:t>Objetivos</w:t>
      </w:r>
      <w:r>
        <w:rPr>
          <w:noProof/>
        </w:rPr>
        <w:tab/>
      </w:r>
      <w:r>
        <w:rPr>
          <w:noProof/>
        </w:rPr>
        <w:fldChar w:fldCharType="begin"/>
      </w:r>
      <w:r>
        <w:rPr>
          <w:noProof/>
        </w:rPr>
        <w:instrText xml:space="preserve"> PAGEREF _Toc138446604 \h </w:instrText>
      </w:r>
      <w:r>
        <w:rPr>
          <w:noProof/>
        </w:rPr>
      </w:r>
      <w:r>
        <w:rPr>
          <w:noProof/>
        </w:rPr>
        <w:fldChar w:fldCharType="separate"/>
      </w:r>
      <w:r>
        <w:rPr>
          <w:noProof/>
        </w:rPr>
        <w:t>10</w:t>
      </w:r>
      <w:r>
        <w:rPr>
          <w:noProof/>
        </w:rPr>
        <w:fldChar w:fldCharType="end"/>
      </w:r>
    </w:p>
    <w:p w14:paraId="25540FCD" w14:textId="13F9A624"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4.3</w:t>
      </w:r>
      <w:r>
        <w:rPr>
          <w:rFonts w:asciiTheme="minorHAnsi" w:eastAsiaTheme="minorEastAsia" w:hAnsiTheme="minorHAnsi" w:cstheme="minorBidi"/>
          <w:noProof/>
          <w:kern w:val="2"/>
          <w:szCs w:val="22"/>
          <w:lang w:val="es-ES"/>
          <w14:ligatures w14:val="standardContextual"/>
        </w:rPr>
        <w:tab/>
      </w:r>
      <w:r>
        <w:rPr>
          <w:noProof/>
        </w:rPr>
        <w:t>Metodología</w:t>
      </w:r>
      <w:r>
        <w:rPr>
          <w:noProof/>
        </w:rPr>
        <w:tab/>
      </w:r>
      <w:r>
        <w:rPr>
          <w:noProof/>
        </w:rPr>
        <w:fldChar w:fldCharType="begin"/>
      </w:r>
      <w:r>
        <w:rPr>
          <w:noProof/>
        </w:rPr>
        <w:instrText xml:space="preserve"> PAGEREF _Toc138446605 \h </w:instrText>
      </w:r>
      <w:r>
        <w:rPr>
          <w:noProof/>
        </w:rPr>
      </w:r>
      <w:r>
        <w:rPr>
          <w:noProof/>
        </w:rPr>
        <w:fldChar w:fldCharType="separate"/>
      </w:r>
      <w:r>
        <w:rPr>
          <w:noProof/>
        </w:rPr>
        <w:t>11</w:t>
      </w:r>
      <w:r>
        <w:rPr>
          <w:noProof/>
        </w:rPr>
        <w:fldChar w:fldCharType="end"/>
      </w:r>
    </w:p>
    <w:p w14:paraId="24EEED7D" w14:textId="0FAC5CE5"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4.4</w:t>
      </w:r>
      <w:r>
        <w:rPr>
          <w:rFonts w:asciiTheme="minorHAnsi" w:eastAsiaTheme="minorEastAsia" w:hAnsiTheme="minorHAnsi" w:cstheme="minorBidi"/>
          <w:noProof/>
          <w:kern w:val="2"/>
          <w:szCs w:val="22"/>
          <w:lang w:val="es-ES"/>
          <w14:ligatures w14:val="standardContextual"/>
        </w:rPr>
        <w:tab/>
      </w:r>
      <w:r>
        <w:rPr>
          <w:noProof/>
        </w:rPr>
        <w:t>Planificación y Estimación Económica</w:t>
      </w:r>
      <w:r>
        <w:rPr>
          <w:noProof/>
        </w:rPr>
        <w:tab/>
      </w:r>
      <w:r>
        <w:rPr>
          <w:noProof/>
        </w:rPr>
        <w:fldChar w:fldCharType="begin"/>
      </w:r>
      <w:r>
        <w:rPr>
          <w:noProof/>
        </w:rPr>
        <w:instrText xml:space="preserve"> PAGEREF _Toc138446606 \h </w:instrText>
      </w:r>
      <w:r>
        <w:rPr>
          <w:noProof/>
        </w:rPr>
      </w:r>
      <w:r>
        <w:rPr>
          <w:noProof/>
        </w:rPr>
        <w:fldChar w:fldCharType="separate"/>
      </w:r>
      <w:r>
        <w:rPr>
          <w:noProof/>
        </w:rPr>
        <w:t>12</w:t>
      </w:r>
      <w:r>
        <w:rPr>
          <w:noProof/>
        </w:rPr>
        <w:fldChar w:fldCharType="end"/>
      </w:r>
    </w:p>
    <w:p w14:paraId="7D1988DB" w14:textId="22CEC482"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5.</w:t>
      </w:r>
      <w:r>
        <w:rPr>
          <w:rFonts w:asciiTheme="minorHAnsi" w:eastAsiaTheme="minorEastAsia" w:hAnsiTheme="minorHAnsi" w:cstheme="minorBidi"/>
          <w:b w:val="0"/>
          <w:i w:val="0"/>
          <w:noProof/>
          <w:kern w:val="2"/>
          <w:sz w:val="22"/>
          <w:szCs w:val="22"/>
          <w:lang w:val="es-ES"/>
          <w14:ligatures w14:val="standardContextual"/>
        </w:rPr>
        <w:tab/>
      </w:r>
      <w:r>
        <w:rPr>
          <w:noProof/>
        </w:rPr>
        <w:t>Sistema/Modelo Desarrollado</w:t>
      </w:r>
      <w:r>
        <w:rPr>
          <w:noProof/>
        </w:rPr>
        <w:tab/>
      </w:r>
      <w:r>
        <w:rPr>
          <w:noProof/>
        </w:rPr>
        <w:fldChar w:fldCharType="begin"/>
      </w:r>
      <w:r>
        <w:rPr>
          <w:noProof/>
        </w:rPr>
        <w:instrText xml:space="preserve"> PAGEREF _Toc138446607 \h </w:instrText>
      </w:r>
      <w:r>
        <w:rPr>
          <w:noProof/>
        </w:rPr>
      </w:r>
      <w:r>
        <w:rPr>
          <w:noProof/>
        </w:rPr>
        <w:fldChar w:fldCharType="separate"/>
      </w:r>
      <w:r>
        <w:rPr>
          <w:noProof/>
        </w:rPr>
        <w:t>14</w:t>
      </w:r>
      <w:r>
        <w:rPr>
          <w:noProof/>
        </w:rPr>
        <w:fldChar w:fldCharType="end"/>
      </w:r>
    </w:p>
    <w:p w14:paraId="57A43F74" w14:textId="0203EF1C"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5.1</w:t>
      </w:r>
      <w:r>
        <w:rPr>
          <w:rFonts w:asciiTheme="minorHAnsi" w:eastAsiaTheme="minorEastAsia" w:hAnsiTheme="minorHAnsi" w:cstheme="minorBidi"/>
          <w:noProof/>
          <w:kern w:val="2"/>
          <w:szCs w:val="22"/>
          <w:lang w:val="es-ES"/>
          <w14:ligatures w14:val="standardContextual"/>
        </w:rPr>
        <w:tab/>
      </w:r>
      <w:r>
        <w:rPr>
          <w:noProof/>
        </w:rPr>
        <w:t>Análisis de los lenguajes empleados</w:t>
      </w:r>
      <w:r>
        <w:rPr>
          <w:noProof/>
        </w:rPr>
        <w:tab/>
      </w:r>
      <w:r>
        <w:rPr>
          <w:noProof/>
        </w:rPr>
        <w:fldChar w:fldCharType="begin"/>
      </w:r>
      <w:r>
        <w:rPr>
          <w:noProof/>
        </w:rPr>
        <w:instrText xml:space="preserve"> PAGEREF _Toc138446608 \h </w:instrText>
      </w:r>
      <w:r>
        <w:rPr>
          <w:noProof/>
        </w:rPr>
      </w:r>
      <w:r>
        <w:rPr>
          <w:noProof/>
        </w:rPr>
        <w:fldChar w:fldCharType="separate"/>
      </w:r>
      <w:r>
        <w:rPr>
          <w:noProof/>
        </w:rPr>
        <w:t>14</w:t>
      </w:r>
      <w:r>
        <w:rPr>
          <w:noProof/>
        </w:rPr>
        <w:fldChar w:fldCharType="end"/>
      </w:r>
    </w:p>
    <w:p w14:paraId="532335C2" w14:textId="6D64EB1A"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5.2</w:t>
      </w:r>
      <w:r>
        <w:rPr>
          <w:rFonts w:asciiTheme="minorHAnsi" w:eastAsiaTheme="minorEastAsia" w:hAnsiTheme="minorHAnsi" w:cstheme="minorBidi"/>
          <w:noProof/>
          <w:kern w:val="2"/>
          <w:szCs w:val="22"/>
          <w:lang w:val="es-ES"/>
          <w14:ligatures w14:val="standardContextual"/>
        </w:rPr>
        <w:tab/>
      </w:r>
      <w:r>
        <w:rPr>
          <w:noProof/>
        </w:rPr>
        <w:t>Implementación del blockchain</w:t>
      </w:r>
      <w:r>
        <w:rPr>
          <w:noProof/>
        </w:rPr>
        <w:tab/>
      </w:r>
      <w:r>
        <w:rPr>
          <w:noProof/>
        </w:rPr>
        <w:fldChar w:fldCharType="begin"/>
      </w:r>
      <w:r>
        <w:rPr>
          <w:noProof/>
        </w:rPr>
        <w:instrText xml:space="preserve"> PAGEREF _Toc138446609 \h </w:instrText>
      </w:r>
      <w:r>
        <w:rPr>
          <w:noProof/>
        </w:rPr>
      </w:r>
      <w:r>
        <w:rPr>
          <w:noProof/>
        </w:rPr>
        <w:fldChar w:fldCharType="separate"/>
      </w:r>
      <w:r>
        <w:rPr>
          <w:noProof/>
        </w:rPr>
        <w:t>15</w:t>
      </w:r>
      <w:r>
        <w:rPr>
          <w:noProof/>
        </w:rPr>
        <w:fldChar w:fldCharType="end"/>
      </w:r>
    </w:p>
    <w:p w14:paraId="08D22D8B" w14:textId="5A6B4147"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5.3</w:t>
      </w:r>
      <w:r>
        <w:rPr>
          <w:rFonts w:asciiTheme="minorHAnsi" w:eastAsiaTheme="minorEastAsia" w:hAnsiTheme="minorHAnsi" w:cstheme="minorBidi"/>
          <w:noProof/>
          <w:kern w:val="2"/>
          <w:szCs w:val="22"/>
          <w:lang w:val="es-ES"/>
          <w14:ligatures w14:val="standardContextual"/>
        </w:rPr>
        <w:tab/>
      </w:r>
      <w:r>
        <w:rPr>
          <w:noProof/>
        </w:rPr>
        <w:t>API de Metamask</w:t>
      </w:r>
      <w:r>
        <w:rPr>
          <w:noProof/>
        </w:rPr>
        <w:tab/>
      </w:r>
      <w:r>
        <w:rPr>
          <w:noProof/>
        </w:rPr>
        <w:fldChar w:fldCharType="begin"/>
      </w:r>
      <w:r>
        <w:rPr>
          <w:noProof/>
        </w:rPr>
        <w:instrText xml:space="preserve"> PAGEREF _Toc138446610 \h </w:instrText>
      </w:r>
      <w:r>
        <w:rPr>
          <w:noProof/>
        </w:rPr>
      </w:r>
      <w:r>
        <w:rPr>
          <w:noProof/>
        </w:rPr>
        <w:fldChar w:fldCharType="separate"/>
      </w:r>
      <w:r>
        <w:rPr>
          <w:noProof/>
        </w:rPr>
        <w:t>17</w:t>
      </w:r>
      <w:r>
        <w:rPr>
          <w:noProof/>
        </w:rPr>
        <w:fldChar w:fldCharType="end"/>
      </w:r>
    </w:p>
    <w:p w14:paraId="0229EDB7" w14:textId="106B8B6B" w:rsidR="00A2518F" w:rsidRPr="00A2518F" w:rsidRDefault="00A2518F">
      <w:pPr>
        <w:pStyle w:val="TDC2"/>
        <w:rPr>
          <w:rFonts w:asciiTheme="minorHAnsi" w:eastAsiaTheme="minorEastAsia" w:hAnsiTheme="minorHAnsi" w:cstheme="minorBidi"/>
          <w:noProof/>
          <w:kern w:val="2"/>
          <w:szCs w:val="22"/>
          <w:lang w:val="en-US"/>
          <w14:ligatures w14:val="standardContextual"/>
        </w:rPr>
      </w:pPr>
      <w:r w:rsidRPr="00A91011">
        <w:rPr>
          <w:noProof/>
          <w:lang w:val="en-US"/>
        </w:rPr>
        <w:t>5.4</w:t>
      </w:r>
      <w:r w:rsidRPr="00A2518F">
        <w:rPr>
          <w:rFonts w:asciiTheme="minorHAnsi" w:eastAsiaTheme="minorEastAsia" w:hAnsiTheme="minorHAnsi" w:cstheme="minorBidi"/>
          <w:noProof/>
          <w:kern w:val="2"/>
          <w:szCs w:val="22"/>
          <w:lang w:val="en-US"/>
          <w14:ligatures w14:val="standardContextual"/>
        </w:rPr>
        <w:tab/>
      </w:r>
      <w:r w:rsidRPr="00A91011">
        <w:rPr>
          <w:noProof/>
          <w:lang w:val="en-US"/>
        </w:rPr>
        <w:t>API Ether.js y Web3.js</w:t>
      </w:r>
      <w:r w:rsidRPr="00A2518F">
        <w:rPr>
          <w:noProof/>
          <w:lang w:val="en-US"/>
        </w:rPr>
        <w:tab/>
      </w:r>
      <w:r>
        <w:rPr>
          <w:noProof/>
        </w:rPr>
        <w:fldChar w:fldCharType="begin"/>
      </w:r>
      <w:r w:rsidRPr="00A2518F">
        <w:rPr>
          <w:noProof/>
          <w:lang w:val="en-US"/>
        </w:rPr>
        <w:instrText xml:space="preserve"> PAGEREF _Toc138446611 \h </w:instrText>
      </w:r>
      <w:r>
        <w:rPr>
          <w:noProof/>
        </w:rPr>
      </w:r>
      <w:r>
        <w:rPr>
          <w:noProof/>
        </w:rPr>
        <w:fldChar w:fldCharType="separate"/>
      </w:r>
      <w:r w:rsidRPr="00A2518F">
        <w:rPr>
          <w:noProof/>
          <w:lang w:val="en-US"/>
        </w:rPr>
        <w:t>20</w:t>
      </w:r>
      <w:r>
        <w:rPr>
          <w:noProof/>
        </w:rPr>
        <w:fldChar w:fldCharType="end"/>
      </w:r>
    </w:p>
    <w:p w14:paraId="1D912C25" w14:textId="2929266C"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5.5</w:t>
      </w:r>
      <w:r>
        <w:rPr>
          <w:rFonts w:asciiTheme="minorHAnsi" w:eastAsiaTheme="minorEastAsia" w:hAnsiTheme="minorHAnsi" w:cstheme="minorBidi"/>
          <w:noProof/>
          <w:kern w:val="2"/>
          <w:szCs w:val="22"/>
          <w:lang w:val="es-ES"/>
          <w14:ligatures w14:val="standardContextual"/>
        </w:rPr>
        <w:tab/>
      </w:r>
      <w:r>
        <w:rPr>
          <w:noProof/>
        </w:rPr>
        <w:t>Problemas en la documentación</w:t>
      </w:r>
      <w:r>
        <w:rPr>
          <w:noProof/>
        </w:rPr>
        <w:tab/>
      </w:r>
      <w:r>
        <w:rPr>
          <w:noProof/>
        </w:rPr>
        <w:fldChar w:fldCharType="begin"/>
      </w:r>
      <w:r>
        <w:rPr>
          <w:noProof/>
        </w:rPr>
        <w:instrText xml:space="preserve"> PAGEREF _Toc138446612 \h </w:instrText>
      </w:r>
      <w:r>
        <w:rPr>
          <w:noProof/>
        </w:rPr>
      </w:r>
      <w:r>
        <w:rPr>
          <w:noProof/>
        </w:rPr>
        <w:fldChar w:fldCharType="separate"/>
      </w:r>
      <w:r>
        <w:rPr>
          <w:noProof/>
        </w:rPr>
        <w:t>22</w:t>
      </w:r>
      <w:r>
        <w:rPr>
          <w:noProof/>
        </w:rPr>
        <w:fldChar w:fldCharType="end"/>
      </w:r>
    </w:p>
    <w:p w14:paraId="655756CA" w14:textId="07479719"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5.6</w:t>
      </w:r>
      <w:r>
        <w:rPr>
          <w:rFonts w:asciiTheme="minorHAnsi" w:eastAsiaTheme="minorEastAsia" w:hAnsiTheme="minorHAnsi" w:cstheme="minorBidi"/>
          <w:noProof/>
          <w:kern w:val="2"/>
          <w:szCs w:val="22"/>
          <w:lang w:val="es-ES"/>
          <w14:ligatures w14:val="standardContextual"/>
        </w:rPr>
        <w:tab/>
      </w:r>
      <w:r>
        <w:rPr>
          <w:noProof/>
        </w:rPr>
        <w:t>Métodos de firma</w:t>
      </w:r>
      <w:r>
        <w:rPr>
          <w:noProof/>
        </w:rPr>
        <w:tab/>
      </w:r>
      <w:r>
        <w:rPr>
          <w:noProof/>
        </w:rPr>
        <w:fldChar w:fldCharType="begin"/>
      </w:r>
      <w:r>
        <w:rPr>
          <w:noProof/>
        </w:rPr>
        <w:instrText xml:space="preserve"> PAGEREF _Toc138446613 \h </w:instrText>
      </w:r>
      <w:r>
        <w:rPr>
          <w:noProof/>
        </w:rPr>
      </w:r>
      <w:r>
        <w:rPr>
          <w:noProof/>
        </w:rPr>
        <w:fldChar w:fldCharType="separate"/>
      </w:r>
      <w:r>
        <w:rPr>
          <w:noProof/>
        </w:rPr>
        <w:t>23</w:t>
      </w:r>
      <w:r>
        <w:rPr>
          <w:noProof/>
        </w:rPr>
        <w:fldChar w:fldCharType="end"/>
      </w:r>
    </w:p>
    <w:p w14:paraId="62A981EF" w14:textId="2EA7FAAB" w:rsidR="00A2518F" w:rsidRPr="00A2518F" w:rsidRDefault="00A2518F">
      <w:pPr>
        <w:pStyle w:val="TDC3"/>
        <w:rPr>
          <w:rFonts w:asciiTheme="minorHAnsi" w:eastAsiaTheme="minorEastAsia" w:hAnsiTheme="minorHAnsi" w:cstheme="minorBidi"/>
          <w:i w:val="0"/>
          <w:noProof/>
          <w:kern w:val="2"/>
          <w:szCs w:val="22"/>
          <w:lang w:val="en-US"/>
          <w14:ligatures w14:val="standardContextual"/>
        </w:rPr>
      </w:pPr>
      <w:r w:rsidRPr="00A2518F">
        <w:rPr>
          <w:noProof/>
          <w:lang w:val="en-US"/>
        </w:rPr>
        <w:t>5.6.1</w:t>
      </w:r>
      <w:r w:rsidRPr="00A2518F">
        <w:rPr>
          <w:iCs/>
          <w:noProof/>
          <w:lang w:val="en-US"/>
        </w:rPr>
        <w:t xml:space="preserve"> eth_sign</w:t>
      </w:r>
      <w:r w:rsidRPr="00A2518F">
        <w:rPr>
          <w:noProof/>
          <w:lang w:val="en-US"/>
        </w:rPr>
        <w:tab/>
      </w:r>
      <w:r>
        <w:rPr>
          <w:noProof/>
        </w:rPr>
        <w:fldChar w:fldCharType="begin"/>
      </w:r>
      <w:r w:rsidRPr="00A2518F">
        <w:rPr>
          <w:noProof/>
          <w:lang w:val="en-US"/>
        </w:rPr>
        <w:instrText xml:space="preserve"> PAGEREF _Toc138446614 \h </w:instrText>
      </w:r>
      <w:r>
        <w:rPr>
          <w:noProof/>
        </w:rPr>
      </w:r>
      <w:r>
        <w:rPr>
          <w:noProof/>
        </w:rPr>
        <w:fldChar w:fldCharType="separate"/>
      </w:r>
      <w:r w:rsidRPr="00A2518F">
        <w:rPr>
          <w:noProof/>
          <w:lang w:val="en-US"/>
        </w:rPr>
        <w:t>23</w:t>
      </w:r>
      <w:r>
        <w:rPr>
          <w:noProof/>
        </w:rPr>
        <w:fldChar w:fldCharType="end"/>
      </w:r>
    </w:p>
    <w:p w14:paraId="1BEAA603" w14:textId="17F77D8F" w:rsidR="00A2518F" w:rsidRPr="00A2518F" w:rsidRDefault="00A2518F">
      <w:pPr>
        <w:pStyle w:val="TDC3"/>
        <w:rPr>
          <w:rFonts w:asciiTheme="minorHAnsi" w:eastAsiaTheme="minorEastAsia" w:hAnsiTheme="minorHAnsi" w:cstheme="minorBidi"/>
          <w:i w:val="0"/>
          <w:noProof/>
          <w:kern w:val="2"/>
          <w:szCs w:val="22"/>
          <w:lang w:val="en-US"/>
          <w14:ligatures w14:val="standardContextual"/>
        </w:rPr>
      </w:pPr>
      <w:r w:rsidRPr="00A2518F">
        <w:rPr>
          <w:noProof/>
          <w:lang w:val="en-US"/>
        </w:rPr>
        <w:t>5.6.2 eth_personalSign</w:t>
      </w:r>
      <w:r w:rsidRPr="00A2518F">
        <w:rPr>
          <w:noProof/>
          <w:lang w:val="en-US"/>
        </w:rPr>
        <w:tab/>
      </w:r>
      <w:r>
        <w:rPr>
          <w:noProof/>
        </w:rPr>
        <w:fldChar w:fldCharType="begin"/>
      </w:r>
      <w:r w:rsidRPr="00A2518F">
        <w:rPr>
          <w:noProof/>
          <w:lang w:val="en-US"/>
        </w:rPr>
        <w:instrText xml:space="preserve"> PAGEREF _Toc138446615 \h </w:instrText>
      </w:r>
      <w:r>
        <w:rPr>
          <w:noProof/>
        </w:rPr>
      </w:r>
      <w:r>
        <w:rPr>
          <w:noProof/>
        </w:rPr>
        <w:fldChar w:fldCharType="separate"/>
      </w:r>
      <w:r w:rsidRPr="00A2518F">
        <w:rPr>
          <w:noProof/>
          <w:lang w:val="en-US"/>
        </w:rPr>
        <w:t>24</w:t>
      </w:r>
      <w:r>
        <w:rPr>
          <w:noProof/>
        </w:rPr>
        <w:fldChar w:fldCharType="end"/>
      </w:r>
    </w:p>
    <w:p w14:paraId="13EF820E" w14:textId="2C400112" w:rsidR="00A2518F" w:rsidRPr="00A2518F" w:rsidRDefault="00A2518F">
      <w:pPr>
        <w:pStyle w:val="TDC3"/>
        <w:rPr>
          <w:rFonts w:asciiTheme="minorHAnsi" w:eastAsiaTheme="minorEastAsia" w:hAnsiTheme="minorHAnsi" w:cstheme="minorBidi"/>
          <w:i w:val="0"/>
          <w:noProof/>
          <w:kern w:val="2"/>
          <w:szCs w:val="22"/>
          <w:lang w:val="en-US"/>
          <w14:ligatures w14:val="standardContextual"/>
        </w:rPr>
      </w:pPr>
      <w:r w:rsidRPr="00A2518F">
        <w:rPr>
          <w:noProof/>
          <w:lang w:val="en-US"/>
        </w:rPr>
        <w:t>5.6.3 Eth_signTypedData_v4</w:t>
      </w:r>
      <w:r w:rsidRPr="00A2518F">
        <w:rPr>
          <w:noProof/>
          <w:lang w:val="en-US"/>
        </w:rPr>
        <w:tab/>
      </w:r>
      <w:r>
        <w:rPr>
          <w:noProof/>
        </w:rPr>
        <w:fldChar w:fldCharType="begin"/>
      </w:r>
      <w:r w:rsidRPr="00A2518F">
        <w:rPr>
          <w:noProof/>
          <w:lang w:val="en-US"/>
        </w:rPr>
        <w:instrText xml:space="preserve"> PAGEREF _Toc138446616 \h </w:instrText>
      </w:r>
      <w:r>
        <w:rPr>
          <w:noProof/>
        </w:rPr>
      </w:r>
      <w:r>
        <w:rPr>
          <w:noProof/>
        </w:rPr>
        <w:fldChar w:fldCharType="separate"/>
      </w:r>
      <w:r w:rsidRPr="00A2518F">
        <w:rPr>
          <w:noProof/>
          <w:lang w:val="en-US"/>
        </w:rPr>
        <w:t>25</w:t>
      </w:r>
      <w:r>
        <w:rPr>
          <w:noProof/>
        </w:rPr>
        <w:fldChar w:fldCharType="end"/>
      </w:r>
    </w:p>
    <w:p w14:paraId="665D1911" w14:textId="2D44FC07" w:rsidR="00A2518F" w:rsidRDefault="00A2518F">
      <w:pPr>
        <w:pStyle w:val="TDC3"/>
        <w:rPr>
          <w:rFonts w:asciiTheme="minorHAnsi" w:eastAsiaTheme="minorEastAsia" w:hAnsiTheme="minorHAnsi" w:cstheme="minorBidi"/>
          <w:i w:val="0"/>
          <w:noProof/>
          <w:kern w:val="2"/>
          <w:szCs w:val="22"/>
          <w:lang w:val="es-ES"/>
          <w14:ligatures w14:val="standardContextual"/>
        </w:rPr>
      </w:pPr>
      <w:r>
        <w:rPr>
          <w:noProof/>
        </w:rPr>
        <w:t>5.6.4 Creación de la base de datos</w:t>
      </w:r>
      <w:r>
        <w:rPr>
          <w:noProof/>
        </w:rPr>
        <w:tab/>
      </w:r>
      <w:r>
        <w:rPr>
          <w:noProof/>
        </w:rPr>
        <w:fldChar w:fldCharType="begin"/>
      </w:r>
      <w:r>
        <w:rPr>
          <w:noProof/>
        </w:rPr>
        <w:instrText xml:space="preserve"> PAGEREF _Toc138446617 \h </w:instrText>
      </w:r>
      <w:r>
        <w:rPr>
          <w:noProof/>
        </w:rPr>
      </w:r>
      <w:r>
        <w:rPr>
          <w:noProof/>
        </w:rPr>
        <w:fldChar w:fldCharType="separate"/>
      </w:r>
      <w:r>
        <w:rPr>
          <w:noProof/>
        </w:rPr>
        <w:t>30</w:t>
      </w:r>
      <w:r>
        <w:rPr>
          <w:noProof/>
        </w:rPr>
        <w:fldChar w:fldCharType="end"/>
      </w:r>
    </w:p>
    <w:p w14:paraId="1C97940B" w14:textId="5A6A7BA8"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5.7</w:t>
      </w:r>
      <w:r>
        <w:rPr>
          <w:rFonts w:asciiTheme="minorHAnsi" w:eastAsiaTheme="minorEastAsia" w:hAnsiTheme="minorHAnsi" w:cstheme="minorBidi"/>
          <w:noProof/>
          <w:kern w:val="2"/>
          <w:szCs w:val="22"/>
          <w:lang w:val="es-ES"/>
          <w14:ligatures w14:val="standardContextual"/>
        </w:rPr>
        <w:tab/>
      </w:r>
      <w:r>
        <w:rPr>
          <w:noProof/>
        </w:rPr>
        <w:t>Análisis de seguridad de eth_signTypedData_v4</w:t>
      </w:r>
      <w:r>
        <w:rPr>
          <w:noProof/>
        </w:rPr>
        <w:tab/>
      </w:r>
      <w:r>
        <w:rPr>
          <w:noProof/>
        </w:rPr>
        <w:fldChar w:fldCharType="begin"/>
      </w:r>
      <w:r>
        <w:rPr>
          <w:noProof/>
        </w:rPr>
        <w:instrText xml:space="preserve"> PAGEREF _Toc138446618 \h </w:instrText>
      </w:r>
      <w:r>
        <w:rPr>
          <w:noProof/>
        </w:rPr>
      </w:r>
      <w:r>
        <w:rPr>
          <w:noProof/>
        </w:rPr>
        <w:fldChar w:fldCharType="separate"/>
      </w:r>
      <w:r>
        <w:rPr>
          <w:noProof/>
        </w:rPr>
        <w:t>31</w:t>
      </w:r>
      <w:r>
        <w:rPr>
          <w:noProof/>
        </w:rPr>
        <w:fldChar w:fldCharType="end"/>
      </w:r>
    </w:p>
    <w:p w14:paraId="7E172EED" w14:textId="75D5B60A"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5.8</w:t>
      </w:r>
      <w:r>
        <w:rPr>
          <w:rFonts w:asciiTheme="minorHAnsi" w:eastAsiaTheme="minorEastAsia" w:hAnsiTheme="minorHAnsi" w:cstheme="minorBidi"/>
          <w:noProof/>
          <w:kern w:val="2"/>
          <w:szCs w:val="22"/>
          <w:lang w:val="es-ES"/>
          <w14:ligatures w14:val="standardContextual"/>
        </w:rPr>
        <w:tab/>
      </w:r>
      <w:r>
        <w:rPr>
          <w:noProof/>
        </w:rPr>
        <w:t>CodeQL</w:t>
      </w:r>
      <w:r>
        <w:rPr>
          <w:noProof/>
        </w:rPr>
        <w:tab/>
      </w:r>
      <w:r>
        <w:rPr>
          <w:noProof/>
        </w:rPr>
        <w:fldChar w:fldCharType="begin"/>
      </w:r>
      <w:r>
        <w:rPr>
          <w:noProof/>
        </w:rPr>
        <w:instrText xml:space="preserve"> PAGEREF _Toc138446619 \h </w:instrText>
      </w:r>
      <w:r>
        <w:rPr>
          <w:noProof/>
        </w:rPr>
      </w:r>
      <w:r>
        <w:rPr>
          <w:noProof/>
        </w:rPr>
        <w:fldChar w:fldCharType="separate"/>
      </w:r>
      <w:r>
        <w:rPr>
          <w:noProof/>
        </w:rPr>
        <w:t>35</w:t>
      </w:r>
      <w:r>
        <w:rPr>
          <w:noProof/>
        </w:rPr>
        <w:fldChar w:fldCharType="end"/>
      </w:r>
    </w:p>
    <w:p w14:paraId="5A703E7F" w14:textId="4004893E" w:rsidR="00A2518F" w:rsidRDefault="00A2518F">
      <w:pPr>
        <w:pStyle w:val="TDC2"/>
        <w:rPr>
          <w:rFonts w:asciiTheme="minorHAnsi" w:eastAsiaTheme="minorEastAsia" w:hAnsiTheme="minorHAnsi" w:cstheme="minorBidi"/>
          <w:noProof/>
          <w:kern w:val="2"/>
          <w:szCs w:val="22"/>
          <w:lang w:val="es-ES"/>
          <w14:ligatures w14:val="standardContextual"/>
        </w:rPr>
      </w:pPr>
      <w:r>
        <w:rPr>
          <w:noProof/>
        </w:rPr>
        <w:t>5.9</w:t>
      </w:r>
      <w:r>
        <w:rPr>
          <w:rFonts w:asciiTheme="minorHAnsi" w:eastAsiaTheme="minorEastAsia" w:hAnsiTheme="minorHAnsi" w:cstheme="minorBidi"/>
          <w:noProof/>
          <w:kern w:val="2"/>
          <w:szCs w:val="22"/>
          <w:lang w:val="es-ES"/>
          <w14:ligatures w14:val="standardContextual"/>
        </w:rPr>
        <w:tab/>
      </w:r>
      <w:r>
        <w:rPr>
          <w:noProof/>
        </w:rPr>
        <w:t>Instalación CodeQL</w:t>
      </w:r>
      <w:r>
        <w:rPr>
          <w:noProof/>
        </w:rPr>
        <w:tab/>
      </w:r>
      <w:r>
        <w:rPr>
          <w:noProof/>
        </w:rPr>
        <w:fldChar w:fldCharType="begin"/>
      </w:r>
      <w:r>
        <w:rPr>
          <w:noProof/>
        </w:rPr>
        <w:instrText xml:space="preserve"> PAGEREF _Toc138446620 \h </w:instrText>
      </w:r>
      <w:r>
        <w:rPr>
          <w:noProof/>
        </w:rPr>
      </w:r>
      <w:r>
        <w:rPr>
          <w:noProof/>
        </w:rPr>
        <w:fldChar w:fldCharType="separate"/>
      </w:r>
      <w:r>
        <w:rPr>
          <w:noProof/>
        </w:rPr>
        <w:t>36</w:t>
      </w:r>
      <w:r>
        <w:rPr>
          <w:noProof/>
        </w:rPr>
        <w:fldChar w:fldCharType="end"/>
      </w:r>
    </w:p>
    <w:p w14:paraId="1F1A667B" w14:textId="5878DF95" w:rsidR="00A2518F" w:rsidRDefault="00A2518F">
      <w:pPr>
        <w:pStyle w:val="TDC3"/>
        <w:rPr>
          <w:rFonts w:asciiTheme="minorHAnsi" w:eastAsiaTheme="minorEastAsia" w:hAnsiTheme="minorHAnsi" w:cstheme="minorBidi"/>
          <w:i w:val="0"/>
          <w:noProof/>
          <w:kern w:val="2"/>
          <w:szCs w:val="22"/>
          <w:lang w:val="es-ES"/>
          <w14:ligatures w14:val="standardContextual"/>
        </w:rPr>
      </w:pPr>
      <w:r w:rsidRPr="00A91011">
        <w:rPr>
          <w:noProof/>
          <w:lang w:val="es-ES"/>
        </w:rPr>
        <w:t>5.9.1 Ejecución y prueba de CodeQL</w:t>
      </w:r>
      <w:r>
        <w:rPr>
          <w:noProof/>
        </w:rPr>
        <w:tab/>
      </w:r>
      <w:r>
        <w:rPr>
          <w:noProof/>
        </w:rPr>
        <w:fldChar w:fldCharType="begin"/>
      </w:r>
      <w:r>
        <w:rPr>
          <w:noProof/>
        </w:rPr>
        <w:instrText xml:space="preserve"> PAGEREF _Toc138446621 \h </w:instrText>
      </w:r>
      <w:r>
        <w:rPr>
          <w:noProof/>
        </w:rPr>
      </w:r>
      <w:r>
        <w:rPr>
          <w:noProof/>
        </w:rPr>
        <w:fldChar w:fldCharType="separate"/>
      </w:r>
      <w:r>
        <w:rPr>
          <w:noProof/>
        </w:rPr>
        <w:t>39</w:t>
      </w:r>
      <w:r>
        <w:rPr>
          <w:noProof/>
        </w:rPr>
        <w:fldChar w:fldCharType="end"/>
      </w:r>
    </w:p>
    <w:p w14:paraId="52DA3614" w14:textId="22E328FE"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6.</w:t>
      </w:r>
      <w:r>
        <w:rPr>
          <w:rFonts w:asciiTheme="minorHAnsi" w:eastAsiaTheme="minorEastAsia" w:hAnsiTheme="minorHAnsi" w:cstheme="minorBidi"/>
          <w:b w:val="0"/>
          <w:i w:val="0"/>
          <w:noProof/>
          <w:kern w:val="2"/>
          <w:sz w:val="22"/>
          <w:szCs w:val="22"/>
          <w:lang w:val="es-ES"/>
          <w14:ligatures w14:val="standardContextual"/>
        </w:rPr>
        <w:tab/>
      </w:r>
      <w:r>
        <w:rPr>
          <w:noProof/>
        </w:rPr>
        <w:t>Análisis de Resultados</w:t>
      </w:r>
      <w:r>
        <w:rPr>
          <w:noProof/>
        </w:rPr>
        <w:tab/>
      </w:r>
      <w:r>
        <w:rPr>
          <w:noProof/>
        </w:rPr>
        <w:fldChar w:fldCharType="begin"/>
      </w:r>
      <w:r>
        <w:rPr>
          <w:noProof/>
        </w:rPr>
        <w:instrText xml:space="preserve"> PAGEREF _Toc138446622 \h </w:instrText>
      </w:r>
      <w:r>
        <w:rPr>
          <w:noProof/>
        </w:rPr>
      </w:r>
      <w:r>
        <w:rPr>
          <w:noProof/>
        </w:rPr>
        <w:fldChar w:fldCharType="separate"/>
      </w:r>
      <w:r>
        <w:rPr>
          <w:noProof/>
        </w:rPr>
        <w:t>42</w:t>
      </w:r>
      <w:r>
        <w:rPr>
          <w:noProof/>
        </w:rPr>
        <w:fldChar w:fldCharType="end"/>
      </w:r>
    </w:p>
    <w:p w14:paraId="18597C5A" w14:textId="5F1E388C"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7.</w:t>
      </w:r>
      <w:r>
        <w:rPr>
          <w:rFonts w:asciiTheme="minorHAnsi" w:eastAsiaTheme="minorEastAsia" w:hAnsiTheme="minorHAnsi" w:cstheme="minorBidi"/>
          <w:b w:val="0"/>
          <w:i w:val="0"/>
          <w:noProof/>
          <w:kern w:val="2"/>
          <w:sz w:val="22"/>
          <w:szCs w:val="22"/>
          <w:lang w:val="es-ES"/>
          <w14:ligatures w14:val="standardContextual"/>
        </w:rPr>
        <w:tab/>
      </w:r>
      <w:r>
        <w:rPr>
          <w:noProof/>
        </w:rPr>
        <w:t>Conclusiones y Trabajos Futuros</w:t>
      </w:r>
      <w:r>
        <w:rPr>
          <w:noProof/>
        </w:rPr>
        <w:tab/>
      </w:r>
      <w:r>
        <w:rPr>
          <w:noProof/>
        </w:rPr>
        <w:fldChar w:fldCharType="begin"/>
      </w:r>
      <w:r>
        <w:rPr>
          <w:noProof/>
        </w:rPr>
        <w:instrText xml:space="preserve"> PAGEREF _Toc138446623 \h </w:instrText>
      </w:r>
      <w:r>
        <w:rPr>
          <w:noProof/>
        </w:rPr>
      </w:r>
      <w:r>
        <w:rPr>
          <w:noProof/>
        </w:rPr>
        <w:fldChar w:fldCharType="separate"/>
      </w:r>
      <w:r>
        <w:rPr>
          <w:noProof/>
        </w:rPr>
        <w:t>43</w:t>
      </w:r>
      <w:r>
        <w:rPr>
          <w:noProof/>
        </w:rPr>
        <w:fldChar w:fldCharType="end"/>
      </w:r>
    </w:p>
    <w:p w14:paraId="3C044F6E" w14:textId="558532CB"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lastRenderedPageBreak/>
        <w:t>Capítulo 8.</w:t>
      </w:r>
      <w:r>
        <w:rPr>
          <w:rFonts w:asciiTheme="minorHAnsi" w:eastAsiaTheme="minorEastAsia" w:hAnsiTheme="minorHAnsi" w:cstheme="minorBidi"/>
          <w:b w:val="0"/>
          <w:i w:val="0"/>
          <w:noProof/>
          <w:kern w:val="2"/>
          <w:sz w:val="22"/>
          <w:szCs w:val="22"/>
          <w:lang w:val="es-ES"/>
          <w14:ligatures w14:val="standardContextual"/>
        </w:rPr>
        <w:tab/>
      </w:r>
      <w:r>
        <w:rPr>
          <w:noProof/>
        </w:rPr>
        <w:t>Bibliografía</w:t>
      </w:r>
      <w:r>
        <w:rPr>
          <w:noProof/>
        </w:rPr>
        <w:tab/>
      </w:r>
      <w:r>
        <w:rPr>
          <w:noProof/>
        </w:rPr>
        <w:fldChar w:fldCharType="begin"/>
      </w:r>
      <w:r>
        <w:rPr>
          <w:noProof/>
        </w:rPr>
        <w:instrText xml:space="preserve"> PAGEREF _Toc138446624 \h </w:instrText>
      </w:r>
      <w:r>
        <w:rPr>
          <w:noProof/>
        </w:rPr>
      </w:r>
      <w:r>
        <w:rPr>
          <w:noProof/>
        </w:rPr>
        <w:fldChar w:fldCharType="separate"/>
      </w:r>
      <w:r>
        <w:rPr>
          <w:noProof/>
        </w:rPr>
        <w:t>44</w:t>
      </w:r>
      <w:r>
        <w:rPr>
          <w:noProof/>
        </w:rPr>
        <w:fldChar w:fldCharType="end"/>
      </w:r>
    </w:p>
    <w:p w14:paraId="0C67F46C" w14:textId="2B25CA90"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w:t>
      </w:r>
      <w:r>
        <w:rPr>
          <w:noProof/>
        </w:rPr>
        <w:tab/>
      </w:r>
      <w:r>
        <w:rPr>
          <w:noProof/>
        </w:rPr>
        <w:fldChar w:fldCharType="begin"/>
      </w:r>
      <w:r>
        <w:rPr>
          <w:noProof/>
        </w:rPr>
        <w:instrText xml:space="preserve"> PAGEREF _Toc138446625 \h </w:instrText>
      </w:r>
      <w:r>
        <w:rPr>
          <w:noProof/>
        </w:rPr>
      </w:r>
      <w:r>
        <w:rPr>
          <w:noProof/>
        </w:rPr>
        <w:fldChar w:fldCharType="separate"/>
      </w:r>
      <w:r>
        <w:rPr>
          <w:noProof/>
        </w:rPr>
        <w:t>47</w:t>
      </w:r>
      <w:r>
        <w:rPr>
          <w:noProof/>
        </w:rPr>
        <w:fldChar w:fldCharType="end"/>
      </w:r>
    </w:p>
    <w:p w14:paraId="0B189553" w14:textId="57403769" w:rsidR="00A2518F" w:rsidRDefault="00A2518F">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II</w:t>
      </w:r>
      <w:r>
        <w:rPr>
          <w:noProof/>
        </w:rPr>
        <w:tab/>
      </w:r>
      <w:r>
        <w:rPr>
          <w:noProof/>
        </w:rPr>
        <w:fldChar w:fldCharType="begin"/>
      </w:r>
      <w:r>
        <w:rPr>
          <w:noProof/>
        </w:rPr>
        <w:instrText xml:space="preserve"> PAGEREF _Toc138446626 \h </w:instrText>
      </w:r>
      <w:r>
        <w:rPr>
          <w:noProof/>
        </w:rPr>
      </w:r>
      <w:r>
        <w:rPr>
          <w:noProof/>
        </w:rPr>
        <w:fldChar w:fldCharType="separate"/>
      </w:r>
      <w:r>
        <w:rPr>
          <w:noProof/>
        </w:rPr>
        <w:t>48</w:t>
      </w:r>
      <w:r>
        <w:rPr>
          <w:noProof/>
        </w:rPr>
        <w:fldChar w:fldCharType="end"/>
      </w:r>
    </w:p>
    <w:p w14:paraId="71E95614" w14:textId="49254C92" w:rsidR="00217C2F" w:rsidRDefault="00743140" w:rsidP="007B76D5">
      <w:pPr>
        <w:widowControl w:val="0"/>
        <w:spacing w:line="276" w:lineRule="auto"/>
      </w:pPr>
      <w:r>
        <w:fldChar w:fldCharType="end"/>
      </w:r>
    </w:p>
    <w:p w14:paraId="71E95615" w14:textId="77777777" w:rsidR="00217C2F" w:rsidRDefault="00217C2F" w:rsidP="007B76D5">
      <w:pPr>
        <w:widowControl w:val="0"/>
        <w:spacing w:line="276" w:lineRule="auto"/>
        <w:sectPr w:rsidR="00217C2F" w:rsidSect="006D50AD">
          <w:headerReference w:type="default" r:id="rId21"/>
          <w:footerReference w:type="default" r:id="rId22"/>
          <w:pgSz w:w="11906" w:h="16838" w:code="9"/>
          <w:pgMar w:top="2325" w:right="1418" w:bottom="1644" w:left="1701" w:header="1077" w:footer="794" w:gutter="0"/>
          <w:pgNumType w:fmt="upperRoman" w:start="1"/>
          <w:cols w:space="720"/>
          <w:docGrid w:linePitch="326"/>
        </w:sectPr>
      </w:pPr>
    </w:p>
    <w:p w14:paraId="71E95616" w14:textId="1CACC311" w:rsidR="00217C2F" w:rsidRPr="00D43323" w:rsidRDefault="00217C2F" w:rsidP="00F57D19">
      <w:pPr>
        <w:widowControl w:val="0"/>
        <w:jc w:val="center"/>
        <w:outlineLvl w:val="0"/>
        <w:rPr>
          <w:b/>
          <w:i/>
          <w:sz w:val="44"/>
          <w:szCs w:val="40"/>
        </w:rPr>
      </w:pPr>
      <w:r w:rsidRPr="00D43323">
        <w:rPr>
          <w:b/>
          <w:i/>
          <w:sz w:val="44"/>
          <w:szCs w:val="40"/>
        </w:rPr>
        <w:lastRenderedPageBreak/>
        <w:t xml:space="preserve">Índice de </w:t>
      </w:r>
      <w:r w:rsidR="007F4578">
        <w:rPr>
          <w:b/>
          <w:i/>
          <w:sz w:val="44"/>
          <w:szCs w:val="40"/>
        </w:rPr>
        <w:t>ilustraciones</w:t>
      </w:r>
    </w:p>
    <w:p w14:paraId="71E95617" w14:textId="77777777" w:rsidR="00217C2F" w:rsidRDefault="00217C2F" w:rsidP="00D43323">
      <w:pPr>
        <w:widowControl w:val="0"/>
        <w:jc w:val="left"/>
        <w:rPr>
          <w:sz w:val="20"/>
          <w:szCs w:val="20"/>
        </w:rPr>
      </w:pPr>
    </w:p>
    <w:p w14:paraId="310A0EE9" w14:textId="33E3F9D7" w:rsidR="009C128D" w:rsidRDefault="007F4578">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Pr>
          <w:sz w:val="20"/>
          <w:szCs w:val="20"/>
        </w:rPr>
        <w:fldChar w:fldCharType="begin"/>
      </w:r>
      <w:r>
        <w:rPr>
          <w:sz w:val="20"/>
          <w:szCs w:val="20"/>
        </w:rPr>
        <w:instrText xml:space="preserve"> TOC \h \z \c "Ilustración" </w:instrText>
      </w:r>
      <w:r>
        <w:rPr>
          <w:sz w:val="20"/>
          <w:szCs w:val="20"/>
        </w:rPr>
        <w:fldChar w:fldCharType="separate"/>
      </w:r>
      <w:hyperlink r:id="rId23" w:anchor="_Toc138445489" w:history="1">
        <w:r w:rsidR="009C128D" w:rsidRPr="008B2255">
          <w:rPr>
            <w:rStyle w:val="Hipervnculo"/>
            <w:noProof/>
          </w:rPr>
          <w:t>Ilustración 1: DApp desarrollada para las pruebas</w:t>
        </w:r>
        <w:r w:rsidR="009C128D">
          <w:rPr>
            <w:noProof/>
            <w:webHidden/>
          </w:rPr>
          <w:tab/>
        </w:r>
        <w:r w:rsidR="009C128D">
          <w:rPr>
            <w:noProof/>
            <w:webHidden/>
          </w:rPr>
          <w:fldChar w:fldCharType="begin"/>
        </w:r>
        <w:r w:rsidR="009C128D">
          <w:rPr>
            <w:noProof/>
            <w:webHidden/>
          </w:rPr>
          <w:instrText xml:space="preserve"> PAGEREF _Toc138445489 \h </w:instrText>
        </w:r>
        <w:r w:rsidR="009C128D">
          <w:rPr>
            <w:noProof/>
            <w:webHidden/>
          </w:rPr>
        </w:r>
        <w:r w:rsidR="009C128D">
          <w:rPr>
            <w:noProof/>
            <w:webHidden/>
          </w:rPr>
          <w:fldChar w:fldCharType="separate"/>
        </w:r>
        <w:r w:rsidR="009C128D">
          <w:rPr>
            <w:noProof/>
            <w:webHidden/>
          </w:rPr>
          <w:t>12</w:t>
        </w:r>
        <w:r w:rsidR="009C128D">
          <w:rPr>
            <w:noProof/>
            <w:webHidden/>
          </w:rPr>
          <w:fldChar w:fldCharType="end"/>
        </w:r>
      </w:hyperlink>
    </w:p>
    <w:p w14:paraId="69EADA42" w14:textId="506F3A49"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4" w:anchor="_Toc138445490" w:history="1">
        <w:r w:rsidR="009C128D" w:rsidRPr="008B2255">
          <w:rPr>
            <w:rStyle w:val="Hipervnculo"/>
            <w:noProof/>
          </w:rPr>
          <w:t>Ilustración 2: DApp desarrollada para las pruebas</w:t>
        </w:r>
        <w:r w:rsidR="009C128D">
          <w:rPr>
            <w:noProof/>
            <w:webHidden/>
          </w:rPr>
          <w:tab/>
        </w:r>
        <w:r w:rsidR="009C128D">
          <w:rPr>
            <w:noProof/>
            <w:webHidden/>
          </w:rPr>
          <w:fldChar w:fldCharType="begin"/>
        </w:r>
        <w:r w:rsidR="009C128D">
          <w:rPr>
            <w:noProof/>
            <w:webHidden/>
          </w:rPr>
          <w:instrText xml:space="preserve"> PAGEREF _Toc138445490 \h </w:instrText>
        </w:r>
        <w:r w:rsidR="009C128D">
          <w:rPr>
            <w:noProof/>
            <w:webHidden/>
          </w:rPr>
        </w:r>
        <w:r w:rsidR="009C128D">
          <w:rPr>
            <w:noProof/>
            <w:webHidden/>
          </w:rPr>
          <w:fldChar w:fldCharType="separate"/>
        </w:r>
        <w:r w:rsidR="009C128D">
          <w:rPr>
            <w:noProof/>
            <w:webHidden/>
          </w:rPr>
          <w:t>16</w:t>
        </w:r>
        <w:r w:rsidR="009C128D">
          <w:rPr>
            <w:noProof/>
            <w:webHidden/>
          </w:rPr>
          <w:fldChar w:fldCharType="end"/>
        </w:r>
      </w:hyperlink>
    </w:p>
    <w:p w14:paraId="71C3F91B" w14:textId="6C2CE54B"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5" w:anchor="_Toc138445491" w:history="1">
        <w:r w:rsidR="009C128D" w:rsidRPr="008B2255">
          <w:rPr>
            <w:rStyle w:val="Hipervnculo"/>
            <w:noProof/>
          </w:rPr>
          <w:t>Ilustración 3: Cronograma del proyecto en formato Gantt</w:t>
        </w:r>
        <w:r w:rsidR="009C128D">
          <w:rPr>
            <w:noProof/>
            <w:webHidden/>
          </w:rPr>
          <w:tab/>
        </w:r>
        <w:r w:rsidR="009C128D">
          <w:rPr>
            <w:noProof/>
            <w:webHidden/>
          </w:rPr>
          <w:fldChar w:fldCharType="begin"/>
        </w:r>
        <w:r w:rsidR="009C128D">
          <w:rPr>
            <w:noProof/>
            <w:webHidden/>
          </w:rPr>
          <w:instrText xml:space="preserve"> PAGEREF _Toc138445491 \h </w:instrText>
        </w:r>
        <w:r w:rsidR="009C128D">
          <w:rPr>
            <w:noProof/>
            <w:webHidden/>
          </w:rPr>
        </w:r>
        <w:r w:rsidR="009C128D">
          <w:rPr>
            <w:noProof/>
            <w:webHidden/>
          </w:rPr>
          <w:fldChar w:fldCharType="separate"/>
        </w:r>
        <w:r w:rsidR="009C128D">
          <w:rPr>
            <w:noProof/>
            <w:webHidden/>
          </w:rPr>
          <w:t>12</w:t>
        </w:r>
        <w:r w:rsidR="009C128D">
          <w:rPr>
            <w:noProof/>
            <w:webHidden/>
          </w:rPr>
          <w:fldChar w:fldCharType="end"/>
        </w:r>
      </w:hyperlink>
    </w:p>
    <w:p w14:paraId="06386691" w14:textId="6E5EC890"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2" w:history="1">
        <w:r w:rsidR="009C128D" w:rsidRPr="008B2255">
          <w:rPr>
            <w:rStyle w:val="Hipervnculo"/>
            <w:noProof/>
          </w:rPr>
          <w:t>Ilustración 4: Ejemplo de múltiples carteras. Uniswap.</w:t>
        </w:r>
        <w:r w:rsidR="009C128D">
          <w:rPr>
            <w:noProof/>
            <w:webHidden/>
          </w:rPr>
          <w:tab/>
        </w:r>
        <w:r w:rsidR="009C128D">
          <w:rPr>
            <w:noProof/>
            <w:webHidden/>
          </w:rPr>
          <w:fldChar w:fldCharType="begin"/>
        </w:r>
        <w:r w:rsidR="009C128D">
          <w:rPr>
            <w:noProof/>
            <w:webHidden/>
          </w:rPr>
          <w:instrText xml:space="preserve"> PAGEREF _Toc138445492 \h </w:instrText>
        </w:r>
        <w:r w:rsidR="009C128D">
          <w:rPr>
            <w:noProof/>
            <w:webHidden/>
          </w:rPr>
        </w:r>
        <w:r w:rsidR="009C128D">
          <w:rPr>
            <w:noProof/>
            <w:webHidden/>
          </w:rPr>
          <w:fldChar w:fldCharType="separate"/>
        </w:r>
        <w:r w:rsidR="009C128D">
          <w:rPr>
            <w:noProof/>
            <w:webHidden/>
          </w:rPr>
          <w:t>16</w:t>
        </w:r>
        <w:r w:rsidR="009C128D">
          <w:rPr>
            <w:noProof/>
            <w:webHidden/>
          </w:rPr>
          <w:fldChar w:fldCharType="end"/>
        </w:r>
      </w:hyperlink>
    </w:p>
    <w:p w14:paraId="3CC36F90" w14:textId="3204FE02"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3" w:history="1">
        <w:r w:rsidR="009C128D" w:rsidRPr="008B2255">
          <w:rPr>
            <w:rStyle w:val="Hipervnculo"/>
            <w:noProof/>
          </w:rPr>
          <w:t>Ilustración 5: Ejemplo de prueba en Metamask Playground [15]</w:t>
        </w:r>
        <w:r w:rsidR="009C128D">
          <w:rPr>
            <w:noProof/>
            <w:webHidden/>
          </w:rPr>
          <w:tab/>
        </w:r>
        <w:r w:rsidR="009C128D">
          <w:rPr>
            <w:noProof/>
            <w:webHidden/>
          </w:rPr>
          <w:fldChar w:fldCharType="begin"/>
        </w:r>
        <w:r w:rsidR="009C128D">
          <w:rPr>
            <w:noProof/>
            <w:webHidden/>
          </w:rPr>
          <w:instrText xml:space="preserve"> PAGEREF _Toc138445493 \h </w:instrText>
        </w:r>
        <w:r w:rsidR="009C128D">
          <w:rPr>
            <w:noProof/>
            <w:webHidden/>
          </w:rPr>
        </w:r>
        <w:r w:rsidR="009C128D">
          <w:rPr>
            <w:noProof/>
            <w:webHidden/>
          </w:rPr>
          <w:fldChar w:fldCharType="separate"/>
        </w:r>
        <w:r w:rsidR="009C128D">
          <w:rPr>
            <w:noProof/>
            <w:webHidden/>
          </w:rPr>
          <w:t>18</w:t>
        </w:r>
        <w:r w:rsidR="009C128D">
          <w:rPr>
            <w:noProof/>
            <w:webHidden/>
          </w:rPr>
          <w:fldChar w:fldCharType="end"/>
        </w:r>
      </w:hyperlink>
    </w:p>
    <w:p w14:paraId="309BCB91" w14:textId="08F09698"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4" w:history="1">
        <w:r w:rsidR="009C128D" w:rsidRPr="008B2255">
          <w:rPr>
            <w:rStyle w:val="Hipervnculo"/>
            <w:noProof/>
          </w:rPr>
          <w:t>Ilustración 6: Imagen de la documentación creada de Metamask</w:t>
        </w:r>
        <w:r w:rsidR="009C128D">
          <w:rPr>
            <w:noProof/>
            <w:webHidden/>
          </w:rPr>
          <w:tab/>
        </w:r>
        <w:r w:rsidR="009C128D">
          <w:rPr>
            <w:noProof/>
            <w:webHidden/>
          </w:rPr>
          <w:fldChar w:fldCharType="begin"/>
        </w:r>
        <w:r w:rsidR="009C128D">
          <w:rPr>
            <w:noProof/>
            <w:webHidden/>
          </w:rPr>
          <w:instrText xml:space="preserve"> PAGEREF _Toc138445494 \h </w:instrText>
        </w:r>
        <w:r w:rsidR="009C128D">
          <w:rPr>
            <w:noProof/>
            <w:webHidden/>
          </w:rPr>
        </w:r>
        <w:r w:rsidR="009C128D">
          <w:rPr>
            <w:noProof/>
            <w:webHidden/>
          </w:rPr>
          <w:fldChar w:fldCharType="separate"/>
        </w:r>
        <w:r w:rsidR="009C128D">
          <w:rPr>
            <w:noProof/>
            <w:webHidden/>
          </w:rPr>
          <w:t>18</w:t>
        </w:r>
        <w:r w:rsidR="009C128D">
          <w:rPr>
            <w:noProof/>
            <w:webHidden/>
          </w:rPr>
          <w:fldChar w:fldCharType="end"/>
        </w:r>
      </w:hyperlink>
    </w:p>
    <w:p w14:paraId="63DD54DD" w14:textId="3B8AF6C2"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6" w:anchor="_Toc138445495" w:history="1">
        <w:r w:rsidR="009C128D" w:rsidRPr="008B2255">
          <w:rPr>
            <w:rStyle w:val="Hipervnculo"/>
            <w:noProof/>
          </w:rPr>
          <w:t>Ilustración 7: Popup de confirmación wallet_switchEthereumChain</w:t>
        </w:r>
        <w:r w:rsidR="009C128D">
          <w:rPr>
            <w:noProof/>
            <w:webHidden/>
          </w:rPr>
          <w:tab/>
        </w:r>
        <w:r w:rsidR="009C128D">
          <w:rPr>
            <w:noProof/>
            <w:webHidden/>
          </w:rPr>
          <w:fldChar w:fldCharType="begin"/>
        </w:r>
        <w:r w:rsidR="009C128D">
          <w:rPr>
            <w:noProof/>
            <w:webHidden/>
          </w:rPr>
          <w:instrText xml:space="preserve"> PAGEREF _Toc138445495 \h </w:instrText>
        </w:r>
        <w:r w:rsidR="009C128D">
          <w:rPr>
            <w:noProof/>
            <w:webHidden/>
          </w:rPr>
        </w:r>
        <w:r w:rsidR="009C128D">
          <w:rPr>
            <w:noProof/>
            <w:webHidden/>
          </w:rPr>
          <w:fldChar w:fldCharType="separate"/>
        </w:r>
        <w:r w:rsidR="009C128D">
          <w:rPr>
            <w:noProof/>
            <w:webHidden/>
          </w:rPr>
          <w:t>19</w:t>
        </w:r>
        <w:r w:rsidR="009C128D">
          <w:rPr>
            <w:noProof/>
            <w:webHidden/>
          </w:rPr>
          <w:fldChar w:fldCharType="end"/>
        </w:r>
      </w:hyperlink>
    </w:p>
    <w:p w14:paraId="3D0D7E4C" w14:textId="10272C7A"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6" w:history="1">
        <w:r w:rsidR="009C128D" w:rsidRPr="008B2255">
          <w:rPr>
            <w:rStyle w:val="Hipervnculo"/>
            <w:noProof/>
          </w:rPr>
          <w:t>Ilustración 8: Documentación creada de Ether.js</w:t>
        </w:r>
        <w:r w:rsidR="009C128D">
          <w:rPr>
            <w:noProof/>
            <w:webHidden/>
          </w:rPr>
          <w:tab/>
        </w:r>
        <w:r w:rsidR="009C128D">
          <w:rPr>
            <w:noProof/>
            <w:webHidden/>
          </w:rPr>
          <w:fldChar w:fldCharType="begin"/>
        </w:r>
        <w:r w:rsidR="009C128D">
          <w:rPr>
            <w:noProof/>
            <w:webHidden/>
          </w:rPr>
          <w:instrText xml:space="preserve"> PAGEREF _Toc138445496 \h </w:instrText>
        </w:r>
        <w:r w:rsidR="009C128D">
          <w:rPr>
            <w:noProof/>
            <w:webHidden/>
          </w:rPr>
        </w:r>
        <w:r w:rsidR="009C128D">
          <w:rPr>
            <w:noProof/>
            <w:webHidden/>
          </w:rPr>
          <w:fldChar w:fldCharType="separate"/>
        </w:r>
        <w:r w:rsidR="009C128D">
          <w:rPr>
            <w:noProof/>
            <w:webHidden/>
          </w:rPr>
          <w:t>21</w:t>
        </w:r>
        <w:r w:rsidR="009C128D">
          <w:rPr>
            <w:noProof/>
            <w:webHidden/>
          </w:rPr>
          <w:fldChar w:fldCharType="end"/>
        </w:r>
      </w:hyperlink>
    </w:p>
    <w:p w14:paraId="49B3058C" w14:textId="1CC7F802"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7" w:history="1">
        <w:r w:rsidR="009C128D" w:rsidRPr="008B2255">
          <w:rPr>
            <w:rStyle w:val="Hipervnculo"/>
            <w:noProof/>
          </w:rPr>
          <w:t>Ilustración 9: Documentación creada de Web3.js</w:t>
        </w:r>
        <w:r w:rsidR="009C128D">
          <w:rPr>
            <w:noProof/>
            <w:webHidden/>
          </w:rPr>
          <w:tab/>
        </w:r>
        <w:r w:rsidR="009C128D">
          <w:rPr>
            <w:noProof/>
            <w:webHidden/>
          </w:rPr>
          <w:fldChar w:fldCharType="begin"/>
        </w:r>
        <w:r w:rsidR="009C128D">
          <w:rPr>
            <w:noProof/>
            <w:webHidden/>
          </w:rPr>
          <w:instrText xml:space="preserve"> PAGEREF _Toc138445497 \h </w:instrText>
        </w:r>
        <w:r w:rsidR="009C128D">
          <w:rPr>
            <w:noProof/>
            <w:webHidden/>
          </w:rPr>
        </w:r>
        <w:r w:rsidR="009C128D">
          <w:rPr>
            <w:noProof/>
            <w:webHidden/>
          </w:rPr>
          <w:fldChar w:fldCharType="separate"/>
        </w:r>
        <w:r w:rsidR="009C128D">
          <w:rPr>
            <w:noProof/>
            <w:webHidden/>
          </w:rPr>
          <w:t>21</w:t>
        </w:r>
        <w:r w:rsidR="009C128D">
          <w:rPr>
            <w:noProof/>
            <w:webHidden/>
          </w:rPr>
          <w:fldChar w:fldCharType="end"/>
        </w:r>
      </w:hyperlink>
    </w:p>
    <w:p w14:paraId="73E8A0D3" w14:textId="254D9831"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7" w:anchor="_Toc138445498" w:history="1">
        <w:r w:rsidR="009C128D" w:rsidRPr="008B2255">
          <w:rPr>
            <w:rStyle w:val="Hipervnculo"/>
            <w:noProof/>
          </w:rPr>
          <w:t>Ilustración 10: Ejemplo de colisión de la documentación en wallet_watchAsset</w:t>
        </w:r>
        <w:r w:rsidR="009C128D">
          <w:rPr>
            <w:noProof/>
            <w:webHidden/>
          </w:rPr>
          <w:tab/>
        </w:r>
        <w:r w:rsidR="009C128D">
          <w:rPr>
            <w:noProof/>
            <w:webHidden/>
          </w:rPr>
          <w:fldChar w:fldCharType="begin"/>
        </w:r>
        <w:r w:rsidR="009C128D">
          <w:rPr>
            <w:noProof/>
            <w:webHidden/>
          </w:rPr>
          <w:instrText xml:space="preserve"> PAGEREF _Toc138445498 \h </w:instrText>
        </w:r>
        <w:r w:rsidR="009C128D">
          <w:rPr>
            <w:noProof/>
            <w:webHidden/>
          </w:rPr>
        </w:r>
        <w:r w:rsidR="009C128D">
          <w:rPr>
            <w:noProof/>
            <w:webHidden/>
          </w:rPr>
          <w:fldChar w:fldCharType="separate"/>
        </w:r>
        <w:r w:rsidR="009C128D">
          <w:rPr>
            <w:noProof/>
            <w:webHidden/>
          </w:rPr>
          <w:t>22</w:t>
        </w:r>
        <w:r w:rsidR="009C128D">
          <w:rPr>
            <w:noProof/>
            <w:webHidden/>
          </w:rPr>
          <w:fldChar w:fldCharType="end"/>
        </w:r>
      </w:hyperlink>
    </w:p>
    <w:p w14:paraId="3E6EBE1B" w14:textId="209ED236"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8" w:anchor="_Toc138445499" w:history="1">
        <w:r w:rsidR="009C128D" w:rsidRPr="008B2255">
          <w:rPr>
            <w:rStyle w:val="Hipervnculo"/>
            <w:noProof/>
          </w:rPr>
          <w:t>Ilustración 11: Ejemplo de eth_sign</w:t>
        </w:r>
        <w:r w:rsidR="009C128D">
          <w:rPr>
            <w:noProof/>
            <w:webHidden/>
          </w:rPr>
          <w:tab/>
        </w:r>
        <w:r w:rsidR="009C128D">
          <w:rPr>
            <w:noProof/>
            <w:webHidden/>
          </w:rPr>
          <w:fldChar w:fldCharType="begin"/>
        </w:r>
        <w:r w:rsidR="009C128D">
          <w:rPr>
            <w:noProof/>
            <w:webHidden/>
          </w:rPr>
          <w:instrText xml:space="preserve"> PAGEREF _Toc138445499 \h </w:instrText>
        </w:r>
        <w:r w:rsidR="009C128D">
          <w:rPr>
            <w:noProof/>
            <w:webHidden/>
          </w:rPr>
        </w:r>
        <w:r w:rsidR="009C128D">
          <w:rPr>
            <w:noProof/>
            <w:webHidden/>
          </w:rPr>
          <w:fldChar w:fldCharType="separate"/>
        </w:r>
        <w:r w:rsidR="009C128D">
          <w:rPr>
            <w:noProof/>
            <w:webHidden/>
          </w:rPr>
          <w:t>24</w:t>
        </w:r>
        <w:r w:rsidR="009C128D">
          <w:rPr>
            <w:noProof/>
            <w:webHidden/>
          </w:rPr>
          <w:fldChar w:fldCharType="end"/>
        </w:r>
      </w:hyperlink>
    </w:p>
    <w:p w14:paraId="397FEA99" w14:textId="5A452F4A"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9" w:anchor="_Toc138445500" w:history="1">
        <w:r w:rsidR="009C128D" w:rsidRPr="008B2255">
          <w:rPr>
            <w:rStyle w:val="Hipervnculo"/>
            <w:noProof/>
          </w:rPr>
          <w:t>Ilustración 12: Ejemplo de eth_personalSign</w:t>
        </w:r>
        <w:r w:rsidR="009C128D">
          <w:rPr>
            <w:noProof/>
            <w:webHidden/>
          </w:rPr>
          <w:tab/>
        </w:r>
        <w:r w:rsidR="009C128D">
          <w:rPr>
            <w:noProof/>
            <w:webHidden/>
          </w:rPr>
          <w:fldChar w:fldCharType="begin"/>
        </w:r>
        <w:r w:rsidR="009C128D">
          <w:rPr>
            <w:noProof/>
            <w:webHidden/>
          </w:rPr>
          <w:instrText xml:space="preserve"> PAGEREF _Toc138445500 \h </w:instrText>
        </w:r>
        <w:r w:rsidR="009C128D">
          <w:rPr>
            <w:noProof/>
            <w:webHidden/>
          </w:rPr>
        </w:r>
        <w:r w:rsidR="009C128D">
          <w:rPr>
            <w:noProof/>
            <w:webHidden/>
          </w:rPr>
          <w:fldChar w:fldCharType="separate"/>
        </w:r>
        <w:r w:rsidR="009C128D">
          <w:rPr>
            <w:noProof/>
            <w:webHidden/>
          </w:rPr>
          <w:t>25</w:t>
        </w:r>
        <w:r w:rsidR="009C128D">
          <w:rPr>
            <w:noProof/>
            <w:webHidden/>
          </w:rPr>
          <w:fldChar w:fldCharType="end"/>
        </w:r>
      </w:hyperlink>
    </w:p>
    <w:p w14:paraId="7B57D2C9" w14:textId="765DE164"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0" w:anchor="_Toc138445501" w:history="1">
        <w:r w:rsidR="009C128D" w:rsidRPr="008B2255">
          <w:rPr>
            <w:rStyle w:val="Hipervnculo"/>
            <w:noProof/>
          </w:rPr>
          <w:t>Ilustración 13: Ejemplo de eth_signTypedData_v4</w:t>
        </w:r>
        <w:r w:rsidR="009C128D">
          <w:rPr>
            <w:noProof/>
            <w:webHidden/>
          </w:rPr>
          <w:tab/>
        </w:r>
        <w:r w:rsidR="009C128D">
          <w:rPr>
            <w:noProof/>
            <w:webHidden/>
          </w:rPr>
          <w:fldChar w:fldCharType="begin"/>
        </w:r>
        <w:r w:rsidR="009C128D">
          <w:rPr>
            <w:noProof/>
            <w:webHidden/>
          </w:rPr>
          <w:instrText xml:space="preserve"> PAGEREF _Toc138445501 \h </w:instrText>
        </w:r>
        <w:r w:rsidR="009C128D">
          <w:rPr>
            <w:noProof/>
            <w:webHidden/>
          </w:rPr>
        </w:r>
        <w:r w:rsidR="009C128D">
          <w:rPr>
            <w:noProof/>
            <w:webHidden/>
          </w:rPr>
          <w:fldChar w:fldCharType="separate"/>
        </w:r>
        <w:r w:rsidR="009C128D">
          <w:rPr>
            <w:noProof/>
            <w:webHidden/>
          </w:rPr>
          <w:t>26</w:t>
        </w:r>
        <w:r w:rsidR="009C128D">
          <w:rPr>
            <w:noProof/>
            <w:webHidden/>
          </w:rPr>
          <w:fldChar w:fldCharType="end"/>
        </w:r>
      </w:hyperlink>
    </w:p>
    <w:p w14:paraId="733E55BD" w14:textId="50E3544E"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2" w:history="1">
        <w:r w:rsidR="009C128D" w:rsidRPr="008B2255">
          <w:rPr>
            <w:rStyle w:val="Hipervnculo"/>
            <w:noProof/>
          </w:rPr>
          <w:t>Ilustración 14: Ejemplo de la documentación de aplicaciones y los métodos</w:t>
        </w:r>
        <w:r w:rsidR="009C128D">
          <w:rPr>
            <w:noProof/>
            <w:webHidden/>
          </w:rPr>
          <w:tab/>
        </w:r>
        <w:r w:rsidR="009C128D">
          <w:rPr>
            <w:noProof/>
            <w:webHidden/>
          </w:rPr>
          <w:fldChar w:fldCharType="begin"/>
        </w:r>
        <w:r w:rsidR="009C128D">
          <w:rPr>
            <w:noProof/>
            <w:webHidden/>
          </w:rPr>
          <w:instrText xml:space="preserve"> PAGEREF _Toc138445502 \h </w:instrText>
        </w:r>
        <w:r w:rsidR="009C128D">
          <w:rPr>
            <w:noProof/>
            <w:webHidden/>
          </w:rPr>
        </w:r>
        <w:r w:rsidR="009C128D">
          <w:rPr>
            <w:noProof/>
            <w:webHidden/>
          </w:rPr>
          <w:fldChar w:fldCharType="separate"/>
        </w:r>
        <w:r w:rsidR="009C128D">
          <w:rPr>
            <w:noProof/>
            <w:webHidden/>
          </w:rPr>
          <w:t>30</w:t>
        </w:r>
        <w:r w:rsidR="009C128D">
          <w:rPr>
            <w:noProof/>
            <w:webHidden/>
          </w:rPr>
          <w:fldChar w:fldCharType="end"/>
        </w:r>
      </w:hyperlink>
    </w:p>
    <w:p w14:paraId="396C2314" w14:textId="0290F519"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3" w:history="1">
        <w:r w:rsidR="009C128D" w:rsidRPr="008B2255">
          <w:rPr>
            <w:rStyle w:val="Hipervnculo"/>
            <w:noProof/>
          </w:rPr>
          <w:t>Ilustración 15: Firma exitosa con mínimo contenido [25]</w:t>
        </w:r>
        <w:r w:rsidR="009C128D">
          <w:rPr>
            <w:noProof/>
            <w:webHidden/>
          </w:rPr>
          <w:tab/>
        </w:r>
        <w:r w:rsidR="009C128D">
          <w:rPr>
            <w:noProof/>
            <w:webHidden/>
          </w:rPr>
          <w:fldChar w:fldCharType="begin"/>
        </w:r>
        <w:r w:rsidR="009C128D">
          <w:rPr>
            <w:noProof/>
            <w:webHidden/>
          </w:rPr>
          <w:instrText xml:space="preserve"> PAGEREF _Toc138445503 \h </w:instrText>
        </w:r>
        <w:r w:rsidR="009C128D">
          <w:rPr>
            <w:noProof/>
            <w:webHidden/>
          </w:rPr>
        </w:r>
        <w:r w:rsidR="009C128D">
          <w:rPr>
            <w:noProof/>
            <w:webHidden/>
          </w:rPr>
          <w:fldChar w:fldCharType="separate"/>
        </w:r>
        <w:r w:rsidR="009C128D">
          <w:rPr>
            <w:noProof/>
            <w:webHidden/>
          </w:rPr>
          <w:t>33</w:t>
        </w:r>
        <w:r w:rsidR="009C128D">
          <w:rPr>
            <w:noProof/>
            <w:webHidden/>
          </w:rPr>
          <w:fldChar w:fldCharType="end"/>
        </w:r>
      </w:hyperlink>
    </w:p>
    <w:p w14:paraId="048A9401" w14:textId="4B37C27A"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4" w:history="1">
        <w:r w:rsidR="009C128D" w:rsidRPr="008B2255">
          <w:rPr>
            <w:rStyle w:val="Hipervnculo"/>
            <w:noProof/>
          </w:rPr>
          <w:t>Ilustración 16: Instalación archivo VSIX [27]</w:t>
        </w:r>
        <w:r w:rsidR="009C128D">
          <w:rPr>
            <w:noProof/>
            <w:webHidden/>
          </w:rPr>
          <w:tab/>
        </w:r>
        <w:r w:rsidR="009C128D">
          <w:rPr>
            <w:noProof/>
            <w:webHidden/>
          </w:rPr>
          <w:fldChar w:fldCharType="begin"/>
        </w:r>
        <w:r w:rsidR="009C128D">
          <w:rPr>
            <w:noProof/>
            <w:webHidden/>
          </w:rPr>
          <w:instrText xml:space="preserve"> PAGEREF _Toc138445504 \h </w:instrText>
        </w:r>
        <w:r w:rsidR="009C128D">
          <w:rPr>
            <w:noProof/>
            <w:webHidden/>
          </w:rPr>
        </w:r>
        <w:r w:rsidR="009C128D">
          <w:rPr>
            <w:noProof/>
            <w:webHidden/>
          </w:rPr>
          <w:fldChar w:fldCharType="separate"/>
        </w:r>
        <w:r w:rsidR="009C128D">
          <w:rPr>
            <w:noProof/>
            <w:webHidden/>
          </w:rPr>
          <w:t>37</w:t>
        </w:r>
        <w:r w:rsidR="009C128D">
          <w:rPr>
            <w:noProof/>
            <w:webHidden/>
          </w:rPr>
          <w:fldChar w:fldCharType="end"/>
        </w:r>
      </w:hyperlink>
    </w:p>
    <w:p w14:paraId="535CA6C1" w14:textId="6450E5E5"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5" w:history="1">
        <w:r w:rsidR="009C128D" w:rsidRPr="008B2255">
          <w:rPr>
            <w:rStyle w:val="Hipervnculo"/>
            <w:noProof/>
          </w:rPr>
          <w:t>Ilustración 17: Importar una base de datos desde la extensión</w:t>
        </w:r>
        <w:r w:rsidR="009C128D">
          <w:rPr>
            <w:noProof/>
            <w:webHidden/>
          </w:rPr>
          <w:tab/>
        </w:r>
        <w:r w:rsidR="009C128D">
          <w:rPr>
            <w:noProof/>
            <w:webHidden/>
          </w:rPr>
          <w:fldChar w:fldCharType="begin"/>
        </w:r>
        <w:r w:rsidR="009C128D">
          <w:rPr>
            <w:noProof/>
            <w:webHidden/>
          </w:rPr>
          <w:instrText xml:space="preserve"> PAGEREF _Toc138445505 \h </w:instrText>
        </w:r>
        <w:r w:rsidR="009C128D">
          <w:rPr>
            <w:noProof/>
            <w:webHidden/>
          </w:rPr>
        </w:r>
        <w:r w:rsidR="009C128D">
          <w:rPr>
            <w:noProof/>
            <w:webHidden/>
          </w:rPr>
          <w:fldChar w:fldCharType="separate"/>
        </w:r>
        <w:r w:rsidR="009C128D">
          <w:rPr>
            <w:noProof/>
            <w:webHidden/>
          </w:rPr>
          <w:t>38</w:t>
        </w:r>
        <w:r w:rsidR="009C128D">
          <w:rPr>
            <w:noProof/>
            <w:webHidden/>
          </w:rPr>
          <w:fldChar w:fldCharType="end"/>
        </w:r>
      </w:hyperlink>
    </w:p>
    <w:p w14:paraId="24762364" w14:textId="345AF143"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6" w:history="1">
        <w:r w:rsidR="009C128D" w:rsidRPr="008B2255">
          <w:rPr>
            <w:rStyle w:val="Hipervnculo"/>
            <w:noProof/>
          </w:rPr>
          <w:t>Ilustración 18: Resultado correcto de la ejecución de prueba</w:t>
        </w:r>
        <w:r w:rsidR="009C128D">
          <w:rPr>
            <w:noProof/>
            <w:webHidden/>
          </w:rPr>
          <w:tab/>
        </w:r>
        <w:r w:rsidR="009C128D">
          <w:rPr>
            <w:noProof/>
            <w:webHidden/>
          </w:rPr>
          <w:fldChar w:fldCharType="begin"/>
        </w:r>
        <w:r w:rsidR="009C128D">
          <w:rPr>
            <w:noProof/>
            <w:webHidden/>
          </w:rPr>
          <w:instrText xml:space="preserve"> PAGEREF _Toc138445506 \h </w:instrText>
        </w:r>
        <w:r w:rsidR="009C128D">
          <w:rPr>
            <w:noProof/>
            <w:webHidden/>
          </w:rPr>
        </w:r>
        <w:r w:rsidR="009C128D">
          <w:rPr>
            <w:noProof/>
            <w:webHidden/>
          </w:rPr>
          <w:fldChar w:fldCharType="separate"/>
        </w:r>
        <w:r w:rsidR="009C128D">
          <w:rPr>
            <w:noProof/>
            <w:webHidden/>
          </w:rPr>
          <w:t>40</w:t>
        </w:r>
        <w:r w:rsidR="009C128D">
          <w:rPr>
            <w:noProof/>
            <w:webHidden/>
          </w:rPr>
          <w:fldChar w:fldCharType="end"/>
        </w:r>
      </w:hyperlink>
    </w:p>
    <w:p w14:paraId="63386EAB" w14:textId="1DDC0D69"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7" w:history="1">
        <w:r w:rsidR="009C128D" w:rsidRPr="008B2255">
          <w:rPr>
            <w:rStyle w:val="Hipervnculo"/>
            <w:noProof/>
          </w:rPr>
          <w:t>Ilustración 19: Métodos deprecados de Metamask</w:t>
        </w:r>
        <w:r w:rsidR="009C128D">
          <w:rPr>
            <w:noProof/>
            <w:webHidden/>
          </w:rPr>
          <w:tab/>
        </w:r>
        <w:r w:rsidR="009C128D">
          <w:rPr>
            <w:noProof/>
            <w:webHidden/>
          </w:rPr>
          <w:fldChar w:fldCharType="begin"/>
        </w:r>
        <w:r w:rsidR="009C128D">
          <w:rPr>
            <w:noProof/>
            <w:webHidden/>
          </w:rPr>
          <w:instrText xml:space="preserve"> PAGEREF _Toc138445507 \h </w:instrText>
        </w:r>
        <w:r w:rsidR="009C128D">
          <w:rPr>
            <w:noProof/>
            <w:webHidden/>
          </w:rPr>
        </w:r>
        <w:r w:rsidR="009C128D">
          <w:rPr>
            <w:noProof/>
            <w:webHidden/>
          </w:rPr>
          <w:fldChar w:fldCharType="separate"/>
        </w:r>
        <w:r w:rsidR="009C128D">
          <w:rPr>
            <w:noProof/>
            <w:webHidden/>
          </w:rPr>
          <w:t>47</w:t>
        </w:r>
        <w:r w:rsidR="009C128D">
          <w:rPr>
            <w:noProof/>
            <w:webHidden/>
          </w:rPr>
          <w:fldChar w:fldCharType="end"/>
        </w:r>
      </w:hyperlink>
    </w:p>
    <w:p w14:paraId="6AA2C770" w14:textId="06FA90EF" w:rsidR="007F4578" w:rsidRPr="00D43323" w:rsidRDefault="007F4578" w:rsidP="007F4578">
      <w:pPr>
        <w:pStyle w:val="Tabladeilustraciones"/>
        <w:tabs>
          <w:tab w:val="right" w:leader="dot" w:pos="8777"/>
        </w:tabs>
        <w:rPr>
          <w:sz w:val="22"/>
          <w:szCs w:val="22"/>
        </w:rPr>
      </w:pPr>
      <w:r>
        <w:rPr>
          <w:sz w:val="20"/>
          <w:szCs w:val="20"/>
        </w:rPr>
        <w:fldChar w:fldCharType="end"/>
      </w:r>
      <w:r w:rsidRPr="00D43323">
        <w:rPr>
          <w:sz w:val="22"/>
          <w:szCs w:val="22"/>
        </w:rPr>
        <w:t xml:space="preserve"> </w:t>
      </w:r>
    </w:p>
    <w:p w14:paraId="71E95619" w14:textId="57B6963D" w:rsidR="00217C2F" w:rsidRPr="00D43323" w:rsidRDefault="00217C2F" w:rsidP="00D43323">
      <w:pPr>
        <w:widowControl w:val="0"/>
        <w:jc w:val="left"/>
        <w:rPr>
          <w:sz w:val="22"/>
          <w:szCs w:val="22"/>
        </w:rPr>
      </w:pPr>
    </w:p>
    <w:p w14:paraId="71E9561A" w14:textId="77777777" w:rsidR="00217C2F" w:rsidRDefault="00217C2F" w:rsidP="00D43323">
      <w:pPr>
        <w:widowControl w:val="0"/>
        <w:jc w:val="left"/>
      </w:pPr>
    </w:p>
    <w:p w14:paraId="71E9561B" w14:textId="77777777" w:rsidR="00DF77E0" w:rsidRDefault="00DF77E0">
      <w:pPr>
        <w:spacing w:after="0" w:line="240" w:lineRule="auto"/>
        <w:jc w:val="left"/>
        <w:rPr>
          <w:b/>
          <w:i/>
          <w:sz w:val="44"/>
        </w:rPr>
      </w:pPr>
      <w:r>
        <w:rPr>
          <w:b/>
          <w:i/>
          <w:sz w:val="44"/>
        </w:rPr>
        <w:br w:type="page"/>
      </w:r>
    </w:p>
    <w:p w14:paraId="71E9561C"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71E9561D" w14:textId="77777777" w:rsidR="00217C2F" w:rsidRDefault="00217C2F" w:rsidP="00B45CAA">
      <w:pPr>
        <w:widowControl w:val="0"/>
      </w:pPr>
    </w:p>
    <w:p w14:paraId="6722E27B" w14:textId="34042E48" w:rsidR="009C128D" w:rsidRDefault="00217C2F">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sidRPr="00D43323">
        <w:rPr>
          <w:sz w:val="20"/>
        </w:rPr>
        <w:fldChar w:fldCharType="begin"/>
      </w:r>
      <w:r w:rsidRPr="00D43323">
        <w:rPr>
          <w:sz w:val="20"/>
        </w:rPr>
        <w:instrText xml:space="preserve"> TOC \h \z \c "Tabla" </w:instrText>
      </w:r>
      <w:r w:rsidRPr="00D43323">
        <w:rPr>
          <w:sz w:val="20"/>
        </w:rPr>
        <w:fldChar w:fldCharType="separate"/>
      </w:r>
      <w:hyperlink w:anchor="_Toc138445508" w:history="1">
        <w:r w:rsidR="009C128D" w:rsidRPr="00800D0C">
          <w:rPr>
            <w:rStyle w:val="Hipervnculo"/>
            <w:noProof/>
          </w:rPr>
          <w:t>Tabla 1: Desglose de costes estimados</w:t>
        </w:r>
        <w:r w:rsidR="009C128D">
          <w:rPr>
            <w:noProof/>
            <w:webHidden/>
          </w:rPr>
          <w:tab/>
        </w:r>
        <w:r w:rsidR="009C128D">
          <w:rPr>
            <w:noProof/>
            <w:webHidden/>
          </w:rPr>
          <w:fldChar w:fldCharType="begin"/>
        </w:r>
        <w:r w:rsidR="009C128D">
          <w:rPr>
            <w:noProof/>
            <w:webHidden/>
          </w:rPr>
          <w:instrText xml:space="preserve"> PAGEREF _Toc138445508 \h </w:instrText>
        </w:r>
        <w:r w:rsidR="009C128D">
          <w:rPr>
            <w:noProof/>
            <w:webHidden/>
          </w:rPr>
        </w:r>
        <w:r w:rsidR="009C128D">
          <w:rPr>
            <w:noProof/>
            <w:webHidden/>
          </w:rPr>
          <w:fldChar w:fldCharType="separate"/>
        </w:r>
        <w:r w:rsidR="009C128D">
          <w:rPr>
            <w:noProof/>
            <w:webHidden/>
          </w:rPr>
          <w:t>13</w:t>
        </w:r>
        <w:r w:rsidR="009C128D">
          <w:rPr>
            <w:noProof/>
            <w:webHidden/>
          </w:rPr>
          <w:fldChar w:fldCharType="end"/>
        </w:r>
      </w:hyperlink>
    </w:p>
    <w:p w14:paraId="4057696B" w14:textId="31CD4E19"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9" w:history="1">
        <w:r w:rsidR="009C128D" w:rsidRPr="00800D0C">
          <w:rPr>
            <w:rStyle w:val="Hipervnculo"/>
            <w:noProof/>
          </w:rPr>
          <w:t>Tabla 2: Porcentajes de utilización según leguaje de programación</w:t>
        </w:r>
        <w:r w:rsidR="009C128D">
          <w:rPr>
            <w:noProof/>
            <w:webHidden/>
          </w:rPr>
          <w:tab/>
        </w:r>
        <w:r w:rsidR="009C128D">
          <w:rPr>
            <w:noProof/>
            <w:webHidden/>
          </w:rPr>
          <w:fldChar w:fldCharType="begin"/>
        </w:r>
        <w:r w:rsidR="009C128D">
          <w:rPr>
            <w:noProof/>
            <w:webHidden/>
          </w:rPr>
          <w:instrText xml:space="preserve"> PAGEREF _Toc138445509 \h </w:instrText>
        </w:r>
        <w:r w:rsidR="009C128D">
          <w:rPr>
            <w:noProof/>
            <w:webHidden/>
          </w:rPr>
        </w:r>
        <w:r w:rsidR="009C128D">
          <w:rPr>
            <w:noProof/>
            <w:webHidden/>
          </w:rPr>
          <w:fldChar w:fldCharType="separate"/>
        </w:r>
        <w:r w:rsidR="009C128D">
          <w:rPr>
            <w:noProof/>
            <w:webHidden/>
          </w:rPr>
          <w:t>14</w:t>
        </w:r>
        <w:r w:rsidR="009C128D">
          <w:rPr>
            <w:noProof/>
            <w:webHidden/>
          </w:rPr>
          <w:fldChar w:fldCharType="end"/>
        </w:r>
      </w:hyperlink>
    </w:p>
    <w:p w14:paraId="7473F473" w14:textId="0A1DFC31" w:rsidR="009C128D"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10" w:history="1">
        <w:r w:rsidR="009C128D" w:rsidRPr="00800D0C">
          <w:rPr>
            <w:rStyle w:val="Hipervnculo"/>
            <w:noProof/>
          </w:rPr>
          <w:t>Tabla 3: Comparación Web3.js y Metamask</w:t>
        </w:r>
        <w:r w:rsidR="009C128D">
          <w:rPr>
            <w:noProof/>
            <w:webHidden/>
          </w:rPr>
          <w:tab/>
        </w:r>
        <w:r w:rsidR="009C128D">
          <w:rPr>
            <w:noProof/>
            <w:webHidden/>
          </w:rPr>
          <w:fldChar w:fldCharType="begin"/>
        </w:r>
        <w:r w:rsidR="009C128D">
          <w:rPr>
            <w:noProof/>
            <w:webHidden/>
          </w:rPr>
          <w:instrText xml:space="preserve"> PAGEREF _Toc138445510 \h </w:instrText>
        </w:r>
        <w:r w:rsidR="009C128D">
          <w:rPr>
            <w:noProof/>
            <w:webHidden/>
          </w:rPr>
        </w:r>
        <w:r w:rsidR="009C128D">
          <w:rPr>
            <w:noProof/>
            <w:webHidden/>
          </w:rPr>
          <w:fldChar w:fldCharType="separate"/>
        </w:r>
        <w:r w:rsidR="009C128D">
          <w:rPr>
            <w:noProof/>
            <w:webHidden/>
          </w:rPr>
          <w:t>16</w:t>
        </w:r>
        <w:r w:rsidR="009C128D">
          <w:rPr>
            <w:noProof/>
            <w:webHidden/>
          </w:rPr>
          <w:fldChar w:fldCharType="end"/>
        </w:r>
      </w:hyperlink>
    </w:p>
    <w:p w14:paraId="71E9561F" w14:textId="1F75E407" w:rsidR="00883BFB" w:rsidRDefault="00217C2F" w:rsidP="00B45CAA">
      <w:pPr>
        <w:widowControl w:val="0"/>
      </w:pPr>
      <w:r w:rsidRPr="00D43323">
        <w:rPr>
          <w:sz w:val="20"/>
        </w:rPr>
        <w:fldChar w:fldCharType="end"/>
      </w:r>
    </w:p>
    <w:p w14:paraId="71E95620" w14:textId="77777777" w:rsidR="00DF77E0" w:rsidRDefault="00DF77E0" w:rsidP="00DF77E0">
      <w:pPr>
        <w:widowControl w:val="0"/>
        <w:jc w:val="left"/>
        <w:sectPr w:rsidR="00DF77E0" w:rsidSect="00EB0DE1">
          <w:headerReference w:type="default" r:id="rId31"/>
          <w:pgSz w:w="11906" w:h="16838" w:code="9"/>
          <w:pgMar w:top="2151" w:right="1418" w:bottom="1644" w:left="1701" w:header="1077" w:footer="794" w:gutter="0"/>
          <w:pgNumType w:fmt="upperRoman"/>
          <w:cols w:space="720"/>
          <w:docGrid w:linePitch="326"/>
        </w:sectPr>
      </w:pPr>
    </w:p>
    <w:p w14:paraId="71E95621" w14:textId="77777777" w:rsidR="00217C2F" w:rsidRPr="0027422F" w:rsidRDefault="00217C2F" w:rsidP="0027422F">
      <w:pPr>
        <w:pStyle w:val="Ttulo1"/>
      </w:pPr>
      <w:bookmarkStart w:id="5" w:name="_Ref518720195"/>
      <w:bookmarkStart w:id="6" w:name="_Toc164138536"/>
      <w:bookmarkStart w:id="7" w:name="_Toc138446598"/>
      <w:r w:rsidRPr="0027422F">
        <w:lastRenderedPageBreak/>
        <w:t>Introducción</w:t>
      </w:r>
      <w:bookmarkEnd w:id="5"/>
      <w:bookmarkEnd w:id="6"/>
      <w:bookmarkEnd w:id="7"/>
    </w:p>
    <w:p w14:paraId="71E95623" w14:textId="77777777" w:rsidR="00792CAD" w:rsidRDefault="00792CAD" w:rsidP="0098144C">
      <w:pPr>
        <w:pStyle w:val="Ttulo2"/>
        <w:numPr>
          <w:ilvl w:val="0"/>
          <w:numId w:val="0"/>
        </w:numPr>
      </w:pPr>
      <w:bookmarkStart w:id="8" w:name="_Toc138446599"/>
      <w:r>
        <w:t>Motivación del proyecto</w:t>
      </w:r>
      <w:bookmarkEnd w:id="8"/>
    </w:p>
    <w:p w14:paraId="71E95624" w14:textId="3C83F961" w:rsidR="00792CAD" w:rsidRDefault="005E4119" w:rsidP="00792CAD">
      <w:r>
        <w:t>La tendencia en todos los mercados es de, que el poder no recaiga sobre una misma entidad</w:t>
      </w:r>
      <w:r w:rsidR="007C3507">
        <w:t>.</w:t>
      </w:r>
      <w:r w:rsidR="0098500F">
        <w:t xml:space="preserve"> Esto también ha pasado en el mundo tecnológico y financiero. Debido a esta tendencia, ha aparecido la tecnología blockchain. Esta tecnología </w:t>
      </w:r>
      <w:r w:rsidR="00DD5720">
        <w:t xml:space="preserve">permite crear una red </w:t>
      </w:r>
      <w:r w:rsidR="002E4D20">
        <w:t>des</w:t>
      </w:r>
      <w:r w:rsidR="00DD5720">
        <w:t>centralizada en la que se validan transacciones (monetarias o no)</w:t>
      </w:r>
      <w:r w:rsidR="002E4D20">
        <w:t>. La principal ventaja es que, al ser un sistema descentralizado</w:t>
      </w:r>
      <w:r w:rsidR="00F32A8B">
        <w:t xml:space="preserve">, no tenemos esa figura de una entidad reguladora detrás. Esta tecnología es compleja de entender, </w:t>
      </w:r>
      <w:r w:rsidR="00CE62F6">
        <w:t xml:space="preserve">pero sencillamente es un conjunto de miles de máquinas, que validan y anotan transacciones que ocurren en esta red. Para que no haya fraudes, estas validaciones son comprobadas por muchos nodos y son matemáticamente complejas de obtener. También se mantiene </w:t>
      </w:r>
      <w:r w:rsidR="00567F7A">
        <w:t>un historial de todas las transacciones.</w:t>
      </w:r>
    </w:p>
    <w:p w14:paraId="1B80FAD0" w14:textId="37B30D69" w:rsidR="00567F7A" w:rsidRDefault="00567F7A" w:rsidP="00792CAD">
      <w:r>
        <w:t>Desde que esta tecnología se estableció, han aparecido muchas aplicaciones que trabajan sobre el blockchain.</w:t>
      </w:r>
      <w:r w:rsidR="00B84DF3">
        <w:t xml:space="preserve"> Las principales </w:t>
      </w:r>
      <w:r w:rsidR="009C6508">
        <w:t xml:space="preserve">aplicaciones son las relacionadas con </w:t>
      </w:r>
      <w:r w:rsidR="00FC7676">
        <w:t xml:space="preserve">la </w:t>
      </w:r>
      <w:r w:rsidR="009C6508">
        <w:t>compraventa de criptomonedas. Este tipo de aplicaciones</w:t>
      </w:r>
      <w:r w:rsidR="00201168">
        <w:t xml:space="preserve">, como puede ser </w:t>
      </w:r>
      <w:r w:rsidR="00FC7676">
        <w:t>Binance [1]</w:t>
      </w:r>
      <w:r w:rsidR="00BF0AA2">
        <w:t xml:space="preserve">, mueven una gran cantidad de </w:t>
      </w:r>
      <w:r w:rsidR="006A5089">
        <w:t>capital</w:t>
      </w:r>
      <w:r w:rsidR="005F4CAA">
        <w:t xml:space="preserve">. En 2022, el periódico El País </w:t>
      </w:r>
      <w:r w:rsidR="001305E9">
        <w:t xml:space="preserve">indicó </w:t>
      </w:r>
      <w:r w:rsidR="001305E9">
        <w:rPr>
          <w:i/>
          <w:iCs/>
        </w:rPr>
        <w:t>“Las criptomonedas movieron unos 60.000 millones de euros en España”</w:t>
      </w:r>
      <w:r w:rsidR="003E1037">
        <w:rPr>
          <w:i/>
          <w:iCs/>
        </w:rPr>
        <w:t xml:space="preserve"> </w:t>
      </w:r>
      <w:r w:rsidR="003E1037">
        <w:t>[2]</w:t>
      </w:r>
      <w:r w:rsidR="001305E9">
        <w:t>.</w:t>
      </w:r>
    </w:p>
    <w:p w14:paraId="36116A78" w14:textId="46D050F8" w:rsidR="003E1037" w:rsidRDefault="003E1037" w:rsidP="00792CAD">
      <w:r>
        <w:t>Como todo mercado en el que hay un gran movimiento de capital</w:t>
      </w:r>
      <w:r w:rsidR="00A171F3">
        <w:t xml:space="preserve"> y con una tecnología tan reciente, </w:t>
      </w:r>
      <w:r w:rsidR="00C95A42">
        <w:t xml:space="preserve">aparecen una gran cantidad de ataques que explotan </w:t>
      </w:r>
      <w:r w:rsidR="007C30F8">
        <w:t>las vulnerabilidades</w:t>
      </w:r>
      <w:r w:rsidR="0016743C">
        <w:t xml:space="preserve">, con </w:t>
      </w:r>
      <w:r w:rsidR="00AB5A21">
        <w:t>fin de sustraer de forma ilícita dichas monedas. Históricamente</w:t>
      </w:r>
      <w:r w:rsidR="006E2AC9">
        <w:t>, han ocurrido una serie de ataques</w:t>
      </w:r>
      <w:r w:rsidR="006A0202">
        <w:t xml:space="preserve">, como el que ocurrió en </w:t>
      </w:r>
      <w:r w:rsidR="0095453D">
        <w:t>una</w:t>
      </w:r>
      <w:r w:rsidR="006A0202">
        <w:t xml:space="preserve"> plataforma de compraventa de NFTs (tokens no fungibles)</w:t>
      </w:r>
      <w:r w:rsidR="0095453D">
        <w:t>, donde se robaron fácilmente 310.00 euros [</w:t>
      </w:r>
      <w:r w:rsidR="002561B6">
        <w:t>3</w:t>
      </w:r>
      <w:r w:rsidR="0095453D">
        <w:t>]</w:t>
      </w:r>
      <w:r w:rsidR="00973694">
        <w:t xml:space="preserve">. En la sección </w:t>
      </w:r>
      <w:r w:rsidR="00C51E31">
        <w:t>del estado del arte</w:t>
      </w:r>
      <w:r w:rsidR="008C0B10">
        <w:t xml:space="preserve"> se comentará más en profundidad es</w:t>
      </w:r>
      <w:r w:rsidR="000C0298">
        <w:t>te aspecto de la tecnología.</w:t>
      </w:r>
    </w:p>
    <w:p w14:paraId="193A99E6" w14:textId="12836A49" w:rsidR="000C0298" w:rsidRDefault="000C0298" w:rsidP="00792CAD">
      <w:r>
        <w:t>Este proyecto busca acabar con este tipo de fraude</w:t>
      </w:r>
      <w:r w:rsidR="00F5722B">
        <w:t xml:space="preserve">. Para ello, se va a investigar a fondo todos los aspectos relacionados con </w:t>
      </w:r>
      <w:r w:rsidR="001D3AD7">
        <w:t>la seguridad de estas aplicaciones del blockchain</w:t>
      </w:r>
      <w:r w:rsidR="00020226">
        <w:t xml:space="preserve">, para </w:t>
      </w:r>
      <w:r w:rsidR="007F4E27">
        <w:t xml:space="preserve">que el usuario conozca la seguridad de dicha aplicación. Para ello, este proyecto tiene una gran fase </w:t>
      </w:r>
      <w:r w:rsidR="007F4E27">
        <w:lastRenderedPageBreak/>
        <w:t xml:space="preserve">de </w:t>
      </w:r>
      <w:r w:rsidR="0097027B">
        <w:t xml:space="preserve">investigación para </w:t>
      </w:r>
      <w:r w:rsidR="00B42671">
        <w:t>acotar los métodos de seguridad que se deben trabajar y determinar el tipo de ataques que se pueden llevar a cabo.</w:t>
      </w:r>
    </w:p>
    <w:p w14:paraId="41C0369B" w14:textId="5FBED5E2" w:rsidR="00B42671" w:rsidRPr="006661B2" w:rsidRDefault="00B42671" w:rsidP="00792CAD">
      <w:r>
        <w:t xml:space="preserve">Para finalizar el proyecto, con toda la información </w:t>
      </w:r>
      <w:r w:rsidR="00810212">
        <w:t xml:space="preserve">recopilada de la fase de </w:t>
      </w:r>
      <w:r w:rsidR="000C5D77">
        <w:t>investigación y una serie de pruebas realizadas,</w:t>
      </w:r>
      <w:r w:rsidR="00E17B96">
        <w:t xml:space="preserve"> se analizará el código fuente de una serie de aplicaciones en busca de las vulnerabilidades. Con los resultados obtenidos del análisis estático del código fuente, </w:t>
      </w:r>
      <w:r w:rsidR="00FA0156">
        <w:t xml:space="preserve">se creará una herramienta en la que el usuario indique </w:t>
      </w:r>
      <w:r w:rsidR="006661B2">
        <w:t xml:space="preserve">la aplicación que quiere analizar y esta le indique si es segura de usar o no. Como último objetivo, la presentación de un </w:t>
      </w:r>
      <w:r w:rsidR="006661B2">
        <w:rPr>
          <w:i/>
          <w:iCs/>
        </w:rPr>
        <w:t>paper</w:t>
      </w:r>
      <w:r w:rsidR="006661B2">
        <w:t xml:space="preserve"> donde se recojan todos los resultados obtenidos y que se publicará a la comunidad científica</w:t>
      </w:r>
      <w:r w:rsidR="005963BF">
        <w:t>. Este último objetivo se llevará a cabo después de la defensa de este proyecto.</w:t>
      </w:r>
    </w:p>
    <w:p w14:paraId="71E95658" w14:textId="77777777" w:rsidR="0027422F" w:rsidRDefault="0027422F">
      <w:pPr>
        <w:spacing w:after="0" w:line="240" w:lineRule="auto"/>
        <w:jc w:val="left"/>
      </w:pPr>
      <w:bookmarkStart w:id="9" w:name="_Toc164138542"/>
      <w:r>
        <w:br w:type="page"/>
      </w:r>
    </w:p>
    <w:p w14:paraId="71E95659" w14:textId="77777777" w:rsidR="00792CAD" w:rsidRDefault="00792CAD" w:rsidP="0027422F">
      <w:pPr>
        <w:pStyle w:val="Ttulo1"/>
      </w:pPr>
      <w:bookmarkStart w:id="10" w:name="_Toc138446600"/>
      <w:r w:rsidRPr="0027422F">
        <w:lastRenderedPageBreak/>
        <w:t>Descripción de las Tecnologías</w:t>
      </w:r>
      <w:bookmarkEnd w:id="9"/>
      <w:bookmarkEnd w:id="10"/>
    </w:p>
    <w:p w14:paraId="71E9565A" w14:textId="010291AB" w:rsidR="0027422F" w:rsidRDefault="00A5006E" w:rsidP="0027422F">
      <w:r w:rsidRPr="00A5006E">
        <w:t>Para llevar a cabo el correcto desarrollo de este trabajo, se han empleado una serie de herramientas que nos facilitan el trabajo de investigación y la obtención de resultados. Las principales herramientas que se emplean se centran en la parte de investigación, ya que es la fase del proyecto más amplia.</w:t>
      </w:r>
    </w:p>
    <w:p w14:paraId="71E9565B" w14:textId="24422563" w:rsidR="007C3507" w:rsidRDefault="00B82F7E" w:rsidP="0027422F">
      <w:r>
        <w:t xml:space="preserve">La principal herramienta de este proyecto es Metamask </w:t>
      </w:r>
      <w:r w:rsidR="005521B2">
        <w:t>[4]</w:t>
      </w:r>
      <w:r w:rsidR="007C3507">
        <w:t>.</w:t>
      </w:r>
      <w:r w:rsidR="005521B2">
        <w:t xml:space="preserve"> Esta herramienta proporciona a los usuarios una interfaz y pasarela entre aplicaciones y el blockchain. Contiene una cartera virtual con las criptomonedas y tokens</w:t>
      </w:r>
      <w:r w:rsidR="003E5FF1">
        <w:t>, las cuales se usan para interactuar con las aplicaciones descentralizadas. Uno de los principales usos de</w:t>
      </w:r>
      <w:r w:rsidR="003B6DF1">
        <w:t xml:space="preserve"> esta herramienta es facilitar a los usuarios el uso de las aplicaciones, gestionando </w:t>
      </w:r>
      <w:r w:rsidR="004F5602">
        <w:t>todas las funciones</w:t>
      </w:r>
      <w:r w:rsidR="003B6DF1">
        <w:t xml:space="preserve"> de la blockchain. También facilita </w:t>
      </w:r>
      <w:r w:rsidR="003811AB">
        <w:t>el trabajo de los desarrolladores de dichas aplicaciones, ya que implementa una serie de mecanismos y lógica. Mucha de esta lógica está disponible de forma de APIs (</w:t>
      </w:r>
      <w:r w:rsidR="001A153B">
        <w:t xml:space="preserve">interfaz de programación de aplicaciones), por lo que los desarrolladores solo se limitan a </w:t>
      </w:r>
      <w:r w:rsidR="00032355">
        <w:t>hacer llamadas a dichas APIs y Metamask gestiona el resto. Esta herramienta es el principal objetivo de investigación del proyecto.</w:t>
      </w:r>
    </w:p>
    <w:p w14:paraId="5F673C77" w14:textId="0A1B65A5" w:rsidR="007520F2" w:rsidRDefault="00905861" w:rsidP="0027422F">
      <w:r>
        <w:t>Otra de las herramientas principales del proyecto es CodeQL [</w:t>
      </w:r>
      <w:r w:rsidR="00E97CD5">
        <w:t>5]. Esta es una herramienta de GitHub</w:t>
      </w:r>
      <w:r w:rsidR="006464E3">
        <w:t xml:space="preserve"> [6]</w:t>
      </w:r>
      <w:r w:rsidR="00694D3F">
        <w:t xml:space="preserve"> que </w:t>
      </w:r>
      <w:r w:rsidR="008137C4">
        <w:t xml:space="preserve">permite buscar vulnerabilidades en aplicaciones dentro de una base de datos especificada. Esta herramienta trabaja </w:t>
      </w:r>
      <w:r w:rsidR="00817DB6">
        <w:t>con análisis estático de código, el cual será explicado detalladamente durante el desarrollo de este trabajo.</w:t>
      </w:r>
      <w:r w:rsidR="00330A53">
        <w:t xml:space="preserve"> En este proyecto, se emplea esta herramienta para obtener resultados sobre la seguridad de las aplicaciones. Esta herramienta es muy útil ya que, el código fuente de las aplicaciones que se investigan, no es viable de estudiar de forma manual. Debido a ello, hay una necesidad intrínseca de emplear una herramienta de análisis como es CodeQL.</w:t>
      </w:r>
    </w:p>
    <w:p w14:paraId="504FC4E4" w14:textId="7ECF4E40" w:rsidR="00FB54B3" w:rsidRDefault="00FB54B3" w:rsidP="0027422F">
      <w:r>
        <w:t>Otra de las herramientas principales es GitHub [6]. Esta herramienta proporciona un repositorio virtual en internet, donde compartir e</w:t>
      </w:r>
      <w:r w:rsidR="00CC2B5E">
        <w:t xml:space="preserve">l código generado para el proyecto. Específicamente, para este proyecto, se trata de una herramienta muy útil, ya que </w:t>
      </w:r>
      <w:r w:rsidR="005E7CBB">
        <w:t xml:space="preserve">se compone </w:t>
      </w:r>
      <w:r w:rsidR="005E7CBB">
        <w:lastRenderedPageBreak/>
        <w:t>de varios miembros. Esta herramienta es muy usada en equipos de desarrollo por su facilidad de trabajar sobre el mismo repositorio y gracias a las funciones que proporciona para la gestión de los cambios y versionado.</w:t>
      </w:r>
    </w:p>
    <w:p w14:paraId="076159EF" w14:textId="16EF63E8" w:rsidR="0017193A" w:rsidRDefault="0017193A" w:rsidP="0027422F">
      <w:r>
        <w:t xml:space="preserve">Por otro </w:t>
      </w:r>
      <w:r w:rsidR="00BA430F">
        <w:t>lado,</w:t>
      </w:r>
      <w:r>
        <w:t xml:space="preserve"> y también relacionado con el código, se empleará Node</w:t>
      </w:r>
      <w:r w:rsidR="005C07FB">
        <w:t>JS [7].</w:t>
      </w:r>
      <w:r w:rsidR="00BA430F">
        <w:t xml:space="preserve"> Esta herramienta proporciona un entorno de desarrollo y ejecución de aplicaciones JavaScript. Principalmente, esta herramienta será usada para la creación de una aplicación descentralizada, en la que se llevarán a cabo pruebas.</w:t>
      </w:r>
    </w:p>
    <w:p w14:paraId="0ED558F7" w14:textId="20631321" w:rsidR="00BA430F" w:rsidRPr="0027422F" w:rsidRDefault="00BA430F" w:rsidP="0027422F">
      <w:r>
        <w:t>Por último, se emplearán otra serie de herramientas conocidas por todos, por lo que no se citarán en detalle. Entre estas herramientas están Google Drive, que nos permite crear documentaciones y compartirla</w:t>
      </w:r>
      <w:r w:rsidR="0081236C">
        <w:t>s de forma eficiente con el resto de los miembros. También se emplean códigos de programación como pueden ser JavaScript o TypeScrip</w:t>
      </w:r>
      <w:r w:rsidR="00421E1E">
        <w:t>t</w:t>
      </w:r>
      <w:r w:rsidR="0081236C">
        <w:t>. Estos dos lenguajes en realidad parten de uno mismo</w:t>
      </w:r>
      <w:r w:rsidR="00421E1E">
        <w:t xml:space="preserve"> y, como se citará en este proyecto, son los más empleados en la industria de las aplicaciones descentralizadas del blockchain.</w:t>
      </w:r>
    </w:p>
    <w:p w14:paraId="71E9565C" w14:textId="0E0CB635" w:rsidR="00792CAD" w:rsidRDefault="00792CAD">
      <w:pPr>
        <w:spacing w:after="0" w:line="240" w:lineRule="auto"/>
        <w:jc w:val="left"/>
        <w:rPr>
          <w:b/>
          <w:smallCaps/>
          <w:kern w:val="28"/>
          <w:sz w:val="40"/>
        </w:rPr>
      </w:pPr>
      <w:r>
        <w:br w:type="page"/>
      </w:r>
    </w:p>
    <w:p w14:paraId="71E9565D" w14:textId="77777777" w:rsidR="00792CAD" w:rsidRPr="0027422F" w:rsidRDefault="00792CAD" w:rsidP="005D1F36">
      <w:pPr>
        <w:pStyle w:val="Ttulo1"/>
        <w:ind w:left="2124" w:hanging="2124"/>
      </w:pPr>
      <w:bookmarkStart w:id="11" w:name="_Toc138446601"/>
      <w:r w:rsidRPr="0027422F">
        <w:lastRenderedPageBreak/>
        <w:t>Estado de la Cuestión</w:t>
      </w:r>
      <w:bookmarkEnd w:id="11"/>
    </w:p>
    <w:p w14:paraId="71E9565E" w14:textId="5D68B2A1" w:rsidR="0027422F" w:rsidRDefault="00CD4D1F" w:rsidP="0027422F">
      <w:r>
        <w:t>Desde la aparición de la tecnología blockchain</w:t>
      </w:r>
      <w:r w:rsidR="00C64C44">
        <w:t>, ha habido una gran serie de ataques y robos de</w:t>
      </w:r>
      <w:r w:rsidR="00682A8B">
        <w:t xml:space="preserve"> una gran suma de dinero a las aplicaciones descentralizadas.</w:t>
      </w:r>
      <w:r w:rsidR="001D461A">
        <w:t xml:space="preserve"> Un ejemplo de estos ataques puede ser</w:t>
      </w:r>
      <w:r w:rsidR="006F5455">
        <w:t xml:space="preserve"> el robo de NFTs por un valor de 310.00 euros [3].</w:t>
      </w:r>
      <w:r w:rsidR="00EF104E">
        <w:t xml:space="preserve"> Debido a esto hay una necesidad global por parte de la industria de trabajar por la solución y securización de las aplicaciones (ya que la tecnología de blockchain </w:t>
      </w:r>
      <w:r w:rsidR="0015408D">
        <w:t>ya es segura de por sí).</w:t>
      </w:r>
    </w:p>
    <w:p w14:paraId="509F882A" w14:textId="6C322205" w:rsidR="00067490" w:rsidRDefault="00067490" w:rsidP="0027422F">
      <w:r>
        <w:t>Debido a esto, desde hace años se está haciendo un gran esfuerzo por parte de la industria por introducir nuevos mecanismos que acaben con las estafas</w:t>
      </w:r>
      <w:r w:rsidR="00522EBC">
        <w:t xml:space="preserve">, robos de transacciones y </w:t>
      </w:r>
      <w:r w:rsidR="005E16E5">
        <w:t>de las claves privadas de los usuarios. Las principales novedades de seguridad han sido introducidas por las distintas carteras de criptomo</w:t>
      </w:r>
      <w:r w:rsidR="00105CDA">
        <w:t>nedas, como puede ser Metamask</w:t>
      </w:r>
      <w:r w:rsidR="00ED2957">
        <w:t>. Esta última ha ido variando sus mecanismos de seguridad a la vez qu</w:t>
      </w:r>
      <w:r w:rsidR="0074076C">
        <w:t>e se detectaban los fallos de seguridad.</w:t>
      </w:r>
      <w:r w:rsidR="00C25A98">
        <w:t xml:space="preserve"> Todos estos mecanismos modernos serán citados a lo largo de este proyecto</w:t>
      </w:r>
      <w:r w:rsidR="00DD532D">
        <w:t>.</w:t>
      </w:r>
    </w:p>
    <w:p w14:paraId="2087B08D" w14:textId="77740E75" w:rsidR="00DD532D" w:rsidRDefault="00FB1DCE" w:rsidP="0027422F">
      <w:r>
        <w:t xml:space="preserve">Cada vez más, la responsabilidad recae sobre el usuario, ya que la tecnología actual de estas aplicaciones no es capaz de asegurar que nunca </w:t>
      </w:r>
      <w:r w:rsidR="00221F3E">
        <w:t>van a ser atacadas.</w:t>
      </w:r>
      <w:r w:rsidR="008B0053">
        <w:t xml:space="preserve"> Hay una serie de recomendaciones las cuales el usuario debe de seguir, al igual que u</w:t>
      </w:r>
      <w:r w:rsidR="00D565DA">
        <w:t>na serie de acciones que nunca se deben de realizar, como compartir claves.</w:t>
      </w:r>
    </w:p>
    <w:p w14:paraId="37EBF8BE" w14:textId="2D940356" w:rsidR="0015408D" w:rsidRPr="0027422F" w:rsidRDefault="00AD60ED" w:rsidP="0027422F">
      <w:r>
        <w:t>Ninguna plataforma y, mucho menos si se mueven grandes cantidades</w:t>
      </w:r>
      <w:r w:rsidR="00247FEA">
        <w:t xml:space="preserve"> de dinero, debería recaer toda la responsabilidad sobre el usuario. La plataforma debería de aportar toda la seguridad </w:t>
      </w:r>
      <w:r w:rsidR="00DA66E9">
        <w:t xml:space="preserve">que dispone </w:t>
      </w:r>
      <w:r w:rsidR="00ED07B8">
        <w:t xml:space="preserve">en sus manos. Debido a esto, con este trabajo se busca mejorar y facilitar al usuario </w:t>
      </w:r>
      <w:r w:rsidR="00EC0FD9">
        <w:t xml:space="preserve">información sobre la seguridad de las aplicaciones. De esta forma (ya que las aplicaciones nunca serán 100% seguras), </w:t>
      </w:r>
      <w:r w:rsidR="005536DF">
        <w:t xml:space="preserve">el usuario podrá comprobar si la aplicación es segura de utilizar (por parte de la plataforma). Se le proporcionará al usuario una herramienta que </w:t>
      </w:r>
      <w:r w:rsidR="00D44866">
        <w:t>indicando el código fuente de la aplicación, esta herramienta lo analizará y avisará al usuario sobre el nivel de seguridad de esta aplicación.</w:t>
      </w:r>
    </w:p>
    <w:p w14:paraId="71E9565F" w14:textId="77777777" w:rsidR="00792CAD" w:rsidRDefault="00792CAD">
      <w:pPr>
        <w:spacing w:after="0" w:line="240" w:lineRule="auto"/>
        <w:jc w:val="left"/>
        <w:rPr>
          <w:b/>
          <w:smallCaps/>
          <w:kern w:val="28"/>
          <w:sz w:val="40"/>
        </w:rPr>
      </w:pPr>
      <w:r>
        <w:br w:type="page"/>
      </w:r>
    </w:p>
    <w:p w14:paraId="71E95660" w14:textId="77777777" w:rsidR="00792CAD" w:rsidRDefault="00792CAD" w:rsidP="008702A9">
      <w:pPr>
        <w:pStyle w:val="Ttulo1"/>
      </w:pPr>
      <w:bookmarkStart w:id="12" w:name="_Toc138446602"/>
      <w:r>
        <w:lastRenderedPageBreak/>
        <w:t>Definición del Trabajo</w:t>
      </w:r>
      <w:bookmarkEnd w:id="12"/>
    </w:p>
    <w:p w14:paraId="71E95661" w14:textId="77777777" w:rsidR="00792CAD" w:rsidRDefault="00792CAD" w:rsidP="00A43CD3">
      <w:pPr>
        <w:pStyle w:val="Ttulo2"/>
      </w:pPr>
      <w:bookmarkStart w:id="13" w:name="_Toc138446603"/>
      <w:r>
        <w:t>Justificación</w:t>
      </w:r>
      <w:bookmarkEnd w:id="13"/>
    </w:p>
    <w:p w14:paraId="71E95662" w14:textId="4CFA64C5" w:rsidR="00356766" w:rsidRDefault="008363DE" w:rsidP="006D572A">
      <w:r>
        <w:t xml:space="preserve">Según lo mencionado en las secciones de introducción y del estado del arte, </w:t>
      </w:r>
      <w:r w:rsidR="006D572A">
        <w:t>la principal motivación de este proyecto es acabar con las estafas y robos que ocurren en las aplicaciones descentralizadas del blockchain y en las cuales se desperdician millones de dólares al año por este motivo.</w:t>
      </w:r>
      <w:r w:rsidR="00ED0C7F">
        <w:t xml:space="preserve"> Un claro ejemplo es uno de los robos más </w:t>
      </w:r>
      <w:r w:rsidR="00B12E3D">
        <w:t>recientes</w:t>
      </w:r>
      <w:r w:rsidR="00ED0C7F">
        <w:t>, en el que se robaron al instante 24 millones de euros en criptomonedas [</w:t>
      </w:r>
      <w:r w:rsidR="00B12E3D">
        <w:t>8]</w:t>
      </w:r>
      <w:r w:rsidR="00FD3769">
        <w:t xml:space="preserve">. En la era digital en la que nos encontramos no se puede tolerar un </w:t>
      </w:r>
      <w:r w:rsidR="00384091">
        <w:t>“mercado”</w:t>
      </w:r>
      <w:r w:rsidR="00892EA8">
        <w:t xml:space="preserve"> con tantos fallos de seguridad.</w:t>
      </w:r>
    </w:p>
    <w:p w14:paraId="404F0FBD" w14:textId="1F3E0D85" w:rsidR="006C332E" w:rsidRDefault="006C332E" w:rsidP="006D572A">
      <w:r>
        <w:t xml:space="preserve">La herramienta que se </w:t>
      </w:r>
      <w:r w:rsidR="00816372">
        <w:t>va a</w:t>
      </w:r>
      <w:r>
        <w:t xml:space="preserve"> emplear en este trabaj</w:t>
      </w:r>
      <w:r w:rsidR="00CE78A4">
        <w:t xml:space="preserve">o permite al usuario determinar </w:t>
      </w:r>
      <w:r w:rsidR="00C43B7A">
        <w:t>la seguridad de dichas aplicaciones. Con ello, se pretende que el usuario final tenga un mayor conocimiento a priori sobre la aplicación, debido a que la información sobre la seguridad no suele ser pública en muchos casos.</w:t>
      </w:r>
    </w:p>
    <w:p w14:paraId="71E95663" w14:textId="23CF9A35" w:rsidR="00792CAD" w:rsidRDefault="001049C7" w:rsidP="0035348A">
      <w:r>
        <w:t xml:space="preserve">Gracias al estudio que se lleva a cabo en este proyecto, también se generará unos resultados </w:t>
      </w:r>
      <w:r w:rsidR="00AC212A">
        <w:t>estadísticos los cuales se presentarán a la comunidad científica, ya que son datos representativos de este</w:t>
      </w:r>
      <w:r w:rsidR="0035348A">
        <w:t xml:space="preserve"> mercado.</w:t>
      </w:r>
    </w:p>
    <w:p w14:paraId="71E95674" w14:textId="77777777" w:rsidR="00792CAD" w:rsidRDefault="00792CAD" w:rsidP="00A43CD3">
      <w:pPr>
        <w:pStyle w:val="Ttulo2"/>
      </w:pPr>
      <w:bookmarkStart w:id="14" w:name="_Toc138446604"/>
      <w:r>
        <w:t>Objetivos</w:t>
      </w:r>
      <w:bookmarkEnd w:id="14"/>
    </w:p>
    <w:p w14:paraId="71E95675" w14:textId="718828CC" w:rsidR="00792CAD" w:rsidRDefault="00210AB2" w:rsidP="00792CAD">
      <w:r>
        <w:t>Como ya se ha citado de forma reiterada,</w:t>
      </w:r>
      <w:r w:rsidR="00AB6536">
        <w:t xml:space="preserve"> el principal objetivo del proyecto es que el usuario final de las aplicaciones del blockchain, tenga conocimiento sobre la seguridad de la aplicación que va a usar. Para ello, el </w:t>
      </w:r>
      <w:r w:rsidR="00186056">
        <w:t>principal tangible de este proyecto será la creación de una herramienta que sea capaz de determinar el nivel de seguridad de la misma y se la presente al usuario.</w:t>
      </w:r>
    </w:p>
    <w:p w14:paraId="361D0908" w14:textId="4BDF1391" w:rsidR="001257FF" w:rsidRDefault="001257FF" w:rsidP="00792CAD">
      <w:r>
        <w:t xml:space="preserve">El segundo objetivo de este proyecto es que, con la información </w:t>
      </w:r>
      <w:r w:rsidR="0040403B">
        <w:t>recabada</w:t>
      </w:r>
      <w:r>
        <w:t xml:space="preserve"> de analizar una serie de aplicaciones con </w:t>
      </w:r>
      <w:r w:rsidR="00F0623D">
        <w:t xml:space="preserve">la herramienta, generar un estudio sobre la seguridad del mercado </w:t>
      </w:r>
      <w:r w:rsidR="00F0623D">
        <w:lastRenderedPageBreak/>
        <w:t>de aplicaciones descentralizadas.</w:t>
      </w:r>
      <w:r w:rsidR="0040403B">
        <w:t xml:space="preserve"> Este estudio se presentará en formato </w:t>
      </w:r>
      <w:r w:rsidR="0040403B">
        <w:rPr>
          <w:i/>
          <w:iCs/>
        </w:rPr>
        <w:t>paper</w:t>
      </w:r>
      <w:r w:rsidR="0040403B">
        <w:t xml:space="preserve"> a la comunidad científica </w:t>
      </w:r>
      <w:r w:rsidR="00C30CF8">
        <w:t>después de la defensa de este trabajo.</w:t>
      </w:r>
    </w:p>
    <w:p w14:paraId="2471E828" w14:textId="44C5DDE4" w:rsidR="00C30CF8" w:rsidRPr="0040403B" w:rsidRDefault="00C30CF8" w:rsidP="00792CAD">
      <w:r>
        <w:t>Debido a</w:t>
      </w:r>
      <w:r w:rsidR="001E2D4C">
        <w:t xml:space="preserve">l enfoque de investigación de este proyecto, hay una serie de </w:t>
      </w:r>
      <w:r w:rsidR="00AC07D0">
        <w:t xml:space="preserve">objetivos que se han ido generando </w:t>
      </w:r>
      <w:r w:rsidR="00525E26">
        <w:t xml:space="preserve">mientras </w:t>
      </w:r>
      <w:r w:rsidR="00C00BF4">
        <w:t>se trabajaba por conseguir el objetivo principa</w:t>
      </w:r>
      <w:r w:rsidR="00E024A8">
        <w:t xml:space="preserve">l. Uno de estos subobjetivos </w:t>
      </w:r>
      <w:r w:rsidR="002706DC">
        <w:t xml:space="preserve">más importantes es la creación de una documentación detallada sobre los métodos </w:t>
      </w:r>
      <w:r w:rsidR="009B4498">
        <w:t>que proporciona Metamask. Aunque este sea un objetivo secundario, es de igual importancia, debido a que la documentación disponible por Metamask y Ethereum es escasa y en muchos casos, no concuerdan entre ellos.</w:t>
      </w:r>
    </w:p>
    <w:p w14:paraId="71E95676" w14:textId="77777777" w:rsidR="00792CAD" w:rsidRDefault="00792CAD" w:rsidP="00A43CD3">
      <w:pPr>
        <w:pStyle w:val="Ttulo2"/>
      </w:pPr>
      <w:bookmarkStart w:id="15" w:name="_Toc138446605"/>
      <w:r>
        <w:t>Metodología</w:t>
      </w:r>
      <w:bookmarkEnd w:id="15"/>
    </w:p>
    <w:p w14:paraId="71E95677" w14:textId="58245D30" w:rsidR="00792CAD" w:rsidRDefault="00BE2E4B" w:rsidP="00792CAD">
      <w:r>
        <w:t xml:space="preserve">Este es un trabajo puramente </w:t>
      </w:r>
      <w:r w:rsidR="00FD6FD3">
        <w:t>de investigación como se citó en el anexo B.</w:t>
      </w:r>
      <w:r w:rsidR="00684074">
        <w:t xml:space="preserve"> Se debe de realizar una fase muy extensa de investigación sobre la API de Metamask, estudio de las DApps con más tráfico, </w:t>
      </w:r>
      <w:r w:rsidR="00335446">
        <w:t>De</w:t>
      </w:r>
      <w:r w:rsidR="00711711">
        <w:t xml:space="preserve"> estas aplicaciones también se investiga el lenguaje de programación más empleado y la presencia de algunas APIs críticas para la seguridad </w:t>
      </w:r>
      <w:r w:rsidR="00473631">
        <w:t>de la misma.</w:t>
      </w:r>
    </w:p>
    <w:p w14:paraId="2A393943" w14:textId="1A621C73" w:rsidR="00473631" w:rsidRDefault="00473631" w:rsidP="00792CAD">
      <w:r>
        <w:t xml:space="preserve">Al tratarse de una investigación en profundidad, es necesario también contrastar la información con la documentación disponible de las </w:t>
      </w:r>
      <w:r w:rsidR="005E3BAD">
        <w:t>distintas organizaciones (Metamask, Ethereum, etc). Esto también conlleva que surjan muchos imprevistos</w:t>
      </w:r>
      <w:r w:rsidR="004960A4">
        <w:t xml:space="preserve"> o que se encuentren otros objetivos durante el desarrollo </w:t>
      </w:r>
      <w:r w:rsidR="006813B6">
        <w:t>de este</w:t>
      </w:r>
      <w:r w:rsidR="004960A4">
        <w:t>.</w:t>
      </w:r>
    </w:p>
    <w:p w14:paraId="6259D961" w14:textId="6C42D261" w:rsidR="004960A4" w:rsidRPr="00ED4C57" w:rsidRDefault="004960A4" w:rsidP="00792CAD">
      <w:r>
        <w:t xml:space="preserve">Como ya se ha citado anteriormente, la metodología que se va a seguir para el correcto desarrollo de este proyecto es </w:t>
      </w:r>
      <w:r>
        <w:rPr>
          <w:i/>
          <w:iCs/>
        </w:rPr>
        <w:t>Agile</w:t>
      </w:r>
      <w:r>
        <w:t>. Esta metodología nos permite ir iterando el producto final</w:t>
      </w:r>
      <w:r w:rsidR="00FB0C79">
        <w:t xml:space="preserve"> en pequeños periodos de tiempo</w:t>
      </w:r>
      <w:r w:rsidR="00360D4A">
        <w:t xml:space="preserve"> también conocidos como </w:t>
      </w:r>
      <w:r w:rsidR="00360D4A">
        <w:rPr>
          <w:i/>
          <w:iCs/>
        </w:rPr>
        <w:t>Sprints</w:t>
      </w:r>
      <w:r w:rsidR="00360D4A">
        <w:t>.</w:t>
      </w:r>
      <w:r w:rsidR="00ED4C57">
        <w:t xml:space="preserve"> Esta metodología es clave para un proyecto de desarrollo por lo citado, se va iterando sobre el mismo e incorporando </w:t>
      </w:r>
      <w:r w:rsidR="00ED4C57">
        <w:rPr>
          <w:i/>
          <w:iCs/>
        </w:rPr>
        <w:t>features</w:t>
      </w:r>
      <w:r w:rsidR="00ED4C57">
        <w:t xml:space="preserve"> nuevas</w:t>
      </w:r>
      <w:r w:rsidR="00871CC7">
        <w:t>. Debido a esto, en un trabajo como este, da cabida a imprevistos o nuevos objetivos mientras se realiza la investigación.</w:t>
      </w:r>
    </w:p>
    <w:p w14:paraId="71E95678" w14:textId="77777777" w:rsidR="00792CAD" w:rsidRDefault="00792CAD" w:rsidP="00A43CD3">
      <w:pPr>
        <w:pStyle w:val="Ttulo2"/>
      </w:pPr>
      <w:bookmarkStart w:id="16" w:name="_Toc138446606"/>
      <w:r>
        <w:lastRenderedPageBreak/>
        <w:t>Planificación y Estimación Económica</w:t>
      </w:r>
      <w:bookmarkEnd w:id="16"/>
    </w:p>
    <w:p w14:paraId="7BDB6A95" w14:textId="028A025B" w:rsidR="00122FB7" w:rsidRDefault="00863FA4" w:rsidP="00122FB7">
      <w:r>
        <w:rPr>
          <w:noProof/>
        </w:rPr>
        <mc:AlternateContent>
          <mc:Choice Requires="wpg">
            <w:drawing>
              <wp:anchor distT="0" distB="0" distL="114300" distR="114300" simplePos="0" relativeHeight="251661312" behindDoc="0" locked="0" layoutInCell="1" allowOverlap="1" wp14:anchorId="03890E4A" wp14:editId="205EF5F8">
                <wp:simplePos x="0" y="0"/>
                <wp:positionH relativeFrom="column">
                  <wp:posOffset>-1833</wp:posOffset>
                </wp:positionH>
                <wp:positionV relativeFrom="paragraph">
                  <wp:posOffset>1472146</wp:posOffset>
                </wp:positionV>
                <wp:extent cx="5579745" cy="4210050"/>
                <wp:effectExtent l="0" t="0" r="1905" b="0"/>
                <wp:wrapTopAndBottom/>
                <wp:docPr id="168395587" name="Grupo 1"/>
                <wp:cNvGraphicFramePr/>
                <a:graphic xmlns:a="http://schemas.openxmlformats.org/drawingml/2006/main">
                  <a:graphicData uri="http://schemas.microsoft.com/office/word/2010/wordprocessingGroup">
                    <wpg:wgp>
                      <wpg:cNvGrpSpPr/>
                      <wpg:grpSpPr>
                        <a:xfrm>
                          <a:off x="0" y="0"/>
                          <a:ext cx="5579745" cy="4210050"/>
                          <a:chOff x="0" y="0"/>
                          <a:chExt cx="5579745" cy="4210050"/>
                        </a:xfrm>
                      </wpg:grpSpPr>
                      <pic:pic xmlns:pic="http://schemas.openxmlformats.org/drawingml/2006/picture">
                        <pic:nvPicPr>
                          <pic:cNvPr id="89784272" name="Imagen 89784272" descr="Chart, scatter chart&#10;&#10;Description automatically generated"/>
                          <pic:cNvPicPr>
                            <a:picLocks noChangeAspect="1"/>
                          </pic:cNvPicPr>
                        </pic:nvPicPr>
                        <pic:blipFill>
                          <a:blip r:embed="rId32"/>
                          <a:stretch>
                            <a:fillRect/>
                          </a:stretch>
                        </pic:blipFill>
                        <pic:spPr>
                          <a:xfrm>
                            <a:off x="0" y="0"/>
                            <a:ext cx="5579745" cy="3788410"/>
                          </a:xfrm>
                          <a:prstGeom prst="rect">
                            <a:avLst/>
                          </a:prstGeom>
                        </pic:spPr>
                      </pic:pic>
                      <wps:wsp>
                        <wps:cNvPr id="1546789636" name="Cuadro de texto 1"/>
                        <wps:cNvSpPr txBox="1"/>
                        <wps:spPr>
                          <a:xfrm>
                            <a:off x="0" y="3838575"/>
                            <a:ext cx="5579745" cy="371475"/>
                          </a:xfrm>
                          <a:prstGeom prst="rect">
                            <a:avLst/>
                          </a:prstGeom>
                          <a:solidFill>
                            <a:prstClr val="white"/>
                          </a:solidFill>
                          <a:ln>
                            <a:noFill/>
                          </a:ln>
                        </wps:spPr>
                        <wps:txbx>
                          <w:txbxContent>
                            <w:p w14:paraId="5B2BF4FB" w14:textId="79850DDA" w:rsidR="00863FA4" w:rsidRPr="00AF6B86" w:rsidRDefault="00863FA4" w:rsidP="0033585E">
                              <w:pPr>
                                <w:pStyle w:val="Descripcin"/>
                                <w:rPr>
                                  <w:noProof/>
                                  <w:sz w:val="24"/>
                                </w:rPr>
                              </w:pPr>
                              <w:bookmarkStart w:id="17" w:name="_Toc138445491"/>
                              <w:r>
                                <w:t xml:space="preserve">Ilustración </w:t>
                              </w:r>
                              <w:r>
                                <w:fldChar w:fldCharType="begin"/>
                              </w:r>
                              <w:r>
                                <w:instrText xml:space="preserve"> SEQ Ilustración \* ARABIC </w:instrText>
                              </w:r>
                              <w:r>
                                <w:fldChar w:fldCharType="separate"/>
                              </w:r>
                              <w:r w:rsidR="00FD63BE">
                                <w:rPr>
                                  <w:noProof/>
                                </w:rPr>
                                <w:t>3</w:t>
                              </w:r>
                              <w:r>
                                <w:fldChar w:fldCharType="end"/>
                              </w:r>
                              <w:r>
                                <w:t>: Cronograma del proyecto en formato Gantt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90E4A" id="_x0000_s1032" style="position:absolute;left:0;text-align:left;margin-left:-.15pt;margin-top:115.9pt;width:439.35pt;height:331.5pt;z-index:251661312" coordsize="55797,42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&#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4zFr2j2V3qtvdatYwTJqt/ujluEVlzdSkZBOehFTf8JR4f/wCg7pn/AIFx/wCNe0UV&#10;sqzStY55YdN3ueJRXujeIPE3h6wt9UinLXsjMtlfFJABbT8ho2DAZwOD3x3r0BPCGmGRf9J1vqP+&#10;Y5e//Ha6e6/1Y+tVo/8AWJ9RWc5czuawhyKxleFIja3niOyW4u5oLXU1SH7VcyTsim1t3IDSMzY3&#10;Oxxnua6Suf8AD3/Ic8Wf9hWP/wBIrWugqSw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&#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">
                <v:shape id="Imagen 89784272" o:spid="_x0000_s1033" type="#_x0000_t75" alt="Chart, scatter chart&#10;&#10;Description automatically generated" style="position:absolute;width:5579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">
                  <v:imagedata r:id="rId33" o:title="Chart, scatter chart&#10;&#10;Description automatically generated"/>
                </v:shape>
                <v:shape id="Cuadro de texto 1" o:spid="_x0000_s1034" type="#_x0000_t202" style="position:absolute;top:38385;width:557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" stroked="f">
                  <v:textbox style="mso-fit-shape-to-text:t" inset="0,0,0,0">
                    <w:txbxContent>
                      <w:p w14:paraId="5B2BF4FB" w14:textId="79850DDA" w:rsidR="00863FA4" w:rsidRPr="00AF6B86" w:rsidRDefault="00863FA4" w:rsidP="0033585E">
                        <w:pPr>
                          <w:pStyle w:val="Descripcin"/>
                          <w:rPr>
                            <w:noProof/>
                            <w:sz w:val="24"/>
                          </w:rPr>
                        </w:pPr>
                        <w:bookmarkStart w:id="18" w:name="_Toc138445491"/>
                        <w:r>
                          <w:t xml:space="preserve">Ilustración </w:t>
                        </w:r>
                        <w:r>
                          <w:fldChar w:fldCharType="begin"/>
                        </w:r>
                        <w:r>
                          <w:instrText xml:space="preserve"> SEQ Ilustración \* ARABIC </w:instrText>
                        </w:r>
                        <w:r>
                          <w:fldChar w:fldCharType="separate"/>
                        </w:r>
                        <w:r w:rsidR="00FD63BE">
                          <w:rPr>
                            <w:noProof/>
                          </w:rPr>
                          <w:t>3</w:t>
                        </w:r>
                        <w:r>
                          <w:fldChar w:fldCharType="end"/>
                        </w:r>
                        <w:r>
                          <w:t>: Cronograma del proyecto en formato Gantt</w:t>
                        </w:r>
                        <w:bookmarkEnd w:id="18"/>
                      </w:p>
                    </w:txbxContent>
                  </v:textbox>
                </v:shape>
                <w10:wrap type="topAndBottom"/>
              </v:group>
            </w:pict>
          </mc:Fallback>
        </mc:AlternateContent>
      </w:r>
      <w:r w:rsidR="00122FB7">
        <w:t xml:space="preserve">En cuanto a la planificación del proyecto, se ha seguido la misma citada en el anexo B. A </w:t>
      </w:r>
      <w:r w:rsidR="00900D6F">
        <w:t>continuación,</w:t>
      </w:r>
      <w:r w:rsidR="00122FB7">
        <w:t xml:space="preserve"> se muestra el cronograma en formato Gantt. En este se puede observar como la gran mayoría de </w:t>
      </w:r>
      <w:r w:rsidR="00122FB7">
        <w:rPr>
          <w:i/>
          <w:iCs/>
        </w:rPr>
        <w:t>tasks</w:t>
      </w:r>
      <w:r w:rsidR="00122FB7">
        <w:t xml:space="preserve"> son de corta duración y tienen una gran fase de investigación previa. Para finalizar, se acaba con el desarrollo de la herramienta y la evaluación de la misma para concluir con unos datos empíricos que poder compartir con la comunidad científica.</w:t>
      </w:r>
    </w:p>
    <w:p w14:paraId="71E95679" w14:textId="2620A27C" w:rsidR="00792CAD" w:rsidRPr="00765874" w:rsidRDefault="00792CAD" w:rsidP="00122FB7">
      <w:pPr>
        <w:spacing w:after="0" w:line="240" w:lineRule="auto"/>
      </w:pPr>
    </w:p>
    <w:p w14:paraId="06B47195" w14:textId="77777777" w:rsidR="00087683" w:rsidRDefault="00863FA4" w:rsidP="002C32F2">
      <w:pPr>
        <w:spacing w:after="0"/>
      </w:pPr>
      <w:r>
        <w:t xml:space="preserve">En cuanto a la estimación económica, este </w:t>
      </w:r>
      <w:r w:rsidR="001B7169">
        <w:t>proyecto</w:t>
      </w:r>
      <w:r>
        <w:t xml:space="preserve"> no conlleva n</w:t>
      </w:r>
      <w:r w:rsidR="001B7169">
        <w:t xml:space="preserve">ingún coste directo. El único coste que se podría llegar a contemplar es </w:t>
      </w:r>
      <w:r w:rsidR="002A6ED0">
        <w:t>el pago de una serie de ingenieros de software para el mantenimiento de la herrmanienta. También se podría contemplar el coste de puesta en marcha y mantenimiento de un pequeño servidor</w:t>
      </w:r>
      <w:r w:rsidR="002C32F2">
        <w:t xml:space="preserve"> y página web</w:t>
      </w:r>
      <w:r w:rsidR="002A6ED0">
        <w:t xml:space="preserve"> donde </w:t>
      </w:r>
      <w:r w:rsidR="002C32F2">
        <w:t>contener la aplicación para su descarga online</w:t>
      </w:r>
      <w:r w:rsidR="00087683">
        <w:t>. Si tenemos en cuenta estos costes, podemos desglosar el coste total anual en:</w:t>
      </w:r>
    </w:p>
    <w:tbl>
      <w:tblPr>
        <w:tblStyle w:val="Tablaconcuadrcula"/>
        <w:tblW w:w="0" w:type="auto"/>
        <w:jc w:val="center"/>
        <w:tblLook w:val="04A0" w:firstRow="1" w:lastRow="0" w:firstColumn="1" w:lastColumn="0" w:noHBand="0" w:noVBand="1"/>
      </w:tblPr>
      <w:tblGrid>
        <w:gridCol w:w="3463"/>
        <w:gridCol w:w="1770"/>
        <w:gridCol w:w="1316"/>
      </w:tblGrid>
      <w:tr w:rsidR="00C44143" w14:paraId="079039BE" w14:textId="77777777" w:rsidTr="003B61A6">
        <w:trPr>
          <w:jc w:val="center"/>
        </w:trPr>
        <w:tc>
          <w:tcPr>
            <w:tcW w:w="0" w:type="auto"/>
          </w:tcPr>
          <w:p w14:paraId="670DE947" w14:textId="77777777" w:rsidR="00C44143" w:rsidRDefault="00C44143" w:rsidP="006C118E">
            <w:pPr>
              <w:spacing w:after="0"/>
              <w:jc w:val="center"/>
            </w:pPr>
          </w:p>
        </w:tc>
        <w:tc>
          <w:tcPr>
            <w:tcW w:w="0" w:type="auto"/>
          </w:tcPr>
          <w:p w14:paraId="1BBB3A29" w14:textId="7E5A615D" w:rsidR="00C44143" w:rsidRPr="006C118E" w:rsidRDefault="00C44143" w:rsidP="006C118E">
            <w:pPr>
              <w:spacing w:after="0"/>
              <w:jc w:val="center"/>
              <w:rPr>
                <w:b/>
                <w:bCs/>
              </w:rPr>
            </w:pPr>
            <w:r w:rsidRPr="006C118E">
              <w:rPr>
                <w:b/>
                <w:bCs/>
              </w:rPr>
              <w:t>Coste estimado</w:t>
            </w:r>
          </w:p>
        </w:tc>
        <w:tc>
          <w:tcPr>
            <w:tcW w:w="0" w:type="auto"/>
          </w:tcPr>
          <w:p w14:paraId="78B309E9" w14:textId="22851F15" w:rsidR="00C44143" w:rsidRPr="006C118E" w:rsidRDefault="00C44143" w:rsidP="006C118E">
            <w:pPr>
              <w:spacing w:after="0"/>
              <w:jc w:val="center"/>
              <w:rPr>
                <w:b/>
                <w:bCs/>
              </w:rPr>
            </w:pPr>
            <w:r w:rsidRPr="006C118E">
              <w:rPr>
                <w:b/>
                <w:bCs/>
              </w:rPr>
              <w:t>Coste total</w:t>
            </w:r>
          </w:p>
        </w:tc>
      </w:tr>
      <w:tr w:rsidR="00C44143" w14:paraId="7E270AC4" w14:textId="77777777" w:rsidTr="003B61A6">
        <w:trPr>
          <w:jc w:val="center"/>
        </w:trPr>
        <w:tc>
          <w:tcPr>
            <w:tcW w:w="0" w:type="auto"/>
          </w:tcPr>
          <w:p w14:paraId="4303D882" w14:textId="2AD2AFD1" w:rsidR="00C44143" w:rsidRPr="006C118E" w:rsidRDefault="00C44143" w:rsidP="006C118E">
            <w:pPr>
              <w:spacing w:after="0"/>
              <w:jc w:val="center"/>
              <w:rPr>
                <w:b/>
                <w:bCs/>
              </w:rPr>
            </w:pPr>
            <w:r w:rsidRPr="006C118E">
              <w:rPr>
                <w:b/>
                <w:bCs/>
              </w:rPr>
              <w:t>Ingeniero de SW</w:t>
            </w:r>
          </w:p>
        </w:tc>
        <w:tc>
          <w:tcPr>
            <w:tcW w:w="0" w:type="auto"/>
          </w:tcPr>
          <w:p w14:paraId="0595CCB2" w14:textId="265BC3ED" w:rsidR="00C44143" w:rsidRDefault="003B61A6" w:rsidP="003B61A6">
            <w:pPr>
              <w:spacing w:after="0"/>
            </w:pPr>
            <w:r>
              <w:t xml:space="preserve">        </w:t>
            </w:r>
            <w:r w:rsidR="00B72DF4">
              <w:t>35.000</w:t>
            </w:r>
          </w:p>
        </w:tc>
        <w:tc>
          <w:tcPr>
            <w:tcW w:w="0" w:type="auto"/>
          </w:tcPr>
          <w:p w14:paraId="5EDA777E" w14:textId="1AB15689" w:rsidR="00C44143" w:rsidRDefault="006C118E" w:rsidP="006C118E">
            <w:pPr>
              <w:spacing w:after="0"/>
              <w:jc w:val="center"/>
            </w:pPr>
            <w:r>
              <w:t>36.000</w:t>
            </w:r>
          </w:p>
        </w:tc>
      </w:tr>
      <w:tr w:rsidR="00C44143" w14:paraId="0AC58807" w14:textId="77777777" w:rsidTr="003B61A6">
        <w:trPr>
          <w:jc w:val="center"/>
        </w:trPr>
        <w:tc>
          <w:tcPr>
            <w:tcW w:w="0" w:type="auto"/>
          </w:tcPr>
          <w:p w14:paraId="3AD4F3EB" w14:textId="1B0868E3" w:rsidR="00C44143" w:rsidRPr="006C118E" w:rsidRDefault="00C44143" w:rsidP="006C118E">
            <w:pPr>
              <w:spacing w:after="0"/>
              <w:jc w:val="center"/>
              <w:rPr>
                <w:b/>
                <w:bCs/>
              </w:rPr>
            </w:pPr>
            <w:r w:rsidRPr="006C118E">
              <w:rPr>
                <w:b/>
                <w:bCs/>
              </w:rPr>
              <w:t>Mantenimiento Servidor y Web</w:t>
            </w:r>
          </w:p>
        </w:tc>
        <w:tc>
          <w:tcPr>
            <w:tcW w:w="0" w:type="auto"/>
          </w:tcPr>
          <w:p w14:paraId="169E5BCF" w14:textId="5981E751" w:rsidR="00C44143" w:rsidRDefault="006C118E" w:rsidP="006C118E">
            <w:pPr>
              <w:spacing w:after="0"/>
              <w:jc w:val="center"/>
            </w:pPr>
            <w:r>
              <w:t>1.000</w:t>
            </w:r>
          </w:p>
        </w:tc>
        <w:tc>
          <w:tcPr>
            <w:tcW w:w="0" w:type="auto"/>
          </w:tcPr>
          <w:p w14:paraId="5434DB15" w14:textId="573CD1A7" w:rsidR="00C44143" w:rsidRDefault="006C118E" w:rsidP="00EE60B6">
            <w:pPr>
              <w:keepNext/>
              <w:spacing w:after="0"/>
              <w:jc w:val="center"/>
            </w:pPr>
            <w:r>
              <w:t>36.000</w:t>
            </w:r>
          </w:p>
        </w:tc>
      </w:tr>
    </w:tbl>
    <w:p w14:paraId="71E9567A" w14:textId="2D5FD3A4" w:rsidR="00792CAD" w:rsidRPr="00EE60B6" w:rsidRDefault="00EE60B6" w:rsidP="0033585E">
      <w:pPr>
        <w:pStyle w:val="Descripcin"/>
      </w:pPr>
      <w:bookmarkStart w:id="19" w:name="_Toc138445508"/>
      <w:r>
        <w:t xml:space="preserve">Tabla </w:t>
      </w:r>
      <w:r>
        <w:fldChar w:fldCharType="begin"/>
      </w:r>
      <w:r>
        <w:instrText xml:space="preserve"> SEQ Tabla \* ARABIC </w:instrText>
      </w:r>
      <w:r>
        <w:fldChar w:fldCharType="separate"/>
      </w:r>
      <w:r>
        <w:rPr>
          <w:noProof/>
        </w:rPr>
        <w:t>1</w:t>
      </w:r>
      <w:r>
        <w:fldChar w:fldCharType="end"/>
      </w:r>
      <w:r>
        <w:t>: Desglose de costes estimados</w:t>
      </w:r>
      <w:bookmarkEnd w:id="19"/>
      <w:r w:rsidR="00792CAD">
        <w:br w:type="page"/>
      </w:r>
    </w:p>
    <w:p w14:paraId="71E9567B" w14:textId="7517B8AF" w:rsidR="00792CAD" w:rsidRDefault="003B6A40" w:rsidP="008702A9">
      <w:pPr>
        <w:pStyle w:val="Ttulo1"/>
      </w:pPr>
      <w:bookmarkStart w:id="20" w:name="_Toc138446607"/>
      <w:r>
        <w:lastRenderedPageBreak/>
        <w:t>Sistema/Modelo D</w:t>
      </w:r>
      <w:r w:rsidR="00792CAD">
        <w:t>esarrollado</w:t>
      </w:r>
      <w:bookmarkEnd w:id="20"/>
    </w:p>
    <w:p w14:paraId="71E9567C" w14:textId="363EE7DA" w:rsidR="00792CAD" w:rsidRDefault="00792CAD" w:rsidP="00792CAD">
      <w:r>
        <w:t>En</w:t>
      </w:r>
      <w:r w:rsidR="000D0002">
        <w:t xml:space="preserve"> este capítulo se van a tratar todos los t</w:t>
      </w:r>
      <w:r w:rsidR="004579FF">
        <w:t>emas relacionados con el propio desarrollo del proyecto para alcanzar los resultados. Este se va a estructurar en:</w:t>
      </w:r>
    </w:p>
    <w:p w14:paraId="09843497" w14:textId="1E621237" w:rsidR="004579FF" w:rsidRDefault="004579FF" w:rsidP="004579FF">
      <w:pPr>
        <w:pStyle w:val="Prrafodelista"/>
        <w:numPr>
          <w:ilvl w:val="0"/>
          <w:numId w:val="43"/>
        </w:numPr>
      </w:pPr>
      <w:r>
        <w:t>Análisis de los lenguajes empleados</w:t>
      </w:r>
    </w:p>
    <w:p w14:paraId="412D6450" w14:textId="77777777" w:rsidR="004579FF" w:rsidRDefault="004579FF" w:rsidP="004579FF">
      <w:pPr>
        <w:pStyle w:val="Prrafodelista"/>
        <w:numPr>
          <w:ilvl w:val="0"/>
          <w:numId w:val="43"/>
        </w:numPr>
      </w:pPr>
    </w:p>
    <w:p w14:paraId="71E95680" w14:textId="4764C749" w:rsidR="00792CAD" w:rsidRDefault="00792CAD" w:rsidP="00A43CD3">
      <w:pPr>
        <w:pStyle w:val="Ttulo2"/>
      </w:pPr>
      <w:bookmarkStart w:id="21" w:name="_Toc138446608"/>
      <w:r>
        <w:t>Análisis de</w:t>
      </w:r>
      <w:r w:rsidR="004579FF">
        <w:t xml:space="preserve"> los lenguajes empleados</w:t>
      </w:r>
      <w:bookmarkEnd w:id="21"/>
    </w:p>
    <w:p w14:paraId="6C39FCCC" w14:textId="27C48C75" w:rsidR="004579FF" w:rsidRDefault="004579FF" w:rsidP="004579FF">
      <w:r>
        <w:t xml:space="preserve">La </w:t>
      </w:r>
      <w:r w:rsidR="004D43B3">
        <w:t xml:space="preserve">primera actividad a realizar en el </w:t>
      </w:r>
      <w:r w:rsidR="007B02F7">
        <w:t>trabajo es determinar el lenguaje de programación más empleado entre las aplicaciones del blockchain. Para ello y empleando la p</w:t>
      </w:r>
      <w:r w:rsidR="00B26A91">
        <w:t>á</w:t>
      </w:r>
      <w:r w:rsidR="007B02F7">
        <w:t xml:space="preserve">gina de </w:t>
      </w:r>
      <w:r w:rsidR="00B26A91">
        <w:t>DappRadar [9]</w:t>
      </w:r>
      <w:r w:rsidR="00101D1B">
        <w:t xml:space="preserve">, se ha creado un documento para analizar el lenguaje de las 100 aplicaciones con más tráfico de usuarios en internet. A partir de este </w:t>
      </w:r>
      <w:r w:rsidR="00B85999">
        <w:t xml:space="preserve">documento se obtiene una estadística sobre los lenguajes de programación, el cual concluya que el más usado es </w:t>
      </w:r>
      <w:r w:rsidR="00131E55">
        <w:t>TypeScript con un 52%.</w:t>
      </w:r>
    </w:p>
    <w:tbl>
      <w:tblPr>
        <w:tblStyle w:val="Tablaconcuadrcula"/>
        <w:tblW w:w="0" w:type="auto"/>
        <w:jc w:val="center"/>
        <w:tblLook w:val="04A0" w:firstRow="1" w:lastRow="0" w:firstColumn="1" w:lastColumn="0" w:noHBand="0" w:noVBand="1"/>
      </w:tblPr>
      <w:tblGrid>
        <w:gridCol w:w="2990"/>
        <w:gridCol w:w="1323"/>
      </w:tblGrid>
      <w:tr w:rsidR="00C97F04" w14:paraId="76123487" w14:textId="77777777" w:rsidTr="00042675">
        <w:trPr>
          <w:jc w:val="center"/>
        </w:trPr>
        <w:tc>
          <w:tcPr>
            <w:tcW w:w="0" w:type="auto"/>
          </w:tcPr>
          <w:p w14:paraId="0660352F" w14:textId="32C1918B" w:rsidR="00C97F04" w:rsidRPr="00042675" w:rsidRDefault="00C97F04" w:rsidP="00042675">
            <w:pPr>
              <w:jc w:val="center"/>
              <w:rPr>
                <w:b/>
                <w:bCs/>
              </w:rPr>
            </w:pPr>
            <w:r w:rsidRPr="00042675">
              <w:rPr>
                <w:b/>
                <w:bCs/>
              </w:rPr>
              <w:t>Lenguaje de programación</w:t>
            </w:r>
          </w:p>
        </w:tc>
        <w:tc>
          <w:tcPr>
            <w:tcW w:w="0" w:type="auto"/>
          </w:tcPr>
          <w:p w14:paraId="33E512E2" w14:textId="3EBA0718" w:rsidR="00C97F04" w:rsidRPr="00042675" w:rsidRDefault="00C97F04" w:rsidP="00042675">
            <w:pPr>
              <w:jc w:val="center"/>
              <w:rPr>
                <w:b/>
                <w:bCs/>
              </w:rPr>
            </w:pPr>
            <w:r w:rsidRPr="00042675">
              <w:rPr>
                <w:b/>
                <w:bCs/>
              </w:rPr>
              <w:t>Porcentaje</w:t>
            </w:r>
          </w:p>
        </w:tc>
      </w:tr>
      <w:tr w:rsidR="00C97F04" w14:paraId="3F5698E2" w14:textId="77777777" w:rsidTr="00042675">
        <w:trPr>
          <w:jc w:val="center"/>
        </w:trPr>
        <w:tc>
          <w:tcPr>
            <w:tcW w:w="0" w:type="auto"/>
          </w:tcPr>
          <w:p w14:paraId="33760360" w14:textId="08390112" w:rsidR="00C97F04" w:rsidRDefault="00C97F04" w:rsidP="00042675">
            <w:pPr>
              <w:jc w:val="center"/>
            </w:pPr>
            <w:r>
              <w:t>TypeScript</w:t>
            </w:r>
          </w:p>
        </w:tc>
        <w:tc>
          <w:tcPr>
            <w:tcW w:w="0" w:type="auto"/>
          </w:tcPr>
          <w:p w14:paraId="516C35BE" w14:textId="07641575" w:rsidR="00C97F04" w:rsidRDefault="00D31220" w:rsidP="00042675">
            <w:pPr>
              <w:jc w:val="center"/>
            </w:pPr>
            <w:r>
              <w:t>52%</w:t>
            </w:r>
          </w:p>
        </w:tc>
      </w:tr>
      <w:tr w:rsidR="00C97F04" w14:paraId="4E82C480" w14:textId="77777777" w:rsidTr="00042675">
        <w:trPr>
          <w:jc w:val="center"/>
        </w:trPr>
        <w:tc>
          <w:tcPr>
            <w:tcW w:w="0" w:type="auto"/>
          </w:tcPr>
          <w:p w14:paraId="7833EE4A" w14:textId="69C8BF4E" w:rsidR="00C97F04" w:rsidRDefault="00D31220" w:rsidP="00042675">
            <w:pPr>
              <w:jc w:val="center"/>
            </w:pPr>
            <w:r>
              <w:t>JavaScript</w:t>
            </w:r>
          </w:p>
        </w:tc>
        <w:tc>
          <w:tcPr>
            <w:tcW w:w="0" w:type="auto"/>
          </w:tcPr>
          <w:p w14:paraId="7B498511" w14:textId="1D5D83F0" w:rsidR="00C97F04" w:rsidRDefault="00D31220" w:rsidP="00042675">
            <w:pPr>
              <w:jc w:val="center"/>
            </w:pPr>
            <w:r>
              <w:t>29%</w:t>
            </w:r>
          </w:p>
        </w:tc>
      </w:tr>
      <w:tr w:rsidR="00C97F04" w14:paraId="45F0BD11" w14:textId="77777777" w:rsidTr="00042675">
        <w:trPr>
          <w:jc w:val="center"/>
        </w:trPr>
        <w:tc>
          <w:tcPr>
            <w:tcW w:w="0" w:type="auto"/>
          </w:tcPr>
          <w:p w14:paraId="09B94EED" w14:textId="4EACA488" w:rsidR="00C97F04" w:rsidRDefault="003902FF" w:rsidP="00042675">
            <w:pPr>
              <w:jc w:val="center"/>
            </w:pPr>
            <w:r>
              <w:t>Desconocido</w:t>
            </w:r>
          </w:p>
        </w:tc>
        <w:tc>
          <w:tcPr>
            <w:tcW w:w="0" w:type="auto"/>
          </w:tcPr>
          <w:p w14:paraId="25158735" w14:textId="17A8EC2A" w:rsidR="00C97F04" w:rsidRDefault="0048655C" w:rsidP="00042675">
            <w:pPr>
              <w:jc w:val="center"/>
            </w:pPr>
            <w:r>
              <w:t>15%</w:t>
            </w:r>
          </w:p>
        </w:tc>
      </w:tr>
      <w:tr w:rsidR="00C97F04" w14:paraId="235B8659" w14:textId="77777777" w:rsidTr="00042675">
        <w:trPr>
          <w:jc w:val="center"/>
        </w:trPr>
        <w:tc>
          <w:tcPr>
            <w:tcW w:w="0" w:type="auto"/>
          </w:tcPr>
          <w:p w14:paraId="3F921396" w14:textId="2133F57D" w:rsidR="00C97F04" w:rsidRDefault="0048655C" w:rsidP="00042675">
            <w:pPr>
              <w:jc w:val="center"/>
            </w:pPr>
            <w:r>
              <w:t>Python</w:t>
            </w:r>
          </w:p>
        </w:tc>
        <w:tc>
          <w:tcPr>
            <w:tcW w:w="0" w:type="auto"/>
          </w:tcPr>
          <w:p w14:paraId="6206363C" w14:textId="74DF0857" w:rsidR="00C97F04" w:rsidRDefault="0048655C" w:rsidP="00042675">
            <w:pPr>
              <w:jc w:val="center"/>
            </w:pPr>
            <w:r>
              <w:t>3%</w:t>
            </w:r>
          </w:p>
        </w:tc>
      </w:tr>
      <w:tr w:rsidR="00042675" w14:paraId="7B107CF0" w14:textId="77777777" w:rsidTr="00042675">
        <w:trPr>
          <w:jc w:val="center"/>
        </w:trPr>
        <w:tc>
          <w:tcPr>
            <w:tcW w:w="0" w:type="auto"/>
          </w:tcPr>
          <w:p w14:paraId="0DEB8C96" w14:textId="0531C051" w:rsidR="00042675" w:rsidRDefault="00042675" w:rsidP="00042675">
            <w:pPr>
              <w:jc w:val="center"/>
            </w:pPr>
            <w:r>
              <w:t>Cadence</w:t>
            </w:r>
          </w:p>
        </w:tc>
        <w:tc>
          <w:tcPr>
            <w:tcW w:w="0" w:type="auto"/>
          </w:tcPr>
          <w:p w14:paraId="207D1EBA" w14:textId="65D82843" w:rsidR="00042675" w:rsidRDefault="00042675" w:rsidP="00EE60B6">
            <w:pPr>
              <w:keepNext/>
              <w:jc w:val="center"/>
            </w:pPr>
            <w:r>
              <w:t>1%</w:t>
            </w:r>
          </w:p>
        </w:tc>
      </w:tr>
    </w:tbl>
    <w:p w14:paraId="322261E4" w14:textId="0D637A62" w:rsidR="00EE60B6" w:rsidRDefault="00EE60B6" w:rsidP="0033585E">
      <w:pPr>
        <w:pStyle w:val="Descripcin"/>
      </w:pPr>
      <w:bookmarkStart w:id="22" w:name="_Toc138445509"/>
      <w:r>
        <w:t xml:space="preserve">Tabla </w:t>
      </w:r>
      <w:r>
        <w:fldChar w:fldCharType="begin"/>
      </w:r>
      <w:r>
        <w:instrText xml:space="preserve"> SEQ Tabla \* ARABIC </w:instrText>
      </w:r>
      <w:r>
        <w:fldChar w:fldCharType="separate"/>
      </w:r>
      <w:r>
        <w:rPr>
          <w:noProof/>
        </w:rPr>
        <w:t>2</w:t>
      </w:r>
      <w:r>
        <w:fldChar w:fldCharType="end"/>
      </w:r>
      <w:r>
        <w:t>: Porcentajes de utilización según leguaje de programación</w:t>
      </w:r>
      <w:bookmarkEnd w:id="22"/>
    </w:p>
    <w:p w14:paraId="3744CF54" w14:textId="5D0F3D57" w:rsidR="00042675" w:rsidRDefault="00042675" w:rsidP="004579FF">
      <w:r>
        <w:t xml:space="preserve">Como se </w:t>
      </w:r>
      <w:r w:rsidR="005B4E75">
        <w:t xml:space="preserve">observa en la tabla, se puede concluir que prácticamente todas las aplicaciones están escritas en TypeScript y JavaScript. Estos dos lenguajes son prácticamente idénticos, </w:t>
      </w:r>
      <w:r w:rsidR="005B4E75">
        <w:lastRenderedPageBreak/>
        <w:t>ya que TypeScript está basado en JavaScript y añade una serie de modificaciones. Este dato será muy importante más adelante en el proyecto para cuando se inicie la fase de análisis del código.</w:t>
      </w:r>
    </w:p>
    <w:p w14:paraId="71E95682" w14:textId="2B67188C" w:rsidR="00792CAD" w:rsidRDefault="00DF0990" w:rsidP="00A43CD3">
      <w:pPr>
        <w:pStyle w:val="Ttulo2"/>
      </w:pPr>
      <w:bookmarkStart w:id="23" w:name="_Toc138446609"/>
      <w:r>
        <w:t>Implementación del blockchain</w:t>
      </w:r>
      <w:bookmarkEnd w:id="23"/>
    </w:p>
    <w:p w14:paraId="71E95683" w14:textId="63DE7A51" w:rsidR="00792CAD" w:rsidRDefault="00ED06E5" w:rsidP="00792CAD">
      <w:r>
        <w:t>Hay distintos métodos para implementar los métodos del blockchain en una aplicación.</w:t>
      </w:r>
      <w:r w:rsidR="00D6315A">
        <w:t xml:space="preserve"> Todos estos tienen sus ventajas y desventajas y se comentarán en esta sección</w:t>
      </w:r>
      <w:r w:rsidR="00792CAD">
        <w:t>.</w:t>
      </w:r>
    </w:p>
    <w:p w14:paraId="7E06BEEF" w14:textId="5D1DC323" w:rsidR="00D6315A" w:rsidRDefault="00D6315A" w:rsidP="00792CAD">
      <w:r>
        <w:t>La primera forma es implementar todos los métodos de una cartera del blockchain</w:t>
      </w:r>
      <w:r w:rsidR="00B25524">
        <w:t xml:space="preserve"> (</w:t>
      </w:r>
      <w:r w:rsidR="006E5332">
        <w:t>Metamask, Binance, etc). Este método requiere que cada uno de los métodos que se definen en las documentaciones de estas carteras, sean implementados</w:t>
      </w:r>
      <w:r w:rsidR="00A929BC">
        <w:t xml:space="preserve">. Si se emplea esta opción, se nos ofrece </w:t>
      </w:r>
      <w:r w:rsidR="003D7580">
        <w:t xml:space="preserve">el “poder” de poder controlar todos los aspectos de las aplicaciones, siendo los desarrolladores los que limitan la funcionabilidad de esta. Por otro lado, el principal problema es que, si queremos que la aplicación soporte </w:t>
      </w:r>
      <w:r w:rsidR="00500FCD">
        <w:t>más</w:t>
      </w:r>
      <w:r w:rsidR="003D7580">
        <w:t xml:space="preserve"> de una </w:t>
      </w:r>
      <w:r w:rsidR="003D7580">
        <w:rPr>
          <w:i/>
          <w:iCs/>
        </w:rPr>
        <w:t>wallet</w:t>
      </w:r>
      <w:r w:rsidR="003D7580">
        <w:t xml:space="preserve">, </w:t>
      </w:r>
      <w:r w:rsidR="00500FCD">
        <w:t xml:space="preserve">hay que programar la aplicación con tantas versiones como </w:t>
      </w:r>
      <w:r w:rsidR="00500FCD">
        <w:rPr>
          <w:i/>
          <w:iCs/>
        </w:rPr>
        <w:t>wallets</w:t>
      </w:r>
      <w:r w:rsidR="00500FCD">
        <w:t>, lo cual no es muy eficiente y mantenible.</w:t>
      </w:r>
    </w:p>
    <w:p w14:paraId="56FB417B" w14:textId="63EB9EA3" w:rsidR="00BB5E90" w:rsidRDefault="00BB5E90" w:rsidP="00792CAD">
      <w:r>
        <w:t>La otra opci</w:t>
      </w:r>
      <w:r w:rsidR="007F0ADE">
        <w:t>ón disponible es la programación de todos estos métodos a través de las librerías Web3</w:t>
      </w:r>
      <w:r w:rsidR="003E26DE">
        <w:t>.js</w:t>
      </w:r>
      <w:r w:rsidR="007F0ADE">
        <w:t xml:space="preserve"> [</w:t>
      </w:r>
      <w:r w:rsidR="006454F1">
        <w:t>10</w:t>
      </w:r>
      <w:r w:rsidR="007F0ADE">
        <w:t>] o Ether.js [</w:t>
      </w:r>
      <w:r w:rsidR="006454F1">
        <w:t>11</w:t>
      </w:r>
      <w:r w:rsidR="007F0ADE">
        <w:t>]</w:t>
      </w:r>
      <w:r w:rsidR="00E60D5D">
        <w:t>. Estas dos son las librerías principales estudiadas en este trabajo, ya que se investiga únicamente aplicaciones que trabajan sobre el blockchain de Ethereum.</w:t>
      </w:r>
      <w:r w:rsidR="00144870">
        <w:t xml:space="preserve"> Todas las funciones citadas </w:t>
      </w:r>
      <w:r w:rsidR="007D02E7">
        <w:t xml:space="preserve">que se debían implementar de las </w:t>
      </w:r>
      <w:r w:rsidR="007D02E7">
        <w:rPr>
          <w:i/>
          <w:iCs/>
        </w:rPr>
        <w:t>wallets</w:t>
      </w:r>
      <w:r w:rsidR="007D02E7">
        <w:t xml:space="preserve">, también se deben de implementar con estas librerías. La diferencia es que, no se implementarán las </w:t>
      </w:r>
      <w:r w:rsidR="00F84164">
        <w:t>de cada cartera en específico, si no la función genérica que proporcionan las librerías.</w:t>
      </w:r>
      <w:r w:rsidR="00A628BA">
        <w:t xml:space="preserve"> Debido a esta diferencia, se proporciona mucha flexibil</w:t>
      </w:r>
      <w:r w:rsidR="00120E40">
        <w:t xml:space="preserve">idad a la hora de la programación de la aplicación ya que, estas librerías aceptan el uso de cualquier cartera compatible. Es decir, se programa la aplicación con los métodos genéricos de </w:t>
      </w:r>
      <w:r w:rsidR="00DF68D0">
        <w:t>las librerías y se le permite al usuario conectar su cartera.</w:t>
      </w:r>
    </w:p>
    <w:p w14:paraId="15992D1E" w14:textId="4F4476D1" w:rsidR="00475C20" w:rsidRDefault="00475C20" w:rsidP="00792CAD">
      <w:r>
        <w:t xml:space="preserve">Otra ventaja y la cual </w:t>
      </w:r>
      <w:r w:rsidR="00511F24">
        <w:t xml:space="preserve">es clave para el desarrollo de este proyecto es que, cuando se ha programado la aplicación con estas librerías y se conecta </w:t>
      </w:r>
      <w:r w:rsidR="003A74B2">
        <w:t xml:space="preserve">una cartera, los métodos de las </w:t>
      </w:r>
      <w:r w:rsidR="003A74B2">
        <w:lastRenderedPageBreak/>
        <w:t>librerías traspasan la responsabilidad a la cartera.</w:t>
      </w:r>
      <w:r w:rsidR="00E070A5">
        <w:t xml:space="preserve"> Es decir, </w:t>
      </w:r>
      <w:r w:rsidR="00B12F97">
        <w:t>de cara al usuario es como si se hubiese programado con la cartera directamente</w:t>
      </w:r>
      <w:r w:rsidR="00044119">
        <w:t>. Esto también implica a los métodos que requieren permisos del usuario, como se citará a posteriori</w:t>
      </w:r>
      <w:r w:rsidR="00A469C8">
        <w:t>.</w:t>
      </w:r>
      <w:r w:rsidR="00E41643">
        <w:t xml:space="preserve"> Gracias a estas librerías se consigue que, con una sola versión de la aplicación, se soporten varias carteras.</w:t>
      </w:r>
      <w:r w:rsidR="00D13238">
        <w:t xml:space="preserve"> A </w:t>
      </w:r>
      <w:r w:rsidR="00682F2E">
        <w:t>continuación,</w:t>
      </w:r>
      <w:r w:rsidR="00D13238">
        <w:t xml:space="preserve"> se muestra un pequeño ejemplo de un mismo método en Web3.js comparado con Metamask</w:t>
      </w:r>
      <w:r w:rsidR="00682F2E">
        <w:t xml:space="preserve"> (este último solo muestra el contenido de la petición API). Este método se usa para solicitar </w:t>
      </w:r>
      <w:r w:rsidR="00572F66">
        <w:t>información para saber si se está minando criptomonedas o no:</w:t>
      </w:r>
    </w:p>
    <w:tbl>
      <w:tblPr>
        <w:tblStyle w:val="Tablaconcuadrcula"/>
        <w:tblW w:w="0" w:type="auto"/>
        <w:jc w:val="center"/>
        <w:tblLook w:val="04A0" w:firstRow="1" w:lastRow="0" w:firstColumn="1" w:lastColumn="0" w:noHBand="0" w:noVBand="1"/>
      </w:tblPr>
      <w:tblGrid>
        <w:gridCol w:w="3349"/>
        <w:gridCol w:w="2917"/>
      </w:tblGrid>
      <w:tr w:rsidR="00572F66" w14:paraId="1206AB6F" w14:textId="77777777" w:rsidTr="007D3DAB">
        <w:trPr>
          <w:jc w:val="center"/>
        </w:trPr>
        <w:tc>
          <w:tcPr>
            <w:tcW w:w="0" w:type="auto"/>
          </w:tcPr>
          <w:p w14:paraId="7DE3715F" w14:textId="643BFA51" w:rsidR="00572F66" w:rsidRPr="007D3DAB" w:rsidRDefault="00572F66" w:rsidP="007D3DAB">
            <w:pPr>
              <w:jc w:val="center"/>
              <w:rPr>
                <w:b/>
                <w:bCs/>
              </w:rPr>
            </w:pPr>
            <w:r w:rsidRPr="007D3DAB">
              <w:rPr>
                <w:b/>
                <w:bCs/>
              </w:rPr>
              <w:t>Web3.js</w:t>
            </w:r>
          </w:p>
        </w:tc>
        <w:tc>
          <w:tcPr>
            <w:tcW w:w="0" w:type="auto"/>
          </w:tcPr>
          <w:p w14:paraId="19815781" w14:textId="226BC22B" w:rsidR="00572F66" w:rsidRPr="007D3DAB" w:rsidRDefault="00572F66" w:rsidP="007D3DAB">
            <w:pPr>
              <w:jc w:val="center"/>
              <w:rPr>
                <w:b/>
                <w:bCs/>
              </w:rPr>
            </w:pPr>
            <w:r w:rsidRPr="007D3DAB">
              <w:rPr>
                <w:b/>
                <w:bCs/>
              </w:rPr>
              <w:t>Metamask</w:t>
            </w:r>
          </w:p>
        </w:tc>
      </w:tr>
      <w:tr w:rsidR="00572F66" w14:paraId="78D13A32" w14:textId="77777777" w:rsidTr="00464FF5">
        <w:trPr>
          <w:trHeight w:val="1559"/>
          <w:jc w:val="center"/>
        </w:trPr>
        <w:tc>
          <w:tcPr>
            <w:tcW w:w="0" w:type="auto"/>
          </w:tcPr>
          <w:p w14:paraId="24EB8450" w14:textId="3DADCCE6" w:rsidR="00572F66" w:rsidRDefault="007D1496" w:rsidP="00464FF5">
            <w:pPr>
              <w:pStyle w:val="CdigoFuente"/>
            </w:pPr>
            <w:r>
              <w:t>Web3.eth.isMining([callback])</w:t>
            </w:r>
          </w:p>
        </w:tc>
        <w:tc>
          <w:tcPr>
            <w:tcW w:w="0" w:type="auto"/>
          </w:tcPr>
          <w:p w14:paraId="6B585C4B" w14:textId="77777777" w:rsidR="007D3DAB" w:rsidRPr="007D3DAB" w:rsidRDefault="007D3DAB" w:rsidP="00464FF5">
            <w:pPr>
              <w:pStyle w:val="CdigoFuente"/>
              <w:rPr>
                <w:lang w:val="en-US"/>
              </w:rPr>
            </w:pPr>
            <w:r w:rsidRPr="007D3DAB">
              <w:rPr>
                <w:lang w:val="en-US"/>
              </w:rPr>
              <w:t>{</w:t>
            </w:r>
          </w:p>
          <w:p w14:paraId="37D99D29" w14:textId="77777777" w:rsidR="007D3DAB" w:rsidRPr="007D3DAB" w:rsidRDefault="007D3DAB" w:rsidP="00464FF5">
            <w:pPr>
              <w:pStyle w:val="CdigoFuente"/>
              <w:rPr>
                <w:lang w:val="en-US"/>
              </w:rPr>
            </w:pPr>
            <w:r w:rsidRPr="007D3DAB">
              <w:rPr>
                <w:lang w:val="en-US"/>
              </w:rPr>
              <w:t xml:space="preserve">  "jsonrpc": "2.0",</w:t>
            </w:r>
          </w:p>
          <w:p w14:paraId="326F07BC" w14:textId="77777777" w:rsidR="007D3DAB" w:rsidRPr="007D3DAB" w:rsidRDefault="007D3DAB" w:rsidP="00464FF5">
            <w:pPr>
              <w:pStyle w:val="CdigoFuente"/>
              <w:rPr>
                <w:lang w:val="en-US"/>
              </w:rPr>
            </w:pPr>
            <w:r w:rsidRPr="007D3DAB">
              <w:rPr>
                <w:lang w:val="en-US"/>
              </w:rPr>
              <w:t xml:space="preserve">  "method": "eth_mining",</w:t>
            </w:r>
          </w:p>
          <w:p w14:paraId="688888F7" w14:textId="77777777" w:rsidR="007D3DAB" w:rsidRPr="007D3DAB" w:rsidRDefault="007D3DAB" w:rsidP="00464FF5">
            <w:pPr>
              <w:pStyle w:val="CdigoFuente"/>
              <w:rPr>
                <w:lang w:val="en-US"/>
              </w:rPr>
            </w:pPr>
            <w:r w:rsidRPr="007D3DAB">
              <w:rPr>
                <w:lang w:val="en-US"/>
              </w:rPr>
              <w:t xml:space="preserve">  "params": [],</w:t>
            </w:r>
          </w:p>
          <w:p w14:paraId="58FB6B7B" w14:textId="77777777" w:rsidR="007D3DAB" w:rsidRDefault="007D3DAB" w:rsidP="00464FF5">
            <w:pPr>
              <w:pStyle w:val="CdigoFuente"/>
            </w:pPr>
            <w:r w:rsidRPr="007D3DAB">
              <w:rPr>
                <w:lang w:val="en-US"/>
              </w:rPr>
              <w:t xml:space="preserve">  </w:t>
            </w:r>
            <w:r>
              <w:t>"id": 0</w:t>
            </w:r>
          </w:p>
          <w:p w14:paraId="7A3FB35F" w14:textId="40574246" w:rsidR="007D1496" w:rsidRDefault="007D3DAB" w:rsidP="00EE60B6">
            <w:pPr>
              <w:pStyle w:val="CdigoFuente"/>
              <w:keepNext/>
            </w:pPr>
            <w:r>
              <w:t>}</w:t>
            </w:r>
          </w:p>
        </w:tc>
      </w:tr>
    </w:tbl>
    <w:p w14:paraId="09733AEC" w14:textId="07520436" w:rsidR="00EE60B6" w:rsidRDefault="00EE60B6" w:rsidP="0033585E">
      <w:pPr>
        <w:pStyle w:val="Descripcin"/>
      </w:pPr>
      <w:bookmarkStart w:id="24" w:name="_Toc138445510"/>
      <w:r>
        <w:t xml:space="preserve">Tabla </w:t>
      </w:r>
      <w:r>
        <w:fldChar w:fldCharType="begin"/>
      </w:r>
      <w:r>
        <w:instrText xml:space="preserve"> SEQ Tabla \* ARABIC </w:instrText>
      </w:r>
      <w:r>
        <w:fldChar w:fldCharType="separate"/>
      </w:r>
      <w:r>
        <w:rPr>
          <w:noProof/>
        </w:rPr>
        <w:t>3</w:t>
      </w:r>
      <w:r>
        <w:fldChar w:fldCharType="end"/>
      </w:r>
      <w:r>
        <w:t>: Comparación Web3.js y Metamask</w:t>
      </w:r>
      <w:bookmarkEnd w:id="24"/>
    </w:p>
    <w:p w14:paraId="05A26089" w14:textId="4F150A3C" w:rsidR="00F94880" w:rsidRDefault="00DE2CBA" w:rsidP="00792CAD">
      <w:r>
        <w:t xml:space="preserve">Un ejemplo visual de </w:t>
      </w:r>
      <w:r w:rsidR="00C96C67">
        <w:t>cómo son las aplicaciones que utilizan estas librerás puede ser Uniswap [</w:t>
      </w:r>
      <w:r w:rsidR="00696D1B">
        <w:t>12</w:t>
      </w:r>
      <w:r w:rsidR="00C96C67">
        <w:t xml:space="preserve">], la cual es la DApp con más tráfico de internet. Esta aplicación </w:t>
      </w:r>
      <w:r w:rsidR="00445A53">
        <w:t>proporciona a los usuarios una plataforma donde intercambiar, comprar o vender criptomonedas.</w:t>
      </w:r>
      <w:r w:rsidR="00307264">
        <w:t xml:space="preserve"> Como se puede observar en la siguiente imagen</w:t>
      </w:r>
      <w:r w:rsidR="00886E1B">
        <w:t>, esta platafo</w:t>
      </w:r>
      <w:r w:rsidR="00D609AA">
        <w:t>rma acepta conectar distintas carteras y, como ya se ha citado, esto se consigue con las librerías Ether.js y Web3.js:</w:t>
      </w:r>
    </w:p>
    <w:p w14:paraId="02E527A0" w14:textId="77777777" w:rsidR="00847531" w:rsidRDefault="00847531" w:rsidP="00847531">
      <w:pPr>
        <w:keepNext/>
      </w:pPr>
      <w:r>
        <w:rPr>
          <w:noProof/>
        </w:rPr>
        <w:drawing>
          <wp:inline distT="0" distB="0" distL="0" distR="0" wp14:anchorId="09AA2F21" wp14:editId="10906859">
            <wp:extent cx="5579745" cy="2087880"/>
            <wp:effectExtent l="0" t="0" r="1905" b="7620"/>
            <wp:docPr id="140820074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0748" name="Imagen 1" descr="Captura de pantalla de un teléfono celular&#10;&#10;Descripción generada automáticamente"/>
                    <pic:cNvPicPr/>
                  </pic:nvPicPr>
                  <pic:blipFill>
                    <a:blip r:embed="rId34"/>
                    <a:stretch>
                      <a:fillRect/>
                    </a:stretch>
                  </pic:blipFill>
                  <pic:spPr>
                    <a:xfrm>
                      <a:off x="0" y="0"/>
                      <a:ext cx="5579745" cy="2087880"/>
                    </a:xfrm>
                    <a:prstGeom prst="rect">
                      <a:avLst/>
                    </a:prstGeom>
                  </pic:spPr>
                </pic:pic>
              </a:graphicData>
            </a:graphic>
          </wp:inline>
        </w:drawing>
      </w:r>
    </w:p>
    <w:p w14:paraId="5023ADDA" w14:textId="1DDDE258" w:rsidR="00847531" w:rsidRDefault="00847531" w:rsidP="0033585E">
      <w:pPr>
        <w:pStyle w:val="Descripcin"/>
      </w:pPr>
      <w:bookmarkStart w:id="25" w:name="_Toc138445492"/>
      <w:r>
        <w:t xml:space="preserve">Ilustración </w:t>
      </w:r>
      <w:r>
        <w:fldChar w:fldCharType="begin"/>
      </w:r>
      <w:r>
        <w:instrText xml:space="preserve"> SEQ Ilustración \* ARABIC </w:instrText>
      </w:r>
      <w:r>
        <w:fldChar w:fldCharType="separate"/>
      </w:r>
      <w:r w:rsidR="00FD63BE">
        <w:rPr>
          <w:noProof/>
        </w:rPr>
        <w:t>4</w:t>
      </w:r>
      <w:r>
        <w:fldChar w:fldCharType="end"/>
      </w:r>
      <w:r>
        <w:t xml:space="preserve">: </w:t>
      </w:r>
      <w:r w:rsidR="001B3691">
        <w:t>Ejemplo de múltiples carteras. Uniswap.</w:t>
      </w:r>
      <w:bookmarkEnd w:id="25"/>
    </w:p>
    <w:p w14:paraId="6C8F7330" w14:textId="21075EB8" w:rsidR="00D4508D" w:rsidRDefault="007A4823" w:rsidP="00792CAD">
      <w:r>
        <w:lastRenderedPageBreak/>
        <w:t>En el caso de esta aplicación, si se investiga el código fuente [</w:t>
      </w:r>
      <w:r w:rsidR="00F359B9">
        <w:t>13</w:t>
      </w:r>
      <w:r>
        <w:t>]</w:t>
      </w:r>
      <w:r w:rsidR="00F359B9">
        <w:t>, se observa que la librería empleada para la implementación de los métodos del blockchain es Web3</w:t>
      </w:r>
      <w:r w:rsidR="00ED1AC3">
        <w:t>.</w:t>
      </w:r>
    </w:p>
    <w:p w14:paraId="3FDCE506" w14:textId="7CE4B20C" w:rsidR="006D7490" w:rsidRPr="007D02E7" w:rsidRDefault="006D7490" w:rsidP="00792CAD">
      <w:r>
        <w:t>Una vez visto que, independientemente del lenguaje de implementación del blockchain, la lógica que predomina es el de la cartera, se procederá a estudiar l</w:t>
      </w:r>
      <w:r w:rsidR="00DD4550">
        <w:t>os métodos proporcionados por Metamask.</w:t>
      </w:r>
    </w:p>
    <w:p w14:paraId="71E95684" w14:textId="0350CA7C" w:rsidR="00792CAD" w:rsidRDefault="00DD4550" w:rsidP="00A43CD3">
      <w:pPr>
        <w:pStyle w:val="Ttulo2"/>
      </w:pPr>
      <w:bookmarkStart w:id="26" w:name="_Toc138446610"/>
      <w:r>
        <w:t>API de Metamask</w:t>
      </w:r>
      <w:bookmarkEnd w:id="26"/>
    </w:p>
    <w:p w14:paraId="314E5EC6" w14:textId="375FC462" w:rsidR="00E20D57" w:rsidRDefault="00C40A3D" w:rsidP="008D003C">
      <w:r>
        <w:t>Esta es una de las fases más importantes del proyecto, ya que al estudiar los métodos que proporciona Metamask, también investigaremos cuales de ellos están relacionados con la seguridad</w:t>
      </w:r>
      <w:r w:rsidR="00792CAD">
        <w:t>.</w:t>
      </w:r>
    </w:p>
    <w:p w14:paraId="63073D86" w14:textId="64C8BA18" w:rsidR="00673D8B" w:rsidRDefault="00E20D57" w:rsidP="008D003C">
      <w:pPr>
        <w:spacing w:after="0"/>
      </w:pPr>
      <w:r>
        <w:t>Para la obtención de la información, se ha empleado la documentación que Metamask pone a disposición de usuarios y desarrolladores. Esta documentación es escasa y poco precisa, como se citará más adelante.</w:t>
      </w:r>
      <w:r w:rsidR="008D003C">
        <w:t xml:space="preserve"> Estas dos fuentes de documentación son, la página oficial de la documentación de Metamask [</w:t>
      </w:r>
      <w:r w:rsidR="00656B55">
        <w:t>14</w:t>
      </w:r>
      <w:r w:rsidR="008D003C">
        <w:t>]</w:t>
      </w:r>
      <w:r w:rsidR="00682487">
        <w:t xml:space="preserve"> y una página oficial [15] para probar los distintos métodos. </w:t>
      </w:r>
      <w:r w:rsidR="00993D31">
        <w:t>En cuanto a la primera documentación, es muy escasa, ya que solo recoge algunos métodos muy selectos</w:t>
      </w:r>
      <w:r w:rsidR="0041622F">
        <w:t xml:space="preserve">. Entre estos métodos están los </w:t>
      </w:r>
      <w:r w:rsidR="00896F3A">
        <w:t>restringidos, los cuales son los métodos que requieren permisos definidos en el EIP-2255 [16]</w:t>
      </w:r>
      <w:r w:rsidR="00EB4545">
        <w:t xml:space="preserve"> (los documentos tipo EIP serán comentado más adelante).</w:t>
      </w:r>
      <w:r w:rsidR="00342284">
        <w:t xml:space="preserve"> Debido a esto, los métodos de esta documentación son muy limitados, e incluso, muchos no están bien desarrollados. </w:t>
      </w:r>
      <w:r w:rsidR="00DC407F">
        <w:t>Por otro lado</w:t>
      </w:r>
      <w:r w:rsidR="00DC7C09">
        <w:t xml:space="preserve">, la </w:t>
      </w:r>
      <w:r w:rsidR="00774A65">
        <w:t>página</w:t>
      </w:r>
      <w:r w:rsidR="00DC7C09">
        <w:t xml:space="preserve"> de pruebas de Metamask contiene casi todos los métodos disponibles</w:t>
      </w:r>
      <w:r w:rsidR="00673D8B">
        <w:t xml:space="preserve">. En esta página también se explica brevemente la funcionalidad de los métodos, estructura de </w:t>
      </w:r>
      <w:r w:rsidR="00894432">
        <w:t>los parámetros de entrada y de la respuesta, así como cuales de ellos son obligatorios y cuales opcionales.</w:t>
      </w:r>
    </w:p>
    <w:p w14:paraId="4709B82C" w14:textId="77777777" w:rsidR="00734A34" w:rsidRDefault="00734A34" w:rsidP="00734A34">
      <w:pPr>
        <w:keepNext/>
        <w:spacing w:after="0"/>
      </w:pPr>
      <w:r>
        <w:rPr>
          <w:noProof/>
        </w:rPr>
        <w:lastRenderedPageBreak/>
        <w:drawing>
          <wp:inline distT="0" distB="0" distL="0" distR="0" wp14:anchorId="30239C55" wp14:editId="0FFC2DDE">
            <wp:extent cx="5579745" cy="2840355"/>
            <wp:effectExtent l="0" t="0" r="1905" b="0"/>
            <wp:docPr id="233830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0037" name="Imagen 1" descr="Captura de pantalla de un celular&#10;&#10;Descripción generada automáticamente"/>
                    <pic:cNvPicPr/>
                  </pic:nvPicPr>
                  <pic:blipFill>
                    <a:blip r:embed="rId35"/>
                    <a:stretch>
                      <a:fillRect/>
                    </a:stretch>
                  </pic:blipFill>
                  <pic:spPr>
                    <a:xfrm>
                      <a:off x="0" y="0"/>
                      <a:ext cx="5579745" cy="2840355"/>
                    </a:xfrm>
                    <a:prstGeom prst="rect">
                      <a:avLst/>
                    </a:prstGeom>
                  </pic:spPr>
                </pic:pic>
              </a:graphicData>
            </a:graphic>
          </wp:inline>
        </w:drawing>
      </w:r>
    </w:p>
    <w:p w14:paraId="62C14689" w14:textId="0F1F1312" w:rsidR="00734A34" w:rsidRDefault="00734A34" w:rsidP="0033585E">
      <w:pPr>
        <w:pStyle w:val="Descripcin"/>
      </w:pPr>
      <w:bookmarkStart w:id="27" w:name="_Toc138445493"/>
      <w:r>
        <w:t xml:space="preserve">Ilustración </w:t>
      </w:r>
      <w:r>
        <w:fldChar w:fldCharType="begin"/>
      </w:r>
      <w:r>
        <w:instrText xml:space="preserve"> SEQ Ilustración \* ARABIC </w:instrText>
      </w:r>
      <w:r>
        <w:fldChar w:fldCharType="separate"/>
      </w:r>
      <w:r w:rsidR="00FD63BE">
        <w:rPr>
          <w:noProof/>
        </w:rPr>
        <w:t>5</w:t>
      </w:r>
      <w:r>
        <w:fldChar w:fldCharType="end"/>
      </w:r>
      <w:r>
        <w:t xml:space="preserve">: Ejemplo de </w:t>
      </w:r>
      <w:r w:rsidR="008754B4">
        <w:t>prueba en Metamask Playground [15]</w:t>
      </w:r>
      <w:bookmarkEnd w:id="27"/>
    </w:p>
    <w:p w14:paraId="71E95686" w14:textId="6859FC8B" w:rsidR="00792CAD" w:rsidRDefault="006F289B" w:rsidP="00792CAD">
      <w:r>
        <w:t xml:space="preserve">Con la información recabada de estas dos documentaciones, se ha creado un documento tipo Excel que contienen todos los métodos que proporciona Metamask (y los heredados de Ethereum), </w:t>
      </w:r>
      <w:r w:rsidR="005C3649">
        <w:t>una breve descripción, los parámetros obligatorios, los parámetros opcionales</w:t>
      </w:r>
      <w:r w:rsidR="00737F98">
        <w:t>, si hace falta confirmación por parte del usuario y el formato de la respuesta</w:t>
      </w:r>
      <w:r w:rsidR="00FC1EB3">
        <w:t>.</w:t>
      </w:r>
    </w:p>
    <w:p w14:paraId="133505A6" w14:textId="77777777" w:rsidR="005E6F06" w:rsidRDefault="005E6F06" w:rsidP="005E6F06">
      <w:pPr>
        <w:keepNext/>
      </w:pPr>
      <w:r>
        <w:rPr>
          <w:noProof/>
        </w:rPr>
        <w:drawing>
          <wp:inline distT="0" distB="0" distL="0" distR="0" wp14:anchorId="04C18CB1" wp14:editId="49557F67">
            <wp:extent cx="5579745" cy="2032635"/>
            <wp:effectExtent l="0" t="0" r="1905" b="5715"/>
            <wp:docPr id="2121968657"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8657" name="Imagen 1" descr="Captura de pantalla de computadora&#10;&#10;Descripción generada automáticamente con confianza media"/>
                    <pic:cNvPicPr/>
                  </pic:nvPicPr>
                  <pic:blipFill>
                    <a:blip r:embed="rId36"/>
                    <a:stretch>
                      <a:fillRect/>
                    </a:stretch>
                  </pic:blipFill>
                  <pic:spPr>
                    <a:xfrm>
                      <a:off x="0" y="0"/>
                      <a:ext cx="5579745" cy="2032635"/>
                    </a:xfrm>
                    <a:prstGeom prst="rect">
                      <a:avLst/>
                    </a:prstGeom>
                  </pic:spPr>
                </pic:pic>
              </a:graphicData>
            </a:graphic>
          </wp:inline>
        </w:drawing>
      </w:r>
    </w:p>
    <w:p w14:paraId="604D8BB4" w14:textId="1AEDF838" w:rsidR="00934730" w:rsidRDefault="005E6F06" w:rsidP="0033585E">
      <w:pPr>
        <w:pStyle w:val="Descripcin"/>
      </w:pPr>
      <w:bookmarkStart w:id="28" w:name="_Toc138445494"/>
      <w:r>
        <w:t xml:space="preserve">Ilustración </w:t>
      </w:r>
      <w:r>
        <w:fldChar w:fldCharType="begin"/>
      </w:r>
      <w:r>
        <w:instrText xml:space="preserve"> SEQ Ilustración \* ARABIC </w:instrText>
      </w:r>
      <w:r>
        <w:fldChar w:fldCharType="separate"/>
      </w:r>
      <w:r w:rsidR="00FD63BE">
        <w:rPr>
          <w:noProof/>
        </w:rPr>
        <w:t>6</w:t>
      </w:r>
      <w:r>
        <w:fldChar w:fldCharType="end"/>
      </w:r>
      <w:r>
        <w:t xml:space="preserve">: </w:t>
      </w:r>
      <w:r w:rsidR="00AF0A70">
        <w:t>Imagen de</w:t>
      </w:r>
      <w:r w:rsidR="00EB4355">
        <w:t xml:space="preserve"> la documentación creada de Metamask</w:t>
      </w:r>
      <w:bookmarkEnd w:id="28"/>
    </w:p>
    <w:p w14:paraId="651B12BE" w14:textId="77777777" w:rsidR="00CF11C3" w:rsidRDefault="00770071" w:rsidP="00EB4355">
      <w:r>
        <w:t xml:space="preserve">Como se puede observar </w:t>
      </w:r>
      <w:r w:rsidR="00430CF1">
        <w:t>se han insertado también las</w:t>
      </w:r>
      <w:r w:rsidR="007417D0">
        <w:t xml:space="preserve"> direcciones a</w:t>
      </w:r>
      <w:r w:rsidR="0005185F">
        <w:t>l repositorio de GitHub de Metamask [1</w:t>
      </w:r>
      <w:r w:rsidR="007200E0">
        <w:t>7</w:t>
      </w:r>
      <w:r w:rsidR="0005185F">
        <w:t>]</w:t>
      </w:r>
      <w:r w:rsidR="00C35A40">
        <w:t xml:space="preserve"> y algunas columnas extra que se comentarán más adelante.</w:t>
      </w:r>
      <w:r w:rsidR="003C7E8A">
        <w:t xml:space="preserve"> El principal objetivo de esta fase es documentar de forma clara y sencilla todos los métodos que se </w:t>
      </w:r>
      <w:r w:rsidR="003C7E8A">
        <w:lastRenderedPageBreak/>
        <w:t>proporcionan en la API de Metamask.</w:t>
      </w:r>
      <w:r w:rsidR="00541A20">
        <w:t xml:space="preserve"> También en esta fase es muy importante</w:t>
      </w:r>
      <w:r w:rsidR="0052416C">
        <w:t xml:space="preserve"> determinar </w:t>
      </w:r>
      <w:r w:rsidR="003B0DE5">
        <w:t>cuál</w:t>
      </w:r>
      <w:r w:rsidR="0052416C">
        <w:t xml:space="preserve"> de estos métodos son los que requieren permisos o confirmación por parte del usuario</w:t>
      </w:r>
      <w:r w:rsidR="00C57877">
        <w:t xml:space="preserve">. Como ya se ha citado, estos son los métodos </w:t>
      </w:r>
      <w:r w:rsidR="00327AC0">
        <w:t>objetivo del estudio de este proyecto, ya que esos métodos son los que hacen que una aplicación sea segura o no.</w:t>
      </w:r>
      <w:r w:rsidR="00AD1551">
        <w:t xml:space="preserve"> </w:t>
      </w:r>
    </w:p>
    <w:p w14:paraId="3EA2CB16" w14:textId="0D119C31" w:rsidR="005907F9" w:rsidRDefault="006642AF" w:rsidP="00EB4355">
      <w:r>
        <w:rPr>
          <w:noProof/>
        </w:rPr>
        <mc:AlternateContent>
          <mc:Choice Requires="wpg">
            <w:drawing>
              <wp:anchor distT="0" distB="0" distL="114300" distR="114300" simplePos="0" relativeHeight="251665408" behindDoc="0" locked="0" layoutInCell="1" allowOverlap="1" wp14:anchorId="77A1B314" wp14:editId="760EEE00">
                <wp:simplePos x="0" y="0"/>
                <wp:positionH relativeFrom="column">
                  <wp:posOffset>912495</wp:posOffset>
                </wp:positionH>
                <wp:positionV relativeFrom="paragraph">
                  <wp:posOffset>1443355</wp:posOffset>
                </wp:positionV>
                <wp:extent cx="3570605" cy="3743960"/>
                <wp:effectExtent l="0" t="0" r="0" b="8890"/>
                <wp:wrapTopAndBottom/>
                <wp:docPr id="1149146225" name="Grupo 1"/>
                <wp:cNvGraphicFramePr/>
                <a:graphic xmlns:a="http://schemas.openxmlformats.org/drawingml/2006/main">
                  <a:graphicData uri="http://schemas.microsoft.com/office/word/2010/wordprocessingGroup">
                    <wpg:wgp>
                      <wpg:cNvGrpSpPr/>
                      <wpg:grpSpPr>
                        <a:xfrm>
                          <a:off x="0" y="0"/>
                          <a:ext cx="3570605" cy="3743960"/>
                          <a:chOff x="0" y="0"/>
                          <a:chExt cx="3570605" cy="3743984"/>
                        </a:xfrm>
                      </wpg:grpSpPr>
                      <pic:pic xmlns:pic="http://schemas.openxmlformats.org/drawingml/2006/picture">
                        <pic:nvPicPr>
                          <pic:cNvPr id="289708052" name="Imagen 1" descr="Interfaz de usuario gráfica, Texto, Aplicación&#10;&#10;Descripción generada automáticamente"/>
                          <pic:cNvPicPr>
                            <a:picLocks noChangeAspect="1"/>
                          </pic:cNvPicPr>
                        </pic:nvPicPr>
                        <pic:blipFill>
                          <a:blip r:embed="rId37"/>
                          <a:stretch>
                            <a:fillRect/>
                          </a:stretch>
                        </pic:blipFill>
                        <pic:spPr>
                          <a:xfrm>
                            <a:off x="871268" y="0"/>
                            <a:ext cx="2005330" cy="3329305"/>
                          </a:xfrm>
                          <a:prstGeom prst="rect">
                            <a:avLst/>
                          </a:prstGeom>
                        </pic:spPr>
                      </pic:pic>
                      <wps:wsp>
                        <wps:cNvPr id="1564325261" name="Cuadro de texto 1"/>
                        <wps:cNvSpPr txBox="1"/>
                        <wps:spPr>
                          <a:xfrm>
                            <a:off x="0" y="3407434"/>
                            <a:ext cx="3570605" cy="336550"/>
                          </a:xfrm>
                          <a:prstGeom prst="rect">
                            <a:avLst/>
                          </a:prstGeom>
                          <a:solidFill>
                            <a:prstClr val="white"/>
                          </a:solidFill>
                          <a:ln>
                            <a:noFill/>
                          </a:ln>
                        </wps:spPr>
                        <wps:txbx>
                          <w:txbxContent>
                            <w:p w14:paraId="6C08DE78" w14:textId="5AE8DE80" w:rsidR="006642AF" w:rsidRPr="007558AB" w:rsidRDefault="006642AF" w:rsidP="0033585E">
                              <w:pPr>
                                <w:pStyle w:val="Descripcin"/>
                                <w:rPr>
                                  <w:noProof/>
                                  <w:sz w:val="24"/>
                                </w:rPr>
                              </w:pPr>
                              <w:bookmarkStart w:id="29" w:name="_Toc138445495"/>
                              <w:r>
                                <w:t xml:space="preserve">Ilustración </w:t>
                              </w:r>
                              <w:r>
                                <w:fldChar w:fldCharType="begin"/>
                              </w:r>
                              <w:r>
                                <w:instrText xml:space="preserve"> SEQ Ilustración \* ARABIC </w:instrText>
                              </w:r>
                              <w:r>
                                <w:fldChar w:fldCharType="separate"/>
                              </w:r>
                              <w:r w:rsidR="00FD63BE">
                                <w:rPr>
                                  <w:noProof/>
                                </w:rPr>
                                <w:t>7</w:t>
                              </w:r>
                              <w:r>
                                <w:fldChar w:fldCharType="end"/>
                              </w:r>
                              <w:r>
                                <w:t>: Popup de confirmación wallet_switchEthereumChain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A1B314" id="_x0000_s1035" style="position:absolute;left:0;text-align:left;margin-left:71.85pt;margin-top:113.65pt;width:281.15pt;height:294.8pt;z-index:251665408" coordsize="35706,3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">
                <v:shape id="Imagen 1" o:spid="_x0000_s1036" type="#_x0000_t75" alt="Interfaz de usuario gráfica, Texto, Aplicación&#10;&#10;Descripción generada automáticamente" style="position:absolute;left:8712;width:20053;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">
                  <v:imagedata r:id="rId38" o:title="Interfaz de usuario gráfica, Texto, Aplicación&#10;&#10;Descripción generada automáticamente"/>
                </v:shape>
                <v:shape id="Cuadro de texto 1" o:spid="_x0000_s1037" type="#_x0000_t202" style="position:absolute;top:34074;width:357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" stroked="f">
                  <v:textbox inset="0,0,0,0">
                    <w:txbxContent>
                      <w:p w14:paraId="6C08DE78" w14:textId="5AE8DE80" w:rsidR="006642AF" w:rsidRPr="007558AB" w:rsidRDefault="006642AF" w:rsidP="0033585E">
                        <w:pPr>
                          <w:pStyle w:val="Descripcin"/>
                          <w:rPr>
                            <w:noProof/>
                            <w:sz w:val="24"/>
                          </w:rPr>
                        </w:pPr>
                        <w:bookmarkStart w:id="30" w:name="_Toc138445495"/>
                        <w:r>
                          <w:t xml:space="preserve">Ilustración </w:t>
                        </w:r>
                        <w:r>
                          <w:fldChar w:fldCharType="begin"/>
                        </w:r>
                        <w:r>
                          <w:instrText xml:space="preserve"> SEQ Ilustración \* ARABIC </w:instrText>
                        </w:r>
                        <w:r>
                          <w:fldChar w:fldCharType="separate"/>
                        </w:r>
                        <w:r w:rsidR="00FD63BE">
                          <w:rPr>
                            <w:noProof/>
                          </w:rPr>
                          <w:t>7</w:t>
                        </w:r>
                        <w:r>
                          <w:fldChar w:fldCharType="end"/>
                        </w:r>
                        <w:r>
                          <w:t>: Popup de confirmación wallet_switchEthereumChain</w:t>
                        </w:r>
                        <w:bookmarkEnd w:id="30"/>
                      </w:p>
                    </w:txbxContent>
                  </v:textbox>
                </v:shape>
                <w10:wrap type="topAndBottom"/>
              </v:group>
            </w:pict>
          </mc:Fallback>
        </mc:AlternateContent>
      </w:r>
      <w:r w:rsidR="00AD1551">
        <w:t xml:space="preserve">Para </w:t>
      </w:r>
      <w:r w:rsidR="00CF2C81">
        <w:t>determinar</w:t>
      </w:r>
      <w:r w:rsidR="00AD1551">
        <w:t xml:space="preserve"> </w:t>
      </w:r>
      <w:r w:rsidR="00CF2C81">
        <w:t>que métodos</w:t>
      </w:r>
      <w:r w:rsidR="00AD1551">
        <w:t xml:space="preserve"> requieren </w:t>
      </w:r>
      <w:r w:rsidR="00CF11C3">
        <w:t>permisos o</w:t>
      </w:r>
      <w:r w:rsidR="00CF2C81">
        <w:t xml:space="preserve"> confirmación</w:t>
      </w:r>
      <w:r w:rsidR="00A93B6C">
        <w:t xml:space="preserve">, primero se </w:t>
      </w:r>
      <w:r w:rsidR="00AF59A3">
        <w:t xml:space="preserve">investiga en el </w:t>
      </w:r>
      <w:r w:rsidR="00AF59A3">
        <w:rPr>
          <w:i/>
          <w:iCs/>
        </w:rPr>
        <w:t>Playground</w:t>
      </w:r>
      <w:r w:rsidR="00AF59A3">
        <w:t xml:space="preserve"> de Metamask [</w:t>
      </w:r>
      <w:r w:rsidR="005B56C5">
        <w:t>15</w:t>
      </w:r>
      <w:r w:rsidR="00AF59A3">
        <w:t>]</w:t>
      </w:r>
      <w:r w:rsidR="002521DF">
        <w:t xml:space="preserve"> donde, al ejecutar la prueba de ese método</w:t>
      </w:r>
      <w:r w:rsidR="00A45124">
        <w:t xml:space="preserve">, si aparece el </w:t>
      </w:r>
      <w:r w:rsidR="00E203BE">
        <w:rPr>
          <w:i/>
          <w:iCs/>
        </w:rPr>
        <w:t>popup</w:t>
      </w:r>
      <w:r w:rsidR="00E203BE">
        <w:t xml:space="preserve"> de la extensión de Metamask</w:t>
      </w:r>
      <w:r w:rsidR="00792762">
        <w:t>, se puede determinar si es necesaria la confirmación</w:t>
      </w:r>
      <w:r w:rsidR="006E4013">
        <w:t>. Un ejemplo de e</w:t>
      </w:r>
      <w:r w:rsidR="00174624">
        <w:t xml:space="preserve">llo es el método </w:t>
      </w:r>
      <w:r w:rsidR="00174624">
        <w:rPr>
          <w:i/>
          <w:iCs/>
        </w:rPr>
        <w:t>wallet_switchEthereumChain</w:t>
      </w:r>
      <w:r w:rsidR="00057D62">
        <w:t xml:space="preserve"> que, al ejecutarlo, nos salta la pestaña de Metamask para aprobar el cambio </w:t>
      </w:r>
      <w:r w:rsidR="008532E4">
        <w:t>de la cadena</w:t>
      </w:r>
      <w:r w:rsidR="005907F9">
        <w:t>.</w:t>
      </w:r>
    </w:p>
    <w:p w14:paraId="5CB99C9D" w14:textId="7DD22A37" w:rsidR="00EB4355" w:rsidRDefault="00AE12CB" w:rsidP="00EB4355">
      <w:r>
        <w:t xml:space="preserve">Hay otros de estos métodos los cuales no es tan sencillo determinar si necesitan confirmación o no. En estos casos, se debe analizar </w:t>
      </w:r>
      <w:r w:rsidR="00546B95">
        <w:t>la implementación de dichos métodos en el repositorio de GitHub de Metamask [17].</w:t>
      </w:r>
      <w:r w:rsidR="00B47517">
        <w:t xml:space="preserve"> Por ello, como se citó anteriormente, a la documentación se añadió la dirección web de donde están implementados dichos métodos dentro del código fuente</w:t>
      </w:r>
      <w:r w:rsidR="00D75E6C">
        <w:t xml:space="preserve"> y </w:t>
      </w:r>
      <w:r w:rsidR="003C0796">
        <w:t>especialmente la documentación del EIP.</w:t>
      </w:r>
      <w:r w:rsidR="00F258D3">
        <w:t xml:space="preserve"> </w:t>
      </w:r>
    </w:p>
    <w:p w14:paraId="5F3D7108" w14:textId="7833C939" w:rsidR="005F6668" w:rsidRDefault="005F6668" w:rsidP="00EB4355">
      <w:pPr>
        <w:rPr>
          <w:lang w:val="es-ES"/>
        </w:rPr>
      </w:pPr>
      <w:r w:rsidRPr="00A73765">
        <w:rPr>
          <w:lang w:val="es-ES"/>
        </w:rPr>
        <w:lastRenderedPageBreak/>
        <w:t>El EIP (</w:t>
      </w:r>
      <w:r w:rsidRPr="00A73765">
        <w:rPr>
          <w:i/>
          <w:iCs/>
          <w:lang w:val="es-ES"/>
        </w:rPr>
        <w:t>Ethereum Improvement Proposals</w:t>
      </w:r>
      <w:r w:rsidR="00DF6887" w:rsidRPr="00A73765">
        <w:rPr>
          <w:lang w:val="es-ES"/>
        </w:rPr>
        <w:t>)</w:t>
      </w:r>
      <w:r w:rsidR="00A73765" w:rsidRPr="00A73765">
        <w:rPr>
          <w:lang w:val="es-ES"/>
        </w:rPr>
        <w:t xml:space="preserve"> es la documentació</w:t>
      </w:r>
      <w:r w:rsidR="00A73765">
        <w:rPr>
          <w:lang w:val="es-ES"/>
        </w:rPr>
        <w:t>n detrás de Ethereum como “organización”. En los EIP se encuentran sobre todo los métodos que se implementan en Ethereum así como</w:t>
      </w:r>
      <w:r w:rsidR="001820FF">
        <w:rPr>
          <w:lang w:val="es-ES"/>
        </w:rPr>
        <w:t xml:space="preserve"> las buenas </w:t>
      </w:r>
      <w:r w:rsidR="00D2025F">
        <w:rPr>
          <w:lang w:val="es-ES"/>
        </w:rPr>
        <w:t>prácticas</w:t>
      </w:r>
      <w:r w:rsidR="001820FF">
        <w:rPr>
          <w:lang w:val="es-ES"/>
        </w:rPr>
        <w:t>,</w:t>
      </w:r>
      <w:r w:rsidR="00037CFB">
        <w:rPr>
          <w:lang w:val="es-ES"/>
        </w:rPr>
        <w:t xml:space="preserve"> </w:t>
      </w:r>
      <w:r w:rsidR="00620032">
        <w:rPr>
          <w:lang w:val="es-ES"/>
        </w:rPr>
        <w:t>ejemplos y en algunos casos, el código completo.</w:t>
      </w:r>
      <w:r w:rsidR="001820FF">
        <w:rPr>
          <w:lang w:val="es-ES"/>
        </w:rPr>
        <w:t xml:space="preserve"> </w:t>
      </w:r>
    </w:p>
    <w:p w14:paraId="541EBF45" w14:textId="3C978474" w:rsidR="00306B7A" w:rsidRDefault="00306B7A" w:rsidP="00EB4355">
      <w:pPr>
        <w:rPr>
          <w:lang w:val="es-ES"/>
        </w:rPr>
      </w:pPr>
      <w:r>
        <w:rPr>
          <w:lang w:val="es-ES"/>
        </w:rPr>
        <w:t>Para determinar si un método requiere permisos por parte del usuario a partir del EIP</w:t>
      </w:r>
      <w:r w:rsidR="00B75DEB">
        <w:rPr>
          <w:lang w:val="es-ES"/>
        </w:rPr>
        <w:t xml:space="preserve">, se debe de leer con detalle toda la especificación. En ella puede aparecer mencionado que el usuario debe de confirmar o incluso, puede que se tenga que determinar a partir del código. </w:t>
      </w:r>
      <w:r w:rsidR="00960D74">
        <w:rPr>
          <w:lang w:val="es-ES"/>
        </w:rPr>
        <w:t xml:space="preserve">En muchos casos, viendo como se genera el resultado de </w:t>
      </w:r>
      <w:r w:rsidR="00831D8F">
        <w:rPr>
          <w:lang w:val="es-ES"/>
        </w:rPr>
        <w:t>del método</w:t>
      </w:r>
      <w:r w:rsidR="00A509D4">
        <w:rPr>
          <w:lang w:val="es-ES"/>
        </w:rPr>
        <w:t>. De esta última forma, el resultado muchas veces se especifica cuando:</w:t>
      </w:r>
    </w:p>
    <w:p w14:paraId="6C33D560" w14:textId="0FF0189F" w:rsidR="00A509D4" w:rsidRDefault="00A509D4" w:rsidP="00A509D4">
      <w:pPr>
        <w:pStyle w:val="Prrafodelista"/>
        <w:numPr>
          <w:ilvl w:val="0"/>
          <w:numId w:val="43"/>
        </w:numPr>
      </w:pPr>
      <w:r>
        <w:t>El proceso es correcto</w:t>
      </w:r>
      <w:r w:rsidR="009062E9">
        <w:t xml:space="preserve"> y el usuario acepta</w:t>
      </w:r>
      <w:r>
        <w:t>.</w:t>
      </w:r>
    </w:p>
    <w:p w14:paraId="5211C094" w14:textId="1E9DF199" w:rsidR="00A509D4" w:rsidRDefault="00A509D4" w:rsidP="00A509D4">
      <w:pPr>
        <w:pStyle w:val="Prrafodelista"/>
        <w:numPr>
          <w:ilvl w:val="0"/>
          <w:numId w:val="43"/>
        </w:numPr>
      </w:pPr>
      <w:r>
        <w:t>El usuario rechaza</w:t>
      </w:r>
      <w:r w:rsidR="009062E9">
        <w:t xml:space="preserve"> la petición de permisos.</w:t>
      </w:r>
    </w:p>
    <w:p w14:paraId="11F3167D" w14:textId="34599035" w:rsidR="009062E9" w:rsidRDefault="009062E9" w:rsidP="00A509D4">
      <w:pPr>
        <w:pStyle w:val="Prrafodelista"/>
        <w:numPr>
          <w:ilvl w:val="0"/>
          <w:numId w:val="43"/>
        </w:numPr>
      </w:pPr>
      <w:r>
        <w:t>Otros casos.</w:t>
      </w:r>
    </w:p>
    <w:p w14:paraId="49656280" w14:textId="57C3EA29" w:rsidR="009062E9" w:rsidRDefault="001042AB" w:rsidP="009062E9">
      <w:r>
        <w:t>Un ejemplo claro de esto e</w:t>
      </w:r>
      <w:r w:rsidR="00317818">
        <w:t>s el método</w:t>
      </w:r>
      <w:r w:rsidR="001F0451">
        <w:t xml:space="preserve"> </w:t>
      </w:r>
      <w:r w:rsidR="001F0451">
        <w:rPr>
          <w:i/>
          <w:iCs/>
        </w:rPr>
        <w:t>wallet_addEthereumChain</w:t>
      </w:r>
      <w:r w:rsidR="001F0451">
        <w:t>.</w:t>
      </w:r>
      <w:r w:rsidR="00DE26CC">
        <w:t xml:space="preserve"> Al consultar el EIP número </w:t>
      </w:r>
      <w:r w:rsidR="00DF75C0">
        <w:t>3085 [</w:t>
      </w:r>
      <w:r w:rsidR="00F35A56">
        <w:t>18</w:t>
      </w:r>
      <w:r w:rsidR="00DF75C0">
        <w:t>], que es el relacionado con este método, se explica tanto en texto como en la sección del resultado, que el usuario debe aceptar o rechazar</w:t>
      </w:r>
      <w:r w:rsidR="0037729F">
        <w:t xml:space="preserve"> y en cuanto al resultado del método, especifica cómo debe ser en caso de rechazo o aceptación.</w:t>
      </w:r>
    </w:p>
    <w:p w14:paraId="1953A7CB" w14:textId="5F0DF376" w:rsidR="0037729F" w:rsidRDefault="006A4621" w:rsidP="004A535C">
      <w:pPr>
        <w:pStyle w:val="Ttulo2"/>
        <w:rPr>
          <w:lang w:val="en-US"/>
        </w:rPr>
      </w:pPr>
      <w:bookmarkStart w:id="31" w:name="_Toc138446611"/>
      <w:r w:rsidRPr="002A3D00">
        <w:rPr>
          <w:lang w:val="en-US"/>
        </w:rPr>
        <w:t>API Ether</w:t>
      </w:r>
      <w:r w:rsidR="002A3D00" w:rsidRPr="002A3D00">
        <w:rPr>
          <w:lang w:val="en-US"/>
        </w:rPr>
        <w:t>.</w:t>
      </w:r>
      <w:r w:rsidR="00EE0A21">
        <w:rPr>
          <w:lang w:val="en-US"/>
        </w:rPr>
        <w:t>js</w:t>
      </w:r>
      <w:r w:rsidR="002A3D00" w:rsidRPr="002A3D00">
        <w:rPr>
          <w:lang w:val="en-US"/>
        </w:rPr>
        <w:t xml:space="preserve"> y W</w:t>
      </w:r>
      <w:r w:rsidR="002A3D00">
        <w:rPr>
          <w:lang w:val="en-US"/>
        </w:rPr>
        <w:t>eb3.js</w:t>
      </w:r>
      <w:bookmarkEnd w:id="31"/>
    </w:p>
    <w:p w14:paraId="35FDC8EF" w14:textId="32599E3B" w:rsidR="002A3D00" w:rsidRDefault="002A3D00" w:rsidP="002A3D00">
      <w:pPr>
        <w:rPr>
          <w:lang w:val="es-ES"/>
        </w:rPr>
      </w:pPr>
      <w:r w:rsidRPr="002A3D00">
        <w:rPr>
          <w:lang w:val="es-ES"/>
        </w:rPr>
        <w:t>Al igual que ocurre c</w:t>
      </w:r>
      <w:r>
        <w:rPr>
          <w:lang w:val="es-ES"/>
        </w:rPr>
        <w:t xml:space="preserve">on Metamask, las librerías de Ether y Web3 también </w:t>
      </w:r>
      <w:r w:rsidR="00D5119A">
        <w:rPr>
          <w:lang w:val="es-ES"/>
        </w:rPr>
        <w:t xml:space="preserve">porporcionan una documentación de los métodos que se ofrecen a los </w:t>
      </w:r>
      <w:r w:rsidR="00DF2232">
        <w:rPr>
          <w:lang w:val="es-ES"/>
        </w:rPr>
        <w:t xml:space="preserve">programadores. Como ya se ha citado anteriormente, en las aplicaciones programadas con estas librerías, realmente la responsabilidad sigue </w:t>
      </w:r>
      <w:r w:rsidR="00EE0A21">
        <w:rPr>
          <w:lang w:val="es-ES"/>
        </w:rPr>
        <w:t>recayendo</w:t>
      </w:r>
      <w:r w:rsidR="00DF2232">
        <w:rPr>
          <w:lang w:val="es-ES"/>
        </w:rPr>
        <w:t xml:space="preserve"> sobre la lógica de la cartera que el usuario connecte. Debido a esto, la lógica y complejidad de</w:t>
      </w:r>
      <w:r w:rsidR="00EE0A21">
        <w:rPr>
          <w:lang w:val="es-ES"/>
        </w:rPr>
        <w:t xml:space="preserve">l desarrollo de aplicaciones con Ether.js o Web3.js, es mucho menor. </w:t>
      </w:r>
    </w:p>
    <w:p w14:paraId="67821BAC" w14:textId="77777777" w:rsidR="008E760B" w:rsidRDefault="00AE65A7" w:rsidP="002A3D00">
      <w:pPr>
        <w:rPr>
          <w:lang w:val="es-ES"/>
        </w:rPr>
      </w:pPr>
      <w:r>
        <w:rPr>
          <w:lang w:val="es-ES"/>
        </w:rPr>
        <w:t xml:space="preserve">La documentación de estas dos librerías es mucho más extensa y mucho más fácil de entender de cara a los programadores (esto también se debe a que son menos complejas). </w:t>
      </w:r>
      <w:r w:rsidR="00FD78E3">
        <w:rPr>
          <w:lang w:val="es-ES"/>
        </w:rPr>
        <w:t xml:space="preserve">Cono se ha mostrado anteriormente, el aspecto de estos métodos no son como los de Metamask (que son más peticiones API), </w:t>
      </w:r>
      <w:r w:rsidR="00774A65">
        <w:rPr>
          <w:lang w:val="es-ES"/>
        </w:rPr>
        <w:t>sino</w:t>
      </w:r>
      <w:r w:rsidR="00FD78E3">
        <w:rPr>
          <w:lang w:val="es-ES"/>
        </w:rPr>
        <w:t xml:space="preserve"> </w:t>
      </w:r>
    </w:p>
    <w:p w14:paraId="5310B977" w14:textId="443CB1E9" w:rsidR="00AE65A7" w:rsidRDefault="00FD78E3" w:rsidP="002A3D00">
      <w:pPr>
        <w:rPr>
          <w:lang w:val="es-ES"/>
        </w:rPr>
      </w:pPr>
      <w:r>
        <w:rPr>
          <w:lang w:val="es-ES"/>
        </w:rPr>
        <w:lastRenderedPageBreak/>
        <w:t xml:space="preserve">que son más parecidos a una </w:t>
      </w:r>
      <w:r w:rsidR="00BD6DE4">
        <w:rPr>
          <w:lang w:val="es-ES"/>
        </w:rPr>
        <w:t>función o método de un lenguaje de programación orientado a objetos.</w:t>
      </w:r>
    </w:p>
    <w:p w14:paraId="7749C889" w14:textId="70FDA29E" w:rsidR="00BD6DE4" w:rsidRDefault="004B497A" w:rsidP="002A3D00">
      <w:pPr>
        <w:rPr>
          <w:lang w:val="es-ES"/>
        </w:rPr>
      </w:pPr>
      <w:r>
        <w:rPr>
          <w:lang w:val="es-ES"/>
        </w:rPr>
        <w:t xml:space="preserve">En este proyecto no se ha estudiado la seguridad </w:t>
      </w:r>
      <w:r w:rsidR="00000358">
        <w:rPr>
          <w:lang w:val="es-ES"/>
        </w:rPr>
        <w:t xml:space="preserve">de estas dos librerías, si no que el trabajo se centra en las APIs de Metamask. Debido a que se puede vincular la cartera de Metamask con aplicaciones desarrolladas en Ether y Web3, </w:t>
      </w:r>
      <w:r w:rsidR="001837E4">
        <w:rPr>
          <w:lang w:val="es-ES"/>
        </w:rPr>
        <w:t>con estudiar Metamask, estudiamos también estas dos últimas librerías. Debido a esto, en este apartado, se ha documentado</w:t>
      </w:r>
      <w:r w:rsidR="00A22CC9">
        <w:rPr>
          <w:lang w:val="es-ES"/>
        </w:rPr>
        <w:t xml:space="preserve"> </w:t>
      </w:r>
      <w:r w:rsidR="00EC415A">
        <w:rPr>
          <w:lang w:val="es-ES"/>
        </w:rPr>
        <w:t xml:space="preserve">método a método, al igual que en la sección 5.3, con parámetros obligatorios, </w:t>
      </w:r>
      <w:r w:rsidR="002467B7">
        <w:rPr>
          <w:lang w:val="es-ES"/>
        </w:rPr>
        <w:t>opcionales, retorno del método, etc. Lo más importante de esta sección es</w:t>
      </w:r>
      <w:r w:rsidR="00DB5C09">
        <w:rPr>
          <w:lang w:val="es-ES"/>
        </w:rPr>
        <w:t xml:space="preserve"> documentar los métodos que corresponden a los de Metamask. Por ello, en el documento tipo Excel</w:t>
      </w:r>
      <w:r w:rsidR="00016F9E">
        <w:rPr>
          <w:lang w:val="es-ES"/>
        </w:rPr>
        <w:t xml:space="preserve">, se han creado tres hojas de cálculo (una para Metamask, otra para Ether.js y otra para </w:t>
      </w:r>
      <w:r w:rsidR="00391BA4">
        <w:rPr>
          <w:lang w:val="es-ES"/>
        </w:rPr>
        <w:t>Web3.js), y los números de columna concuerdan con los métodos.</w:t>
      </w:r>
      <w:r w:rsidR="0048769F">
        <w:rPr>
          <w:lang w:val="es-ES"/>
        </w:rPr>
        <w:t xml:space="preserve"> Es decir, </w:t>
      </w:r>
      <w:r w:rsidR="00DC51DB">
        <w:rPr>
          <w:lang w:val="es-ES"/>
        </w:rPr>
        <w:t>el método</w:t>
      </w:r>
      <w:r w:rsidR="0048769F">
        <w:rPr>
          <w:lang w:val="es-ES"/>
        </w:rPr>
        <w:t xml:space="preserve"> de metamask en la fila </w:t>
      </w:r>
      <w:r w:rsidR="00A02766">
        <w:rPr>
          <w:lang w:val="es-ES"/>
        </w:rPr>
        <w:t xml:space="preserve">X, corresponde con los mismos </w:t>
      </w:r>
      <w:r w:rsidR="00DC51DB">
        <w:rPr>
          <w:lang w:val="es-ES"/>
        </w:rPr>
        <w:t>métodos,</w:t>
      </w:r>
      <w:r w:rsidR="00A02766">
        <w:rPr>
          <w:lang w:val="es-ES"/>
        </w:rPr>
        <w:t xml:space="preserve"> pero de EtherJS y Web3JS en </w:t>
      </w:r>
      <w:r w:rsidR="003951A1">
        <w:rPr>
          <w:lang w:val="es-ES"/>
        </w:rPr>
        <w:t>la misma fila X.</w:t>
      </w:r>
    </w:p>
    <w:p w14:paraId="692425B5" w14:textId="29DE76C2" w:rsidR="0085171E" w:rsidRDefault="0085171E" w:rsidP="002A3D00">
      <w:pPr>
        <w:rPr>
          <w:lang w:val="es-ES"/>
        </w:rPr>
      </w:pPr>
      <w:r>
        <w:rPr>
          <w:lang w:val="es-ES"/>
        </w:rPr>
        <w:t>Como se puede observar en las siguientes ilustraciones, la estructura de la documentación sigue el mismo formato que el visto en la sección 5.3.</w:t>
      </w:r>
    </w:p>
    <w:p w14:paraId="78D9AAB3" w14:textId="77777777" w:rsidR="00DE075B" w:rsidRDefault="00DE075B" w:rsidP="00DE075B">
      <w:pPr>
        <w:keepNext/>
      </w:pPr>
      <w:r>
        <w:rPr>
          <w:noProof/>
        </w:rPr>
        <w:drawing>
          <wp:inline distT="0" distB="0" distL="0" distR="0" wp14:anchorId="281A0ACD" wp14:editId="3F9A06E2">
            <wp:extent cx="5579745" cy="1460500"/>
            <wp:effectExtent l="0" t="0" r="1905" b="6350"/>
            <wp:docPr id="179934528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5288" name="Imagen 1" descr="Captura de pantalla de computadora&#10;&#10;Descripción generada automáticamente con confianza media"/>
                    <pic:cNvPicPr/>
                  </pic:nvPicPr>
                  <pic:blipFill>
                    <a:blip r:embed="rId39"/>
                    <a:stretch>
                      <a:fillRect/>
                    </a:stretch>
                  </pic:blipFill>
                  <pic:spPr>
                    <a:xfrm>
                      <a:off x="0" y="0"/>
                      <a:ext cx="5579745" cy="1460500"/>
                    </a:xfrm>
                    <a:prstGeom prst="rect">
                      <a:avLst/>
                    </a:prstGeom>
                  </pic:spPr>
                </pic:pic>
              </a:graphicData>
            </a:graphic>
          </wp:inline>
        </w:drawing>
      </w:r>
    </w:p>
    <w:p w14:paraId="513C9BF3" w14:textId="06025B52" w:rsidR="0085171E" w:rsidRDefault="00DE075B" w:rsidP="0033585E">
      <w:pPr>
        <w:pStyle w:val="Descripcin"/>
      </w:pPr>
      <w:bookmarkStart w:id="32" w:name="_Toc138445496"/>
      <w:r>
        <w:t xml:space="preserve">Ilustración </w:t>
      </w:r>
      <w:r>
        <w:fldChar w:fldCharType="begin"/>
      </w:r>
      <w:r>
        <w:instrText xml:space="preserve"> SEQ Ilustración \* ARABIC </w:instrText>
      </w:r>
      <w:r>
        <w:fldChar w:fldCharType="separate"/>
      </w:r>
      <w:r w:rsidR="00FD63BE">
        <w:rPr>
          <w:noProof/>
        </w:rPr>
        <w:t>8</w:t>
      </w:r>
      <w:r>
        <w:fldChar w:fldCharType="end"/>
      </w:r>
      <w:r>
        <w:t xml:space="preserve">: Documentación creada de </w:t>
      </w:r>
      <w:r w:rsidR="005465C2">
        <w:t>Ether.js</w:t>
      </w:r>
      <w:bookmarkEnd w:id="32"/>
    </w:p>
    <w:p w14:paraId="386DFC2C" w14:textId="77777777" w:rsidR="009E744D" w:rsidRDefault="009E744D" w:rsidP="009E744D">
      <w:pPr>
        <w:keepNext/>
      </w:pPr>
      <w:r>
        <w:rPr>
          <w:noProof/>
        </w:rPr>
        <w:drawing>
          <wp:inline distT="0" distB="0" distL="0" distR="0" wp14:anchorId="46679E22" wp14:editId="17689810">
            <wp:extent cx="5579745" cy="1185545"/>
            <wp:effectExtent l="0" t="0" r="1905" b="0"/>
            <wp:docPr id="861250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07" name="Imagen 1" descr="Interfaz de usuario gráfica, Aplicación, Teams&#10;&#10;Descripción generada automáticamente"/>
                    <pic:cNvPicPr/>
                  </pic:nvPicPr>
                  <pic:blipFill>
                    <a:blip r:embed="rId40"/>
                    <a:stretch>
                      <a:fillRect/>
                    </a:stretch>
                  </pic:blipFill>
                  <pic:spPr>
                    <a:xfrm>
                      <a:off x="0" y="0"/>
                      <a:ext cx="5579745" cy="1185545"/>
                    </a:xfrm>
                    <a:prstGeom prst="rect">
                      <a:avLst/>
                    </a:prstGeom>
                  </pic:spPr>
                </pic:pic>
              </a:graphicData>
            </a:graphic>
          </wp:inline>
        </w:drawing>
      </w:r>
    </w:p>
    <w:p w14:paraId="37D2B71B" w14:textId="103DB079" w:rsidR="005465C2" w:rsidRDefault="009E744D" w:rsidP="0033585E">
      <w:pPr>
        <w:pStyle w:val="Descripcin"/>
      </w:pPr>
      <w:bookmarkStart w:id="33" w:name="_Toc138445497"/>
      <w:r>
        <w:t xml:space="preserve">Ilustración </w:t>
      </w:r>
      <w:r>
        <w:fldChar w:fldCharType="begin"/>
      </w:r>
      <w:r>
        <w:instrText xml:space="preserve"> SEQ Ilustración \* ARABIC </w:instrText>
      </w:r>
      <w:r>
        <w:fldChar w:fldCharType="separate"/>
      </w:r>
      <w:r w:rsidR="00FD63BE">
        <w:rPr>
          <w:noProof/>
        </w:rPr>
        <w:t>9</w:t>
      </w:r>
      <w:r>
        <w:fldChar w:fldCharType="end"/>
      </w:r>
      <w:r>
        <w:t>: Documentación creada de Web3.js</w:t>
      </w:r>
      <w:bookmarkEnd w:id="33"/>
    </w:p>
    <w:p w14:paraId="337133E2" w14:textId="434BB54B" w:rsidR="00DC51DB" w:rsidRDefault="0075202D" w:rsidP="00DB65C7">
      <w:pPr>
        <w:pStyle w:val="Ttulo2"/>
      </w:pPr>
      <w:bookmarkStart w:id="34" w:name="_Toc138446612"/>
      <w:r>
        <w:lastRenderedPageBreak/>
        <w:t>Problemas en la documentación</w:t>
      </w:r>
      <w:bookmarkEnd w:id="34"/>
    </w:p>
    <w:p w14:paraId="102C4D04" w14:textId="623A7CCD" w:rsidR="0075202D" w:rsidRDefault="00007F38" w:rsidP="0075202D">
      <w:r>
        <w:t xml:space="preserve">Durante los procesos de documentación de los distintos métodos (específicamente los de Metamask), </w:t>
      </w:r>
      <w:r w:rsidR="004760EF">
        <w:t>ha surgido un problema no esperado y que es digno de un estudio aparte.</w:t>
      </w:r>
      <w:r w:rsidR="00250257">
        <w:t xml:space="preserve"> Al crear la documentación citada en el apartado 5.3, se iba contrastando la información, que hay que recalcar que era escasa, de la documentación de Metamask, con la ex</w:t>
      </w:r>
      <w:r w:rsidR="00ED0E85">
        <w:t>tensa documentación del EIP.</w:t>
      </w:r>
      <w:r w:rsidR="005F7DF0">
        <w:t xml:space="preserve"> Este tipo de “choques” de las dos documentaciones, normalmente afecta a la seguridad de las aplicaciones</w:t>
      </w:r>
      <w:r w:rsidR="00042B3E">
        <w:t>.</w:t>
      </w:r>
    </w:p>
    <w:p w14:paraId="7450CB76" w14:textId="35D66F63" w:rsidR="00BB3B5E" w:rsidRDefault="00BB3B5E" w:rsidP="0075202D">
      <w:r>
        <w:t xml:space="preserve">Durante este proceso, </w:t>
      </w:r>
      <w:r w:rsidR="00E37C12">
        <w:t xml:space="preserve">se ha concluido que en muchos casos, lo que se implementa no es lo que se recomienda. </w:t>
      </w:r>
      <w:r w:rsidR="003F6260">
        <w:t xml:space="preserve">Un claro ejemplo de esto es el método </w:t>
      </w:r>
      <w:r w:rsidR="003F6260">
        <w:rPr>
          <w:i/>
          <w:iCs/>
        </w:rPr>
        <w:t>wallet_addEthereumChain</w:t>
      </w:r>
      <w:r w:rsidR="007428D7">
        <w:t>. En este método, Metamask y el EIP especifican una serie de parámetros obligatorios y opcionales.</w:t>
      </w:r>
      <w:r w:rsidR="005F7DF0">
        <w:t xml:space="preserve"> En concreto es</w:t>
      </w:r>
      <w:r w:rsidR="00042B3E">
        <w:t>te ejemplo es muy bueno ya que, en el EIP, estos parámetros</w:t>
      </w:r>
      <w:r w:rsidR="008E2E07">
        <w:t xml:space="preserve"> opcionales, cita que deberían de ser obligatorios (aunque no estén especificados como tal). Esto se debe a que</w:t>
      </w:r>
      <w:r w:rsidR="00CB0A5C">
        <w:t xml:space="preserve"> esto se trata de buenas prácticas, lo que no es obligatorio (aunque prácticamente lo sea).</w:t>
      </w:r>
    </w:p>
    <w:p w14:paraId="437E3E96" w14:textId="0DDF478D" w:rsidR="00CB0A5C" w:rsidRDefault="004E79BD" w:rsidP="0075202D">
      <w:r>
        <w:rPr>
          <w:noProof/>
        </w:rPr>
        <mc:AlternateContent>
          <mc:Choice Requires="wpg">
            <w:drawing>
              <wp:anchor distT="0" distB="0" distL="114300" distR="114300" simplePos="0" relativeHeight="251669504" behindDoc="0" locked="0" layoutInCell="1" allowOverlap="1" wp14:anchorId="49C89B0D" wp14:editId="35CD7E12">
                <wp:simplePos x="0" y="0"/>
                <wp:positionH relativeFrom="column">
                  <wp:posOffset>-933486</wp:posOffset>
                </wp:positionH>
                <wp:positionV relativeFrom="paragraph">
                  <wp:posOffset>1968728</wp:posOffset>
                </wp:positionV>
                <wp:extent cx="7259955" cy="1035685"/>
                <wp:effectExtent l="0" t="0" r="0" b="0"/>
                <wp:wrapTopAndBottom/>
                <wp:docPr id="1729435718" name="Grupo 1"/>
                <wp:cNvGraphicFramePr/>
                <a:graphic xmlns:a="http://schemas.openxmlformats.org/drawingml/2006/main">
                  <a:graphicData uri="http://schemas.microsoft.com/office/word/2010/wordprocessingGroup">
                    <wpg:wgp>
                      <wpg:cNvGrpSpPr/>
                      <wpg:grpSpPr>
                        <a:xfrm>
                          <a:off x="0" y="0"/>
                          <a:ext cx="7259955" cy="1035685"/>
                          <a:chOff x="0" y="0"/>
                          <a:chExt cx="7259955" cy="1035685"/>
                        </a:xfrm>
                      </wpg:grpSpPr>
                      <pic:pic xmlns:pic="http://schemas.openxmlformats.org/drawingml/2006/picture">
                        <pic:nvPicPr>
                          <pic:cNvPr id="1344150658" name="Imagen 1"/>
                          <pic:cNvPicPr>
                            <a:picLocks noChangeAspect="1"/>
                          </pic:cNvPicPr>
                        </pic:nvPicPr>
                        <pic:blipFill>
                          <a:blip r:embed="rId41"/>
                          <a:stretch>
                            <a:fillRect/>
                          </a:stretch>
                        </pic:blipFill>
                        <pic:spPr>
                          <a:xfrm>
                            <a:off x="0" y="0"/>
                            <a:ext cx="7259955" cy="607060"/>
                          </a:xfrm>
                          <a:prstGeom prst="rect">
                            <a:avLst/>
                          </a:prstGeom>
                        </pic:spPr>
                      </pic:pic>
                      <wps:wsp>
                        <wps:cNvPr id="141416163" name="Cuadro de texto 1"/>
                        <wps:cNvSpPr txBox="1"/>
                        <wps:spPr>
                          <a:xfrm>
                            <a:off x="0" y="664210"/>
                            <a:ext cx="7259955" cy="371475"/>
                          </a:xfrm>
                          <a:prstGeom prst="rect">
                            <a:avLst/>
                          </a:prstGeom>
                          <a:solidFill>
                            <a:prstClr val="white"/>
                          </a:solidFill>
                          <a:ln>
                            <a:noFill/>
                          </a:ln>
                        </wps:spPr>
                        <wps:txbx>
                          <w:txbxContent>
                            <w:p w14:paraId="256CF338" w14:textId="6358E2FD" w:rsidR="00CB6D95" w:rsidRPr="006816DE" w:rsidRDefault="00CB6D95" w:rsidP="0033585E">
                              <w:pPr>
                                <w:pStyle w:val="Descripcin"/>
                                <w:rPr>
                                  <w:sz w:val="24"/>
                                </w:rPr>
                              </w:pPr>
                              <w:bookmarkStart w:id="35" w:name="_Toc138445498"/>
                              <w:r>
                                <w:t xml:space="preserve">Ilustración </w:t>
                              </w:r>
                              <w:r>
                                <w:fldChar w:fldCharType="begin"/>
                              </w:r>
                              <w:r>
                                <w:instrText xml:space="preserve"> SEQ Ilustración \* ARABIC </w:instrText>
                              </w:r>
                              <w:r>
                                <w:fldChar w:fldCharType="separate"/>
                              </w:r>
                              <w:r w:rsidR="00FD63BE">
                                <w:rPr>
                                  <w:noProof/>
                                </w:rPr>
                                <w:t>10</w:t>
                              </w:r>
                              <w:r>
                                <w:fldChar w:fldCharType="end"/>
                              </w:r>
                              <w:r>
                                <w:t xml:space="preserve">: Ejemplo de </w:t>
                              </w:r>
                              <w:r w:rsidR="004E79BD">
                                <w:t>colisión de la documentación en wallet_watchAsset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89B0D" id="_x0000_s1038" style="position:absolute;left:0;text-align:left;margin-left:-73.5pt;margin-top:155pt;width:571.65pt;height:81.55pt;z-index:251669504" coordsize="72599,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">
                <v:shape id="Imagen 1" o:spid="_x0000_s1039" type="#_x0000_t75" style="position:absolute;width:72599;height:6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">
                  <v:imagedata r:id="rId42" o:title=""/>
                </v:shape>
                <v:shape id="Cuadro de texto 1" o:spid="_x0000_s1040" type="#_x0000_t202" style="position:absolute;top:6642;width:7259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" stroked="f">
                  <v:textbox style="mso-fit-shape-to-text:t" inset="0,0,0,0">
                    <w:txbxContent>
                      <w:p w14:paraId="256CF338" w14:textId="6358E2FD" w:rsidR="00CB6D95" w:rsidRPr="006816DE" w:rsidRDefault="00CB6D95" w:rsidP="0033585E">
                        <w:pPr>
                          <w:pStyle w:val="Descripcin"/>
                          <w:rPr>
                            <w:sz w:val="24"/>
                          </w:rPr>
                        </w:pPr>
                        <w:bookmarkStart w:id="36" w:name="_Toc138445498"/>
                        <w:r>
                          <w:t xml:space="preserve">Ilustración </w:t>
                        </w:r>
                        <w:r>
                          <w:fldChar w:fldCharType="begin"/>
                        </w:r>
                        <w:r>
                          <w:instrText xml:space="preserve"> SEQ Ilustración \* ARABIC </w:instrText>
                        </w:r>
                        <w:r>
                          <w:fldChar w:fldCharType="separate"/>
                        </w:r>
                        <w:r w:rsidR="00FD63BE">
                          <w:rPr>
                            <w:noProof/>
                          </w:rPr>
                          <w:t>10</w:t>
                        </w:r>
                        <w:r>
                          <w:fldChar w:fldCharType="end"/>
                        </w:r>
                        <w:r>
                          <w:t xml:space="preserve">: Ejemplo de </w:t>
                        </w:r>
                        <w:r w:rsidR="004E79BD">
                          <w:t>colisión de la documentación en wallet_watchAsset</w:t>
                        </w:r>
                        <w:bookmarkEnd w:id="36"/>
                      </w:p>
                    </w:txbxContent>
                  </v:textbox>
                </v:shape>
                <w10:wrap type="topAndBottom"/>
              </v:group>
            </w:pict>
          </mc:Fallback>
        </mc:AlternateContent>
      </w:r>
      <w:r w:rsidR="00CB0A5C">
        <w:t>Esto ocurre</w:t>
      </w:r>
      <w:r w:rsidR="003E4682">
        <w:t xml:space="preserve"> en muchos métodos. Debido a esto, el primer resultado que se crea con este proyecto es la documentación creada </w:t>
      </w:r>
      <w:r w:rsidR="00FF3643">
        <w:t>durante la fase de investigación.</w:t>
      </w:r>
      <w:r w:rsidR="00BD4083">
        <w:t xml:space="preserve"> Todas estas diferencias se han añadido a la hoja de Excel donde están contenidos todos los métodos de Metamask.</w:t>
      </w:r>
      <w:r w:rsidR="00232187">
        <w:t xml:space="preserve"> Por ejemplo, se puede ver en la siguiente imagen un ejemplo de la documentación que se ha creado. Este método es </w:t>
      </w:r>
      <w:r w:rsidR="00232187">
        <w:rPr>
          <w:i/>
          <w:iCs/>
        </w:rPr>
        <w:t>wallet_watchAsset</w:t>
      </w:r>
      <w:r w:rsidR="002F3A93">
        <w:t>, d</w:t>
      </w:r>
      <w:r w:rsidR="00A54FA1">
        <w:t xml:space="preserve">onde metamask especifica </w:t>
      </w:r>
      <w:r w:rsidR="00E56DC1">
        <w:t>todos los parámetros como opcionales, mientras que en el EIP (en rojo), especifica dos parámetros como obligatorios:</w:t>
      </w:r>
    </w:p>
    <w:p w14:paraId="3EACF237" w14:textId="0AFAB357" w:rsidR="00E56DC1" w:rsidRDefault="00E56DC1" w:rsidP="0075202D"/>
    <w:p w14:paraId="2CAE7CFE" w14:textId="77777777" w:rsidR="006370EB" w:rsidRDefault="006370EB" w:rsidP="0075202D"/>
    <w:p w14:paraId="2149E984" w14:textId="21B76EBC" w:rsidR="006149FA" w:rsidRDefault="003F6643" w:rsidP="006149FA">
      <w:pPr>
        <w:pStyle w:val="Ttulo2"/>
      </w:pPr>
      <w:bookmarkStart w:id="37" w:name="_Toc138446613"/>
      <w:r>
        <w:lastRenderedPageBreak/>
        <w:t>Métodos de firma</w:t>
      </w:r>
      <w:bookmarkEnd w:id="37"/>
    </w:p>
    <w:p w14:paraId="305AEED9" w14:textId="79B2EEDE" w:rsidR="00361D1F" w:rsidRDefault="00361D1F" w:rsidP="00361D1F">
      <w:r>
        <w:t xml:space="preserve">En el blockchain es necesaria la implementación de distintos métodos de firma. Esto se debe a que, por seguridad, toda la información que se quiere transmitir a través de esta cadena de </w:t>
      </w:r>
      <w:r w:rsidR="00B007DD">
        <w:t>bloques</w:t>
      </w:r>
      <w:r>
        <w:t xml:space="preserve"> se firma por la seguridad e integridad de los datos, y para confirmar que el emisor es el esperado.</w:t>
      </w:r>
    </w:p>
    <w:p w14:paraId="323B00B0" w14:textId="6033D329" w:rsidR="00C95F24" w:rsidRDefault="00C95F24" w:rsidP="00361D1F">
      <w:r>
        <w:t>Con el paso de los años, se han ido descubriendo nuevas formas más seguras de firmas</w:t>
      </w:r>
      <w:r w:rsidR="002615DB">
        <w:t xml:space="preserve"> y lo mismo ha ocurrido</w:t>
      </w:r>
      <w:r w:rsidR="00AB3F7B">
        <w:t>. Metamask</w:t>
      </w:r>
      <w:r w:rsidR="00742621">
        <w:t xml:space="preserve"> [</w:t>
      </w:r>
      <w:r w:rsidR="006A6AFE">
        <w:t>19</w:t>
      </w:r>
      <w:r w:rsidR="00742621">
        <w:t>]</w:t>
      </w:r>
      <w:r w:rsidR="00AB3F7B">
        <w:t xml:space="preserve"> </w:t>
      </w:r>
      <w:r w:rsidR="00A73A56">
        <w:t>tiene distintos métodos de firma que se han ido implementando con el tiempo</w:t>
      </w:r>
      <w:r w:rsidR="00B1789B">
        <w:t>. Los principales son:</w:t>
      </w:r>
    </w:p>
    <w:p w14:paraId="160BD916" w14:textId="09274E48" w:rsidR="00B1789B" w:rsidRPr="00B1789B" w:rsidRDefault="00B1789B" w:rsidP="00B1789B">
      <w:pPr>
        <w:pStyle w:val="Prrafodelista"/>
        <w:numPr>
          <w:ilvl w:val="0"/>
          <w:numId w:val="43"/>
        </w:numPr>
      </w:pPr>
      <w:r>
        <w:rPr>
          <w:i/>
          <w:iCs/>
        </w:rPr>
        <w:t>Eth_sign</w:t>
      </w:r>
    </w:p>
    <w:p w14:paraId="4B25AB55" w14:textId="18787ED9" w:rsidR="00B1789B" w:rsidRPr="00B1789B" w:rsidRDefault="00B1789B" w:rsidP="00B1789B">
      <w:pPr>
        <w:pStyle w:val="Prrafodelista"/>
        <w:numPr>
          <w:ilvl w:val="0"/>
          <w:numId w:val="43"/>
        </w:numPr>
      </w:pPr>
      <w:r>
        <w:rPr>
          <w:i/>
          <w:iCs/>
        </w:rPr>
        <w:t>Eth_personalSign</w:t>
      </w:r>
    </w:p>
    <w:p w14:paraId="0A60E50F" w14:textId="0AF42527" w:rsidR="00B1789B" w:rsidRPr="004E075A" w:rsidRDefault="00B1789B" w:rsidP="00B1789B">
      <w:pPr>
        <w:pStyle w:val="Prrafodelista"/>
        <w:numPr>
          <w:ilvl w:val="0"/>
          <w:numId w:val="43"/>
        </w:numPr>
      </w:pPr>
      <w:r>
        <w:rPr>
          <w:i/>
          <w:iCs/>
        </w:rPr>
        <w:t>Eth_sigTypedData</w:t>
      </w:r>
      <w:r w:rsidR="00342DA3">
        <w:rPr>
          <w:i/>
          <w:iCs/>
        </w:rPr>
        <w:t>_v4</w:t>
      </w:r>
    </w:p>
    <w:p w14:paraId="5CEA57D7" w14:textId="4F196087" w:rsidR="004E075A" w:rsidRDefault="004E075A" w:rsidP="004E075A">
      <w:pPr>
        <w:pStyle w:val="Ttulo3"/>
      </w:pPr>
      <w:bookmarkStart w:id="38" w:name="_Toc138446614"/>
      <w:r>
        <w:rPr>
          <w:i/>
          <w:iCs/>
        </w:rPr>
        <w:t>eth_sign</w:t>
      </w:r>
      <w:bookmarkEnd w:id="38"/>
    </w:p>
    <w:p w14:paraId="688044A7" w14:textId="10577F71" w:rsidR="00B1789B" w:rsidRDefault="00BE0D88" w:rsidP="00B1789B">
      <w:r>
        <w:t xml:space="preserve">El primer método es el menos seguro, ya que en el </w:t>
      </w:r>
      <w:r>
        <w:rPr>
          <w:i/>
          <w:iCs/>
        </w:rPr>
        <w:t>popup</w:t>
      </w:r>
      <w:r>
        <w:t xml:space="preserve"> que se le presenta al usuario, el mesaje de la firma no es legible. </w:t>
      </w:r>
      <w:r w:rsidR="00F70A9C">
        <w:t>Por ello, muchos ataques se basaban en presentarle al usuario esta firma, la cual como no se puede leer, lo firmaban pensando que es una transacción legítima, cuando en realidad la aplicación les hace firmar otra cosa.</w:t>
      </w:r>
      <w:r w:rsidR="003B0ACB">
        <w:t xml:space="preserve"> Debido en el momento en el que se inició este estudio, este método no se recomendaba. Ahora en el momento que se está realizando este documento, el propio Metamask a catalogado este método de firma como deprecado. Para saber más de estos métodos, ver Anexo </w:t>
      </w:r>
      <w:r w:rsidR="00B0496B">
        <w:t>I</w:t>
      </w:r>
      <w:r w:rsidR="003B0ACB">
        <w:t xml:space="preserve">. </w:t>
      </w:r>
      <w:r w:rsidR="00A97F6D">
        <w:t>Como se aprecia en la siguiente imagen, el mensaje a firmar es u</w:t>
      </w:r>
      <w:r w:rsidR="005641D5">
        <w:t>na cadena hexadecimal que surge de realizar el hash de la firma, por lo que el usuario no lo puede entender.</w:t>
      </w:r>
    </w:p>
    <w:p w14:paraId="7449AF97" w14:textId="77777777" w:rsidR="007E3E1A" w:rsidRDefault="007E3E1A" w:rsidP="00B1789B"/>
    <w:p w14:paraId="26A1EFDD" w14:textId="77777777" w:rsidR="007E3E1A" w:rsidRDefault="007E3E1A" w:rsidP="00B1789B"/>
    <w:p w14:paraId="503E8211" w14:textId="77777777" w:rsidR="007E3E1A" w:rsidRDefault="007E3E1A" w:rsidP="00B1789B"/>
    <w:p w14:paraId="66A03FD5" w14:textId="77777777" w:rsidR="007E3E1A" w:rsidRDefault="007E3E1A" w:rsidP="00B1789B"/>
    <w:p w14:paraId="3E9C6CDC" w14:textId="44363967" w:rsidR="005B258C" w:rsidRDefault="007E3E1A" w:rsidP="00B1789B">
      <w:r>
        <w:rPr>
          <w:noProof/>
        </w:rPr>
        <w:lastRenderedPageBreak/>
        <mc:AlternateContent>
          <mc:Choice Requires="wpg">
            <w:drawing>
              <wp:anchor distT="0" distB="0" distL="114300" distR="114300" simplePos="0" relativeHeight="251673600" behindDoc="0" locked="0" layoutInCell="1" allowOverlap="1" wp14:anchorId="3D8DC606" wp14:editId="276A4CFC">
                <wp:simplePos x="0" y="0"/>
                <wp:positionH relativeFrom="page">
                  <wp:align>center</wp:align>
                </wp:positionH>
                <wp:positionV relativeFrom="paragraph">
                  <wp:posOffset>156</wp:posOffset>
                </wp:positionV>
                <wp:extent cx="1953260" cy="4020185"/>
                <wp:effectExtent l="0" t="0" r="8890" b="0"/>
                <wp:wrapTopAndBottom/>
                <wp:docPr id="1325514033" name="Grupo 2"/>
                <wp:cNvGraphicFramePr/>
                <a:graphic xmlns:a="http://schemas.openxmlformats.org/drawingml/2006/main">
                  <a:graphicData uri="http://schemas.microsoft.com/office/word/2010/wordprocessingGroup">
                    <wpg:wgp>
                      <wpg:cNvGrpSpPr/>
                      <wpg:grpSpPr>
                        <a:xfrm>
                          <a:off x="0" y="0"/>
                          <a:ext cx="1953260" cy="4020185"/>
                          <a:chOff x="0" y="0"/>
                          <a:chExt cx="1953260" cy="4020185"/>
                        </a:xfrm>
                      </wpg:grpSpPr>
                      <pic:pic xmlns:pic="http://schemas.openxmlformats.org/drawingml/2006/picture">
                        <pic:nvPicPr>
                          <pic:cNvPr id="564627783" name="Imagen 1" descr="Improve warning text for eth_sign · Issue #11337 · MetaMask/metamask-extension  · GitHub"/>
                          <pic:cNvPicPr>
                            <a:picLocks noChangeAspect="1"/>
                          </pic:cNvPicPr>
                        </pic:nvPicPr>
                        <pic:blipFill rotWithShape="1">
                          <a:blip r:embed="rId43">
                            <a:extLst>
                              <a:ext uri="{28A0092B-C50C-407E-A947-70E740481C1C}">
                                <a14:useLocalDpi xmlns:a14="http://schemas.microsoft.com/office/drawing/2010/main" val="0"/>
                              </a:ext>
                            </a:extLst>
                          </a:blip>
                          <a:srcRect l="3027" t="1382" r="3117" b="1802"/>
                          <a:stretch/>
                        </pic:blipFill>
                        <pic:spPr bwMode="auto">
                          <a:xfrm>
                            <a:off x="0" y="0"/>
                            <a:ext cx="1953260" cy="3588385"/>
                          </a:xfrm>
                          <a:prstGeom prst="rect">
                            <a:avLst/>
                          </a:prstGeom>
                          <a:noFill/>
                          <a:ln>
                            <a:noFill/>
                          </a:ln>
                          <a:extLst>
                            <a:ext uri="{53640926-AAD7-44D8-BBD7-CCE9431645EC}">
                              <a14:shadowObscured xmlns:a14="http://schemas.microsoft.com/office/drawing/2010/main"/>
                            </a:ext>
                          </a:extLst>
                        </pic:spPr>
                      </pic:pic>
                      <wps:wsp>
                        <wps:cNvPr id="1196627704" name="Cuadro de texto 1"/>
                        <wps:cNvSpPr txBox="1"/>
                        <wps:spPr>
                          <a:xfrm>
                            <a:off x="0" y="3648710"/>
                            <a:ext cx="1953260" cy="371475"/>
                          </a:xfrm>
                          <a:prstGeom prst="rect">
                            <a:avLst/>
                          </a:prstGeom>
                          <a:solidFill>
                            <a:prstClr val="white"/>
                          </a:solidFill>
                          <a:ln>
                            <a:noFill/>
                          </a:ln>
                        </wps:spPr>
                        <wps:txbx>
                          <w:txbxContent>
                            <w:p w14:paraId="3C3EED1B" w14:textId="5DBD160B" w:rsidR="005641D5" w:rsidRPr="002023A1" w:rsidRDefault="005641D5" w:rsidP="0033585E">
                              <w:pPr>
                                <w:pStyle w:val="Descripcin"/>
                                <w:rPr>
                                  <w:noProof/>
                                  <w:sz w:val="24"/>
                                </w:rPr>
                              </w:pPr>
                              <w:bookmarkStart w:id="39" w:name="_Toc138445499"/>
                              <w:r>
                                <w:t xml:space="preserve">Ilustración </w:t>
                              </w:r>
                              <w:r>
                                <w:fldChar w:fldCharType="begin"/>
                              </w:r>
                              <w:r>
                                <w:instrText xml:space="preserve"> SEQ Ilustración \* ARABIC </w:instrText>
                              </w:r>
                              <w:r>
                                <w:fldChar w:fldCharType="separate"/>
                              </w:r>
                              <w:r w:rsidR="00FD63BE">
                                <w:rPr>
                                  <w:noProof/>
                                </w:rPr>
                                <w:t>11</w:t>
                              </w:r>
                              <w:r>
                                <w:fldChar w:fldCharType="end"/>
                              </w:r>
                              <w:r>
                                <w:t>: Ejemplo de eth_sign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DC606" id="Grupo 2" o:spid="_x0000_s1041" style="position:absolute;left:0;text-align:left;margin-left:0;margin-top:0;width:153.8pt;height:316.55pt;z-index:251673600;mso-position-horizontal:center;mso-position-horizontal-relative:page" coordsize="19532,4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">
                <v:shape id="Imagen 1" o:spid="_x0000_s1042" type="#_x0000_t75" alt="Improve warning text for eth_sign · Issue #11337 · MetaMask/metamask-extension  · GitHub" style="position:absolute;width:1953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">
                  <v:imagedata r:id="rId44" o:title="metamask-extension  · GitHub" croptop="906f" cropbottom="1181f" cropleft="1984f" cropright="2043f"/>
                </v:shape>
                <v:shape id="Cuadro de texto 1" o:spid="_x0000_s1043" type="#_x0000_t202" style="position:absolute;top:36487;width:1953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" stroked="f">
                  <v:textbox style="mso-fit-shape-to-text:t" inset="0,0,0,0">
                    <w:txbxContent>
                      <w:p w14:paraId="3C3EED1B" w14:textId="5DBD160B" w:rsidR="005641D5" w:rsidRPr="002023A1" w:rsidRDefault="005641D5" w:rsidP="0033585E">
                        <w:pPr>
                          <w:pStyle w:val="Descripcin"/>
                          <w:rPr>
                            <w:noProof/>
                            <w:sz w:val="24"/>
                          </w:rPr>
                        </w:pPr>
                        <w:bookmarkStart w:id="40" w:name="_Toc138445499"/>
                        <w:r>
                          <w:t xml:space="preserve">Ilustración </w:t>
                        </w:r>
                        <w:r>
                          <w:fldChar w:fldCharType="begin"/>
                        </w:r>
                        <w:r>
                          <w:instrText xml:space="preserve"> SEQ Ilustración \* ARABIC </w:instrText>
                        </w:r>
                        <w:r>
                          <w:fldChar w:fldCharType="separate"/>
                        </w:r>
                        <w:r w:rsidR="00FD63BE">
                          <w:rPr>
                            <w:noProof/>
                          </w:rPr>
                          <w:t>11</w:t>
                        </w:r>
                        <w:r>
                          <w:fldChar w:fldCharType="end"/>
                        </w:r>
                        <w:r>
                          <w:t>: Ejemplo de eth_sign</w:t>
                        </w:r>
                        <w:bookmarkEnd w:id="40"/>
                      </w:p>
                    </w:txbxContent>
                  </v:textbox>
                </v:shape>
                <w10:wrap type="topAndBottom" anchorx="page"/>
              </v:group>
            </w:pict>
          </mc:Fallback>
        </mc:AlternateContent>
      </w:r>
      <w:r>
        <w:t xml:space="preserve">Debido a la inseguridad de esto, Metamask en su propia aplicación, en los ajustes avanzados, ahora permite desactivar las peticiones a este método. Gracias a esto y, a que </w:t>
      </w:r>
      <w:r w:rsidR="003E0323">
        <w:t>se disponen de los otros métodos que se citarán a continuación, Metamask no dejará a las aplicaciones usar este tipo de firma</w:t>
      </w:r>
      <w:r w:rsidR="00682335">
        <w:t xml:space="preserve"> [20]</w:t>
      </w:r>
      <w:r w:rsidR="003E0323">
        <w:t xml:space="preserve">. En general, las aplicaciones ya usan los otros métodos más modernos, por lo que la aplicación funcionará sin problema. Aun así, muchas aplicaciones siguen empleando el método </w:t>
      </w:r>
      <w:r w:rsidR="003E0323">
        <w:rPr>
          <w:i/>
          <w:iCs/>
        </w:rPr>
        <w:t>eth_sign</w:t>
      </w:r>
      <w:r w:rsidR="003E0323">
        <w:t xml:space="preserve"> como método de firma por lo </w:t>
      </w:r>
      <w:r w:rsidR="006A6AFE">
        <w:t>que,</w:t>
      </w:r>
      <w:r w:rsidR="003E0323">
        <w:t xml:space="preserve"> en caso de tenerlo desactivado, estas aplicaciones no dispondrían de toda la lógica, haciendo que parte de su funcionamiento sea inutilizado.</w:t>
      </w:r>
    </w:p>
    <w:p w14:paraId="20548FD9" w14:textId="5D4202AC" w:rsidR="005641D5" w:rsidRDefault="007E27E1" w:rsidP="007E27E1">
      <w:pPr>
        <w:pStyle w:val="Ttulo3"/>
      </w:pPr>
      <w:bookmarkStart w:id="41" w:name="_Toc138446615"/>
      <w:r>
        <w:t>eth_personalSign</w:t>
      </w:r>
      <w:bookmarkEnd w:id="41"/>
    </w:p>
    <w:p w14:paraId="1504E244" w14:textId="2606AD7E" w:rsidR="007E27E1" w:rsidRDefault="007E27E1" w:rsidP="007E27E1">
      <w:r>
        <w:t>Este fue el método que Metamask introdujo para solucionar que el mensaje de la firma no sea legible.</w:t>
      </w:r>
      <w:r w:rsidR="00682335">
        <w:t xml:space="preserve"> </w:t>
      </w:r>
      <w:r w:rsidR="00666A9C">
        <w:t xml:space="preserve"> Esta función es la forma más fácil de imp</w:t>
      </w:r>
      <w:r w:rsidR="00305ADA">
        <w:t>lementar</w:t>
      </w:r>
      <w:r w:rsidR="00AC5D95">
        <w:t>. El principal problema de este método y el siguiente es que, como el mensaje si es legible, hace que sea menos eficiente para ser procesado en el blockchain.</w:t>
      </w:r>
    </w:p>
    <w:p w14:paraId="353A8411" w14:textId="6F5C5C4C" w:rsidR="0082687D" w:rsidRDefault="00BB735E" w:rsidP="007E27E1">
      <w:r>
        <w:rPr>
          <w:noProof/>
        </w:rPr>
        <w:lastRenderedPageBreak/>
        <mc:AlternateContent>
          <mc:Choice Requires="wpg">
            <w:drawing>
              <wp:anchor distT="0" distB="0" distL="114300" distR="114300" simplePos="0" relativeHeight="251677696" behindDoc="0" locked="0" layoutInCell="1" allowOverlap="1" wp14:anchorId="454DCB64" wp14:editId="34182E39">
                <wp:simplePos x="0" y="0"/>
                <wp:positionH relativeFrom="column">
                  <wp:posOffset>1499163</wp:posOffset>
                </wp:positionH>
                <wp:positionV relativeFrom="paragraph">
                  <wp:posOffset>1129677</wp:posOffset>
                </wp:positionV>
                <wp:extent cx="2391410" cy="4140835"/>
                <wp:effectExtent l="0" t="0" r="8890" b="0"/>
                <wp:wrapTopAndBottom/>
                <wp:docPr id="1556119859" name="Grupo 5"/>
                <wp:cNvGraphicFramePr/>
                <a:graphic xmlns:a="http://schemas.openxmlformats.org/drawingml/2006/main">
                  <a:graphicData uri="http://schemas.microsoft.com/office/word/2010/wordprocessingGroup">
                    <wpg:wgp>
                      <wpg:cNvGrpSpPr/>
                      <wpg:grpSpPr>
                        <a:xfrm>
                          <a:off x="0" y="0"/>
                          <a:ext cx="2391410" cy="4140835"/>
                          <a:chOff x="0" y="0"/>
                          <a:chExt cx="2391410" cy="4140835"/>
                        </a:xfrm>
                      </wpg:grpSpPr>
                      <pic:pic xmlns:pic="http://schemas.openxmlformats.org/drawingml/2006/picture">
                        <pic:nvPicPr>
                          <pic:cNvPr id="716003379" name="Imagen 4" descr="personal_sign"/>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1410" cy="3709035"/>
                          </a:xfrm>
                          <a:prstGeom prst="rect">
                            <a:avLst/>
                          </a:prstGeom>
                          <a:noFill/>
                          <a:ln>
                            <a:noFill/>
                          </a:ln>
                        </pic:spPr>
                      </pic:pic>
                      <wps:wsp>
                        <wps:cNvPr id="457886611" name="Cuadro de texto 1"/>
                        <wps:cNvSpPr txBox="1"/>
                        <wps:spPr>
                          <a:xfrm>
                            <a:off x="0" y="3769360"/>
                            <a:ext cx="2391410" cy="371475"/>
                          </a:xfrm>
                          <a:prstGeom prst="rect">
                            <a:avLst/>
                          </a:prstGeom>
                          <a:solidFill>
                            <a:prstClr val="white"/>
                          </a:solidFill>
                          <a:ln>
                            <a:noFill/>
                          </a:ln>
                        </wps:spPr>
                        <wps:txbx>
                          <w:txbxContent>
                            <w:p w14:paraId="5E7EFF04" w14:textId="4AA5E4ED" w:rsidR="00BB735E" w:rsidRPr="00947D2A" w:rsidRDefault="00BB735E" w:rsidP="0033585E">
                              <w:pPr>
                                <w:pStyle w:val="Descripcin"/>
                                <w:rPr>
                                  <w:noProof/>
                                  <w:sz w:val="24"/>
                                </w:rPr>
                              </w:pPr>
                              <w:bookmarkStart w:id="42" w:name="_Toc138445500"/>
                              <w:r>
                                <w:t xml:space="preserve">Ilustración </w:t>
                              </w:r>
                              <w:r>
                                <w:fldChar w:fldCharType="begin"/>
                              </w:r>
                              <w:r>
                                <w:instrText xml:space="preserve"> SEQ Ilustración \* ARABIC </w:instrText>
                              </w:r>
                              <w:r>
                                <w:fldChar w:fldCharType="separate"/>
                              </w:r>
                              <w:r w:rsidR="00FD63BE">
                                <w:rPr>
                                  <w:noProof/>
                                </w:rPr>
                                <w:t>12</w:t>
                              </w:r>
                              <w:r>
                                <w:fldChar w:fldCharType="end"/>
                              </w:r>
                              <w:r>
                                <w:t>: Ejemplo de eth_personalSign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DCB64" id="Grupo 5" o:spid="_x0000_s1044" style="position:absolute;left:0;text-align:left;margin-left:118.05pt;margin-top:88.95pt;width:188.3pt;height:326.05pt;z-index:251677696" coordsize="23914,41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">
                <v:shape id="Imagen 4" o:spid="_x0000_s1045" type="#_x0000_t75" alt="personal_sign" style="position:absolute;width:23914;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">
                  <v:imagedata r:id="rId46" o:title="personal_sign"/>
                </v:shape>
                <v:shape id="Cuadro de texto 1" o:spid="_x0000_s1046" type="#_x0000_t202" style="position:absolute;top:37693;width:2391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" stroked="f">
                  <v:textbox style="mso-fit-shape-to-text:t" inset="0,0,0,0">
                    <w:txbxContent>
                      <w:p w14:paraId="5E7EFF04" w14:textId="4AA5E4ED" w:rsidR="00BB735E" w:rsidRPr="00947D2A" w:rsidRDefault="00BB735E" w:rsidP="0033585E">
                        <w:pPr>
                          <w:pStyle w:val="Descripcin"/>
                          <w:rPr>
                            <w:noProof/>
                            <w:sz w:val="24"/>
                          </w:rPr>
                        </w:pPr>
                        <w:bookmarkStart w:id="43" w:name="_Toc138445500"/>
                        <w:r>
                          <w:t xml:space="preserve">Ilustración </w:t>
                        </w:r>
                        <w:r>
                          <w:fldChar w:fldCharType="begin"/>
                        </w:r>
                        <w:r>
                          <w:instrText xml:space="preserve"> SEQ Ilustración \* ARABIC </w:instrText>
                        </w:r>
                        <w:r>
                          <w:fldChar w:fldCharType="separate"/>
                        </w:r>
                        <w:r w:rsidR="00FD63BE">
                          <w:rPr>
                            <w:noProof/>
                          </w:rPr>
                          <w:t>12</w:t>
                        </w:r>
                        <w:r>
                          <w:fldChar w:fldCharType="end"/>
                        </w:r>
                        <w:r>
                          <w:t>: Ejemplo de eth_personalSign</w:t>
                        </w:r>
                        <w:bookmarkEnd w:id="43"/>
                      </w:p>
                    </w:txbxContent>
                  </v:textbox>
                </v:shape>
                <w10:wrap type="topAndBottom"/>
              </v:group>
            </w:pict>
          </mc:Fallback>
        </mc:AlternateContent>
      </w:r>
      <w:r w:rsidR="0082687D">
        <w:t>Este método en específico es poco eficiente y por ello surgió el que se comentará en la siguiente sección. Aun así, muchas aplicaciones todavía usan este método</w:t>
      </w:r>
      <w:r w:rsidR="00222D29">
        <w:t xml:space="preserve"> debido a que es muy simple. A continuación, se muestra el aspecto del mensaje que se le presenta al usuario al ejecutar este método:</w:t>
      </w:r>
    </w:p>
    <w:p w14:paraId="54F2FDE2" w14:textId="231BF09F" w:rsidR="00222D29" w:rsidRDefault="00AD096F" w:rsidP="00BB735E">
      <w:pPr>
        <w:pStyle w:val="Ttulo3"/>
      </w:pPr>
      <w:bookmarkStart w:id="44" w:name="_Toc138446616"/>
      <w:r>
        <w:t>Eth_signTypedData</w:t>
      </w:r>
      <w:r w:rsidR="00DE42E0">
        <w:t>_v4</w:t>
      </w:r>
      <w:bookmarkEnd w:id="44"/>
    </w:p>
    <w:p w14:paraId="14755358" w14:textId="370FAB3E" w:rsidR="004430F2" w:rsidRDefault="00867B13" w:rsidP="00DE42E0">
      <w:r>
        <w:t>Este es el método más moderno implementado en Metamask.</w:t>
      </w:r>
      <w:r w:rsidR="00145772">
        <w:t xml:space="preserve"> Este es el método en teoría más seguro y flexible. </w:t>
      </w:r>
      <w:r w:rsidR="00E30E10">
        <w:t>Esto último se debe a que</w:t>
      </w:r>
      <w:r w:rsidR="00702368">
        <w:t>, permite</w:t>
      </w:r>
      <w:r w:rsidR="00ED5D8A">
        <w:t xml:space="preserve"> varias direcciones de </w:t>
      </w:r>
      <w:r w:rsidR="006F62BC">
        <w:t>envío</w:t>
      </w:r>
      <w:r w:rsidR="00ED5D8A">
        <w:t>, varias de destino y múltiples parámetros</w:t>
      </w:r>
      <w:r w:rsidR="00933789">
        <w:t>. Más adelante, se comentará los problemas que conlleva tener tanta flexibilidad</w:t>
      </w:r>
      <w:r w:rsidR="004430F2">
        <w:t xml:space="preserve">. A </w:t>
      </w:r>
      <w:r w:rsidR="0069581B">
        <w:t>continuación,</w:t>
      </w:r>
      <w:r w:rsidR="004430F2">
        <w:t xml:space="preserve"> se muestra el aspecto del </w:t>
      </w:r>
      <w:r w:rsidR="004430F2">
        <w:rPr>
          <w:i/>
          <w:iCs/>
        </w:rPr>
        <w:t>popup</w:t>
      </w:r>
      <w:r w:rsidR="004430F2">
        <w:t>:</w:t>
      </w:r>
    </w:p>
    <w:p w14:paraId="1AE69BB8" w14:textId="77777777" w:rsidR="0069581B" w:rsidRDefault="0069581B" w:rsidP="00DE42E0"/>
    <w:p w14:paraId="24E94FF9" w14:textId="77777777" w:rsidR="0069581B" w:rsidRDefault="0069581B" w:rsidP="00DE42E0"/>
    <w:p w14:paraId="7C45468B" w14:textId="77777777" w:rsidR="0069581B" w:rsidRDefault="0069581B" w:rsidP="00DE42E0"/>
    <w:p w14:paraId="261751E7" w14:textId="180F02AD" w:rsidR="0069581B" w:rsidRDefault="0069581B" w:rsidP="00DE42E0">
      <w:r>
        <w:rPr>
          <w:noProof/>
        </w:rPr>
        <w:lastRenderedPageBreak/>
        <mc:AlternateContent>
          <mc:Choice Requires="wpg">
            <w:drawing>
              <wp:anchor distT="0" distB="0" distL="114300" distR="114300" simplePos="0" relativeHeight="251681792" behindDoc="0" locked="0" layoutInCell="1" allowOverlap="1" wp14:anchorId="4B137B23" wp14:editId="70B69859">
                <wp:simplePos x="0" y="0"/>
                <wp:positionH relativeFrom="column">
                  <wp:posOffset>1619933</wp:posOffset>
                </wp:positionH>
                <wp:positionV relativeFrom="paragraph">
                  <wp:posOffset>252</wp:posOffset>
                </wp:positionV>
                <wp:extent cx="2157730" cy="3997960"/>
                <wp:effectExtent l="0" t="0" r="0" b="2540"/>
                <wp:wrapTopAndBottom/>
                <wp:docPr id="1141689118" name="Grupo 2"/>
                <wp:cNvGraphicFramePr/>
                <a:graphic xmlns:a="http://schemas.openxmlformats.org/drawingml/2006/main">
                  <a:graphicData uri="http://schemas.microsoft.com/office/word/2010/wordprocessingGroup">
                    <wpg:wgp>
                      <wpg:cNvGrpSpPr/>
                      <wpg:grpSpPr>
                        <a:xfrm>
                          <a:off x="0" y="0"/>
                          <a:ext cx="2157730" cy="3997890"/>
                          <a:chOff x="0" y="70"/>
                          <a:chExt cx="2157730" cy="3997890"/>
                        </a:xfrm>
                      </wpg:grpSpPr>
                      <pic:pic xmlns:pic="http://schemas.openxmlformats.org/drawingml/2006/picture">
                        <pic:nvPicPr>
                          <pic:cNvPr id="597278889" name="Imagen 1"/>
                          <pic:cNvPicPr>
                            <a:picLocks noChangeAspect="1"/>
                          </pic:cNvPicPr>
                        </pic:nvPicPr>
                        <pic:blipFill>
                          <a:blip r:embed="rId47"/>
                          <a:srcRect/>
                          <a:stretch/>
                        </pic:blipFill>
                        <pic:spPr bwMode="auto">
                          <a:xfrm>
                            <a:off x="0" y="70"/>
                            <a:ext cx="2157730" cy="3346310"/>
                          </a:xfrm>
                          <a:prstGeom prst="rect">
                            <a:avLst/>
                          </a:prstGeom>
                          <a:noFill/>
                          <a:ln>
                            <a:noFill/>
                          </a:ln>
                        </pic:spPr>
                      </pic:pic>
                      <wps:wsp>
                        <wps:cNvPr id="629186202" name="Cuadro de texto 1"/>
                        <wps:cNvSpPr txBox="1"/>
                        <wps:spPr>
                          <a:xfrm>
                            <a:off x="0" y="3407410"/>
                            <a:ext cx="2157730" cy="590550"/>
                          </a:xfrm>
                          <a:prstGeom prst="rect">
                            <a:avLst/>
                          </a:prstGeom>
                          <a:solidFill>
                            <a:prstClr val="white"/>
                          </a:solidFill>
                          <a:ln>
                            <a:noFill/>
                          </a:ln>
                        </wps:spPr>
                        <wps:txbx>
                          <w:txbxContent>
                            <w:p w14:paraId="70546404" w14:textId="0F77DD0D" w:rsidR="0069581B" w:rsidRPr="006D454E" w:rsidRDefault="0069581B" w:rsidP="0033585E">
                              <w:pPr>
                                <w:pStyle w:val="Descripcin"/>
                                <w:rPr>
                                  <w:noProof/>
                                  <w:sz w:val="24"/>
                                </w:rPr>
                              </w:pPr>
                              <w:bookmarkStart w:id="45" w:name="_Toc138445501"/>
                              <w:r>
                                <w:t xml:space="preserve">Ilustración </w:t>
                              </w:r>
                              <w:r>
                                <w:fldChar w:fldCharType="begin"/>
                              </w:r>
                              <w:r>
                                <w:instrText xml:space="preserve"> SEQ Ilustración \* ARABIC </w:instrText>
                              </w:r>
                              <w:r>
                                <w:fldChar w:fldCharType="separate"/>
                              </w:r>
                              <w:r w:rsidR="00FD63BE">
                                <w:rPr>
                                  <w:noProof/>
                                </w:rPr>
                                <w:t>13</w:t>
                              </w:r>
                              <w:r>
                                <w:fldChar w:fldCharType="end"/>
                              </w:r>
                              <w:r>
                                <w:t>: Ejemplo de eth_signTypedData_v4</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37B23" id="_x0000_s1047" style="position:absolute;left:0;text-align:left;margin-left:127.55pt;margin-top:0;width:169.9pt;height:314.8pt;z-index:251681792" coordorigin="" coordsize="21577,39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">
                <v:shape id="Imagen 1" o:spid="_x0000_s1048" type="#_x0000_t75" style="position:absolute;width:21577;height:3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">
                  <v:imagedata r:id="rId48" o:title=""/>
                </v:shape>
                <v:shape id="Cuadro de texto 1" o:spid="_x0000_s1049" type="#_x0000_t202" style="position:absolute;top:34074;width:2157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" stroked="f">
                  <v:textbox style="mso-fit-shape-to-text:t" inset="0,0,0,0">
                    <w:txbxContent>
                      <w:p w14:paraId="70546404" w14:textId="0F77DD0D" w:rsidR="0069581B" w:rsidRPr="006D454E" w:rsidRDefault="0069581B" w:rsidP="0033585E">
                        <w:pPr>
                          <w:pStyle w:val="Descripcin"/>
                          <w:rPr>
                            <w:noProof/>
                            <w:sz w:val="24"/>
                          </w:rPr>
                        </w:pPr>
                        <w:bookmarkStart w:id="46" w:name="_Toc138445501"/>
                        <w:r>
                          <w:t xml:space="preserve">Ilustración </w:t>
                        </w:r>
                        <w:r>
                          <w:fldChar w:fldCharType="begin"/>
                        </w:r>
                        <w:r>
                          <w:instrText xml:space="preserve"> SEQ Ilustración \* ARABIC </w:instrText>
                        </w:r>
                        <w:r>
                          <w:fldChar w:fldCharType="separate"/>
                        </w:r>
                        <w:r w:rsidR="00FD63BE">
                          <w:rPr>
                            <w:noProof/>
                          </w:rPr>
                          <w:t>13</w:t>
                        </w:r>
                        <w:r>
                          <w:fldChar w:fldCharType="end"/>
                        </w:r>
                        <w:r>
                          <w:t>: Ejemplo de eth_signTypedData_v4</w:t>
                        </w:r>
                        <w:bookmarkEnd w:id="46"/>
                      </w:p>
                    </w:txbxContent>
                  </v:textbox>
                </v:shape>
                <w10:wrap type="topAndBottom"/>
              </v:group>
            </w:pict>
          </mc:Fallback>
        </mc:AlternateContent>
      </w:r>
      <w:r>
        <w:t xml:space="preserve">Como se puede observar, </w:t>
      </w:r>
      <w:r w:rsidR="00350DB0">
        <w:t xml:space="preserve">en la confirmación se incluye </w:t>
      </w:r>
      <w:r w:rsidR="00E20F31">
        <w:t>unos datos estructurados (from, wallets, etc). Este método es el que implementa de forma más eficiente el hecho de que sea legible por parte del usuario. Esto conlleva que el código de implementación es más complejo.</w:t>
      </w:r>
    </w:p>
    <w:p w14:paraId="4B705DD2" w14:textId="7063A4FA" w:rsidR="00E20F31" w:rsidRDefault="00961432" w:rsidP="00961432">
      <w:pPr>
        <w:pStyle w:val="Ttulo4"/>
      </w:pPr>
      <w:r>
        <w:t>Estudio de la implementación</w:t>
      </w:r>
    </w:p>
    <w:p w14:paraId="6B7F681C" w14:textId="3C2B2241" w:rsidR="00961432" w:rsidRDefault="00D167EC" w:rsidP="00961432">
      <w:r>
        <w:t>Debido a que este método es el más moderno y tiene más seguridad de los tres, se procederá a estudiar en detalle su implementación y posibles problemas de seguridad. Para ello, primero se empieza por estudiar cómo debe implementarse y definirse.</w:t>
      </w:r>
    </w:p>
    <w:p w14:paraId="63DA2071" w14:textId="28402F88" w:rsidR="00D167EC" w:rsidRDefault="00841AF3" w:rsidP="00961432">
      <w:r>
        <w:t>Para entender en profundidad como funciona y como se implementa este método,</w:t>
      </w:r>
      <w:r w:rsidR="0034117D">
        <w:t xml:space="preserve"> se debe consultar el EIP-712 [</w:t>
      </w:r>
      <w:r w:rsidR="00D466E8">
        <w:t>21</w:t>
      </w:r>
      <w:r w:rsidR="0034117D">
        <w:t>][</w:t>
      </w:r>
      <w:r w:rsidR="00D466E8">
        <w:t>22</w:t>
      </w:r>
      <w:r w:rsidR="0034117D">
        <w:t>]</w:t>
      </w:r>
      <w:r w:rsidR="00D466E8">
        <w:t>.</w:t>
      </w:r>
      <w:r w:rsidR="0009275E">
        <w:t xml:space="preserve"> En estas documentaciones hay </w:t>
      </w:r>
      <w:r w:rsidR="00CB4D43">
        <w:t>4 pasos muy concretos que se van a comentar a continuación:</w:t>
      </w:r>
    </w:p>
    <w:p w14:paraId="0716F54F" w14:textId="78301B9B" w:rsidR="00D2757E" w:rsidRDefault="00D2757E" w:rsidP="00D2757E">
      <w:pPr>
        <w:pStyle w:val="Prrafodelista"/>
        <w:numPr>
          <w:ilvl w:val="0"/>
          <w:numId w:val="44"/>
        </w:numPr>
      </w:pPr>
      <w:r>
        <w:t>Diseñar la estructura de los datos: En este paso, se va a definir qué datos se van a firmar. Este método requiere que todos los datos esté</w:t>
      </w:r>
      <w:r w:rsidR="00D04CC8">
        <w:t xml:space="preserve">n estructurados y con la </w:t>
      </w:r>
      <w:r w:rsidR="00D04CC8">
        <w:lastRenderedPageBreak/>
        <w:t>definición de sus tipos.</w:t>
      </w:r>
      <w:r w:rsidR="00EF131D">
        <w:t xml:space="preserve"> La mejor forma de entender este concepto es </w:t>
      </w:r>
      <w:r w:rsidR="00C94849">
        <w:t xml:space="preserve">viendo un ejemplo. A </w:t>
      </w:r>
      <w:r w:rsidR="009F214D">
        <w:t>continuación,</w:t>
      </w:r>
      <w:r w:rsidR="00C94849">
        <w:t xml:space="preserve"> se muestra un archivo JSON</w:t>
      </w:r>
      <w:r w:rsidR="00E95212">
        <w:t xml:space="preserve"> (solo la parte correspondiente a este punto)</w:t>
      </w:r>
      <w:r w:rsidR="00C94849">
        <w:t xml:space="preserve"> que contie</w:t>
      </w:r>
      <w:r w:rsidR="00FF21D0">
        <w:t xml:space="preserve">ne </w:t>
      </w:r>
      <w:r w:rsidR="002B660B">
        <w:t xml:space="preserve">todo lo necesario para poder ser usado en el método </w:t>
      </w:r>
      <w:r w:rsidR="002B660B">
        <w:rPr>
          <w:i/>
          <w:iCs/>
        </w:rPr>
        <w:t>eth_signTypedData_v4</w:t>
      </w:r>
      <w:r w:rsidR="002B660B">
        <w:t xml:space="preserve">. </w:t>
      </w:r>
    </w:p>
    <w:p w14:paraId="5D0E74A5" w14:textId="77777777" w:rsidR="005C77C7" w:rsidRPr="00BC490B" w:rsidRDefault="005C77C7" w:rsidP="005C77C7">
      <w:pPr>
        <w:pStyle w:val="CdigoFuente"/>
        <w:rPr>
          <w:lang w:val="en-US"/>
        </w:rPr>
      </w:pPr>
      <w:r w:rsidRPr="00BC490B">
        <w:rPr>
          <w:lang w:val="en-US"/>
        </w:rPr>
        <w:t>"message": {</w:t>
      </w:r>
    </w:p>
    <w:p w14:paraId="0E9DBDEE" w14:textId="77777777" w:rsidR="005C77C7" w:rsidRPr="00BC490B" w:rsidRDefault="005C77C7" w:rsidP="005C77C7">
      <w:pPr>
        <w:pStyle w:val="CdigoFuente"/>
        <w:rPr>
          <w:lang w:val="en-US"/>
        </w:rPr>
      </w:pPr>
      <w:r w:rsidRPr="00BC490B">
        <w:rPr>
          <w:lang w:val="en-US"/>
        </w:rPr>
        <w:t xml:space="preserve">    "contents": "Hello, Bob!",</w:t>
      </w:r>
    </w:p>
    <w:p w14:paraId="548BFAB9" w14:textId="77777777" w:rsidR="005C77C7" w:rsidRPr="00BC490B" w:rsidRDefault="005C77C7" w:rsidP="005C77C7">
      <w:pPr>
        <w:pStyle w:val="CdigoFuente"/>
        <w:rPr>
          <w:lang w:val="en-US"/>
        </w:rPr>
      </w:pPr>
      <w:r w:rsidRPr="00BC490B">
        <w:rPr>
          <w:lang w:val="en-US"/>
        </w:rPr>
        <w:t xml:space="preserve">    "from": {</w:t>
      </w:r>
    </w:p>
    <w:p w14:paraId="191E6BF1" w14:textId="77777777" w:rsidR="005C77C7" w:rsidRPr="00BC490B" w:rsidRDefault="005C77C7" w:rsidP="005C77C7">
      <w:pPr>
        <w:pStyle w:val="CdigoFuente"/>
        <w:rPr>
          <w:lang w:val="en-US"/>
        </w:rPr>
      </w:pPr>
      <w:r w:rsidRPr="00BC490B">
        <w:rPr>
          <w:lang w:val="en-US"/>
        </w:rPr>
        <w:t xml:space="preserve">      "name": "Cow",</w:t>
      </w:r>
    </w:p>
    <w:p w14:paraId="3F1FC322" w14:textId="77777777" w:rsidR="005C77C7" w:rsidRPr="00BC490B" w:rsidRDefault="005C77C7" w:rsidP="005C77C7">
      <w:pPr>
        <w:pStyle w:val="CdigoFuente"/>
        <w:rPr>
          <w:lang w:val="en-US"/>
        </w:rPr>
      </w:pPr>
      <w:r w:rsidRPr="00BC490B">
        <w:rPr>
          <w:lang w:val="en-US"/>
        </w:rPr>
        <w:t xml:space="preserve">      "wallets": [</w:t>
      </w:r>
    </w:p>
    <w:p w14:paraId="408DCD3D" w14:textId="77777777" w:rsidR="005C77C7" w:rsidRPr="00BC490B" w:rsidRDefault="005C77C7" w:rsidP="005C77C7">
      <w:pPr>
        <w:pStyle w:val="CdigoFuente"/>
        <w:rPr>
          <w:lang w:val="en-US"/>
        </w:rPr>
      </w:pPr>
      <w:r w:rsidRPr="00BC490B">
        <w:rPr>
          <w:lang w:val="en-US"/>
        </w:rPr>
        <w:t xml:space="preserve">        "0xCD2a3d9F938E13CD947Ec05AbC7FE734Df8DD826",</w:t>
      </w:r>
    </w:p>
    <w:p w14:paraId="1B07677E" w14:textId="77777777" w:rsidR="005C77C7" w:rsidRPr="00BC490B" w:rsidRDefault="005C77C7" w:rsidP="005C77C7">
      <w:pPr>
        <w:pStyle w:val="CdigoFuente"/>
        <w:rPr>
          <w:lang w:val="en-US"/>
        </w:rPr>
      </w:pPr>
      <w:r w:rsidRPr="00BC490B">
        <w:rPr>
          <w:lang w:val="en-US"/>
        </w:rPr>
        <w:t xml:space="preserve">        "0xDeaDbeefdEAdbeefdEadbEEFdeadbeEFdEaDbeeF"</w:t>
      </w:r>
    </w:p>
    <w:p w14:paraId="061A0772" w14:textId="77777777" w:rsidR="005C77C7" w:rsidRPr="00BC490B" w:rsidRDefault="005C77C7" w:rsidP="005C77C7">
      <w:pPr>
        <w:pStyle w:val="CdigoFuente"/>
        <w:rPr>
          <w:lang w:val="en-US"/>
        </w:rPr>
      </w:pPr>
      <w:r w:rsidRPr="00BC490B">
        <w:rPr>
          <w:lang w:val="en-US"/>
        </w:rPr>
        <w:t xml:space="preserve">      ]</w:t>
      </w:r>
    </w:p>
    <w:p w14:paraId="2F9C5C82" w14:textId="77777777" w:rsidR="005C77C7" w:rsidRPr="00BC490B" w:rsidRDefault="005C77C7" w:rsidP="005C77C7">
      <w:pPr>
        <w:pStyle w:val="CdigoFuente"/>
        <w:rPr>
          <w:lang w:val="en-US"/>
        </w:rPr>
      </w:pPr>
      <w:r w:rsidRPr="00BC490B">
        <w:rPr>
          <w:lang w:val="en-US"/>
        </w:rPr>
        <w:t xml:space="preserve">    },</w:t>
      </w:r>
    </w:p>
    <w:p w14:paraId="1C95B4A1" w14:textId="77777777" w:rsidR="005C77C7" w:rsidRPr="00BC490B" w:rsidRDefault="005C77C7" w:rsidP="005C77C7">
      <w:pPr>
        <w:pStyle w:val="CdigoFuente"/>
        <w:rPr>
          <w:lang w:val="en-US"/>
        </w:rPr>
      </w:pPr>
      <w:r w:rsidRPr="00BC490B">
        <w:rPr>
          <w:lang w:val="en-US"/>
        </w:rPr>
        <w:t xml:space="preserve">    "to": [</w:t>
      </w:r>
    </w:p>
    <w:p w14:paraId="363F5051" w14:textId="77777777" w:rsidR="005C77C7" w:rsidRPr="00BC490B" w:rsidRDefault="005C77C7" w:rsidP="005C77C7">
      <w:pPr>
        <w:pStyle w:val="CdigoFuente"/>
        <w:rPr>
          <w:lang w:val="en-US"/>
        </w:rPr>
      </w:pPr>
      <w:r w:rsidRPr="00BC490B">
        <w:rPr>
          <w:lang w:val="en-US"/>
        </w:rPr>
        <w:t xml:space="preserve">      {</w:t>
      </w:r>
    </w:p>
    <w:p w14:paraId="35F9065F" w14:textId="77777777" w:rsidR="005C77C7" w:rsidRPr="00BC490B" w:rsidRDefault="005C77C7" w:rsidP="005C77C7">
      <w:pPr>
        <w:pStyle w:val="CdigoFuente"/>
        <w:rPr>
          <w:lang w:val="en-US"/>
        </w:rPr>
      </w:pPr>
      <w:r w:rsidRPr="00BC490B">
        <w:rPr>
          <w:lang w:val="en-US"/>
        </w:rPr>
        <w:t xml:space="preserve">        "name": "Bob",</w:t>
      </w:r>
    </w:p>
    <w:p w14:paraId="2D764746" w14:textId="77777777" w:rsidR="005C77C7" w:rsidRPr="00BC490B" w:rsidRDefault="005C77C7" w:rsidP="005C77C7">
      <w:pPr>
        <w:pStyle w:val="CdigoFuente"/>
        <w:rPr>
          <w:lang w:val="en-US"/>
        </w:rPr>
      </w:pPr>
      <w:r w:rsidRPr="00BC490B">
        <w:rPr>
          <w:lang w:val="en-US"/>
        </w:rPr>
        <w:t xml:space="preserve">        "wallets": [</w:t>
      </w:r>
    </w:p>
    <w:p w14:paraId="2D991D53" w14:textId="77777777" w:rsidR="005C77C7" w:rsidRPr="00BC490B" w:rsidRDefault="005C77C7" w:rsidP="005C77C7">
      <w:pPr>
        <w:pStyle w:val="CdigoFuente"/>
        <w:rPr>
          <w:lang w:val="en-US"/>
        </w:rPr>
      </w:pPr>
      <w:r w:rsidRPr="00BC490B">
        <w:rPr>
          <w:lang w:val="en-US"/>
        </w:rPr>
        <w:t xml:space="preserve">          "0xbBbBBBBbbBBBbbbBbbBbbbbBBbBbbbbBbBbbBBbB",</w:t>
      </w:r>
    </w:p>
    <w:p w14:paraId="6606CB46" w14:textId="77777777" w:rsidR="005C77C7" w:rsidRDefault="005C77C7" w:rsidP="005C77C7">
      <w:pPr>
        <w:pStyle w:val="CdigoFuente"/>
      </w:pPr>
      <w:r w:rsidRPr="00BC490B">
        <w:rPr>
          <w:lang w:val="en-US"/>
        </w:rPr>
        <w:t xml:space="preserve">          </w:t>
      </w:r>
      <w:r>
        <w:t>"0xB0BdaBea57B0BDABeA57b0bdABEA57b0BDabEa57",</w:t>
      </w:r>
    </w:p>
    <w:p w14:paraId="2DB11944" w14:textId="77777777" w:rsidR="005C77C7" w:rsidRDefault="005C77C7" w:rsidP="005C77C7">
      <w:pPr>
        <w:pStyle w:val="CdigoFuente"/>
      </w:pPr>
      <w:r>
        <w:t xml:space="preserve">          "0xB0B0b0b0b0b0B000000000000000000000000000"</w:t>
      </w:r>
    </w:p>
    <w:p w14:paraId="7E232190" w14:textId="77777777" w:rsidR="005C77C7" w:rsidRDefault="005C77C7" w:rsidP="005C77C7">
      <w:pPr>
        <w:pStyle w:val="CdigoFuente"/>
      </w:pPr>
      <w:r>
        <w:t xml:space="preserve">        ]</w:t>
      </w:r>
    </w:p>
    <w:p w14:paraId="24CB85AE" w14:textId="77777777" w:rsidR="005C77C7" w:rsidRDefault="005C77C7" w:rsidP="005C77C7">
      <w:pPr>
        <w:pStyle w:val="CdigoFuente"/>
      </w:pPr>
      <w:r>
        <w:t xml:space="preserve">      }</w:t>
      </w:r>
    </w:p>
    <w:p w14:paraId="2ED41B22" w14:textId="77777777" w:rsidR="005C77C7" w:rsidRDefault="005C77C7" w:rsidP="005C77C7">
      <w:pPr>
        <w:pStyle w:val="CdigoFuente"/>
      </w:pPr>
      <w:r>
        <w:t xml:space="preserve">    ]</w:t>
      </w:r>
    </w:p>
    <w:p w14:paraId="44A72FE0" w14:textId="1A21C6AA" w:rsidR="005C77C7" w:rsidRDefault="005C77C7" w:rsidP="005C77C7">
      <w:pPr>
        <w:pStyle w:val="CdigoFuente"/>
      </w:pPr>
      <w:r>
        <w:t xml:space="preserve">  },</w:t>
      </w:r>
    </w:p>
    <w:p w14:paraId="4C937D8B" w14:textId="1B9B73B5" w:rsidR="005C77C7" w:rsidRDefault="005C77C7" w:rsidP="005C77C7">
      <w:r>
        <w:tab/>
      </w:r>
    </w:p>
    <w:p w14:paraId="46F6DEF4" w14:textId="6292588A" w:rsidR="00984959" w:rsidRDefault="00984959" w:rsidP="005E5097">
      <w:pPr>
        <w:ind w:left="709"/>
      </w:pPr>
      <w:r>
        <w:t>Este código muestra la creación de la estructura de los datos y su definición (asignación de valores). También hay que definir los tipos de esta</w:t>
      </w:r>
      <w:r w:rsidR="0073528B">
        <w:t>s estructuras y sus variables, definido en types:</w:t>
      </w:r>
    </w:p>
    <w:p w14:paraId="3B934590" w14:textId="4085FE19" w:rsidR="005E5097" w:rsidRPr="005E5097" w:rsidRDefault="005E5097" w:rsidP="005E5097">
      <w:pPr>
        <w:pStyle w:val="CdigoFuente"/>
        <w:rPr>
          <w:lang w:val="en-US"/>
        </w:rPr>
      </w:pPr>
      <w:r w:rsidRPr="005E5097">
        <w:rPr>
          <w:lang w:val="en-US"/>
        </w:rPr>
        <w:t>"types": {</w:t>
      </w:r>
    </w:p>
    <w:p w14:paraId="1BE07AF5" w14:textId="77777777" w:rsidR="005E5097" w:rsidRPr="005E5097" w:rsidRDefault="005E5097" w:rsidP="005E5097">
      <w:pPr>
        <w:pStyle w:val="CdigoFuente"/>
        <w:rPr>
          <w:lang w:val="en-US"/>
        </w:rPr>
      </w:pPr>
      <w:r w:rsidRPr="005E5097">
        <w:rPr>
          <w:lang w:val="en-US"/>
        </w:rPr>
        <w:t xml:space="preserve">    "Group": [</w:t>
      </w:r>
    </w:p>
    <w:p w14:paraId="0DD9D416" w14:textId="77777777" w:rsidR="005E5097" w:rsidRPr="005E5097" w:rsidRDefault="005E5097" w:rsidP="005E5097">
      <w:pPr>
        <w:pStyle w:val="CdigoFuente"/>
        <w:rPr>
          <w:lang w:val="en-US"/>
        </w:rPr>
      </w:pPr>
      <w:r w:rsidRPr="005E5097">
        <w:rPr>
          <w:lang w:val="en-US"/>
        </w:rPr>
        <w:t xml:space="preserve">      {</w:t>
      </w:r>
    </w:p>
    <w:p w14:paraId="78AA039D" w14:textId="77777777" w:rsidR="005E5097" w:rsidRPr="005E5097" w:rsidRDefault="005E5097" w:rsidP="005E5097">
      <w:pPr>
        <w:pStyle w:val="CdigoFuente"/>
        <w:rPr>
          <w:lang w:val="en-US"/>
        </w:rPr>
      </w:pPr>
      <w:r w:rsidRPr="005E5097">
        <w:rPr>
          <w:lang w:val="en-US"/>
        </w:rPr>
        <w:t xml:space="preserve">        "name": "name",</w:t>
      </w:r>
    </w:p>
    <w:p w14:paraId="2D59A402" w14:textId="77777777" w:rsidR="005E5097" w:rsidRPr="005E5097" w:rsidRDefault="005E5097" w:rsidP="005E5097">
      <w:pPr>
        <w:pStyle w:val="CdigoFuente"/>
        <w:rPr>
          <w:lang w:val="en-US"/>
        </w:rPr>
      </w:pPr>
      <w:r w:rsidRPr="005E5097">
        <w:rPr>
          <w:lang w:val="en-US"/>
        </w:rPr>
        <w:t xml:space="preserve">        "type": "string"</w:t>
      </w:r>
    </w:p>
    <w:p w14:paraId="62F5B1DF" w14:textId="77777777" w:rsidR="005E5097" w:rsidRPr="00BC490B" w:rsidRDefault="005E5097" w:rsidP="005E5097">
      <w:pPr>
        <w:pStyle w:val="CdigoFuente"/>
        <w:rPr>
          <w:lang w:val="en-US"/>
        </w:rPr>
      </w:pPr>
      <w:r w:rsidRPr="005E5097">
        <w:rPr>
          <w:lang w:val="en-US"/>
        </w:rPr>
        <w:t xml:space="preserve">      </w:t>
      </w:r>
      <w:r w:rsidRPr="00BC490B">
        <w:rPr>
          <w:lang w:val="en-US"/>
        </w:rPr>
        <w:t>},</w:t>
      </w:r>
    </w:p>
    <w:p w14:paraId="06B5AD5A" w14:textId="77777777" w:rsidR="005E5097" w:rsidRPr="00BC490B" w:rsidRDefault="005E5097" w:rsidP="005E5097">
      <w:pPr>
        <w:pStyle w:val="CdigoFuente"/>
        <w:rPr>
          <w:lang w:val="en-US"/>
        </w:rPr>
      </w:pPr>
      <w:r w:rsidRPr="00BC490B">
        <w:rPr>
          <w:lang w:val="en-US"/>
        </w:rPr>
        <w:t xml:space="preserve">      {</w:t>
      </w:r>
    </w:p>
    <w:p w14:paraId="02C81A69" w14:textId="77777777" w:rsidR="005E5097" w:rsidRPr="005E5097" w:rsidRDefault="005E5097" w:rsidP="005E5097">
      <w:pPr>
        <w:pStyle w:val="CdigoFuente"/>
        <w:rPr>
          <w:lang w:val="en-US"/>
        </w:rPr>
      </w:pPr>
      <w:r w:rsidRPr="00BC490B">
        <w:rPr>
          <w:lang w:val="en-US"/>
        </w:rPr>
        <w:t xml:space="preserve">        </w:t>
      </w:r>
      <w:r w:rsidRPr="005E5097">
        <w:rPr>
          <w:lang w:val="en-US"/>
        </w:rPr>
        <w:t>"name": "members",</w:t>
      </w:r>
    </w:p>
    <w:p w14:paraId="51A9D0E9" w14:textId="77777777" w:rsidR="005E5097" w:rsidRPr="005E5097" w:rsidRDefault="005E5097" w:rsidP="005E5097">
      <w:pPr>
        <w:pStyle w:val="CdigoFuente"/>
        <w:rPr>
          <w:lang w:val="en-US"/>
        </w:rPr>
      </w:pPr>
      <w:r w:rsidRPr="005E5097">
        <w:rPr>
          <w:lang w:val="en-US"/>
        </w:rPr>
        <w:t xml:space="preserve">        "type": "Person[]"</w:t>
      </w:r>
    </w:p>
    <w:p w14:paraId="7AC05F46" w14:textId="77777777" w:rsidR="005E5097" w:rsidRPr="005E5097" w:rsidRDefault="005E5097" w:rsidP="005E5097">
      <w:pPr>
        <w:pStyle w:val="CdigoFuente"/>
        <w:rPr>
          <w:lang w:val="en-US"/>
        </w:rPr>
      </w:pPr>
      <w:r w:rsidRPr="005E5097">
        <w:rPr>
          <w:lang w:val="en-US"/>
        </w:rPr>
        <w:t xml:space="preserve">      }</w:t>
      </w:r>
    </w:p>
    <w:p w14:paraId="4113EF19" w14:textId="77777777" w:rsidR="005E5097" w:rsidRPr="005E5097" w:rsidRDefault="005E5097" w:rsidP="005E5097">
      <w:pPr>
        <w:pStyle w:val="CdigoFuente"/>
        <w:rPr>
          <w:lang w:val="en-US"/>
        </w:rPr>
      </w:pPr>
      <w:r w:rsidRPr="005E5097">
        <w:rPr>
          <w:lang w:val="en-US"/>
        </w:rPr>
        <w:t xml:space="preserve">    ],</w:t>
      </w:r>
    </w:p>
    <w:p w14:paraId="34C876DD" w14:textId="77777777" w:rsidR="005E5097" w:rsidRPr="005E5097" w:rsidRDefault="005E5097" w:rsidP="005E5097">
      <w:pPr>
        <w:pStyle w:val="CdigoFuente"/>
        <w:rPr>
          <w:lang w:val="en-US"/>
        </w:rPr>
      </w:pPr>
      <w:r w:rsidRPr="005E5097">
        <w:rPr>
          <w:lang w:val="en-US"/>
        </w:rPr>
        <w:t xml:space="preserve">    "Mail": [</w:t>
      </w:r>
    </w:p>
    <w:p w14:paraId="0984BB87" w14:textId="77777777" w:rsidR="005E5097" w:rsidRPr="005E5097" w:rsidRDefault="005E5097" w:rsidP="005E5097">
      <w:pPr>
        <w:pStyle w:val="CdigoFuente"/>
        <w:rPr>
          <w:lang w:val="en-US"/>
        </w:rPr>
      </w:pPr>
      <w:r w:rsidRPr="005E5097">
        <w:rPr>
          <w:lang w:val="en-US"/>
        </w:rPr>
        <w:t xml:space="preserve">      {</w:t>
      </w:r>
    </w:p>
    <w:p w14:paraId="441AE935" w14:textId="77777777" w:rsidR="005E5097" w:rsidRPr="005E5097" w:rsidRDefault="005E5097" w:rsidP="005E5097">
      <w:pPr>
        <w:pStyle w:val="CdigoFuente"/>
        <w:rPr>
          <w:lang w:val="en-US"/>
        </w:rPr>
      </w:pPr>
      <w:r w:rsidRPr="005E5097">
        <w:rPr>
          <w:lang w:val="en-US"/>
        </w:rPr>
        <w:t xml:space="preserve">        "name": "from",</w:t>
      </w:r>
    </w:p>
    <w:p w14:paraId="577174D0" w14:textId="77777777" w:rsidR="005E5097" w:rsidRPr="005E5097" w:rsidRDefault="005E5097" w:rsidP="005E5097">
      <w:pPr>
        <w:pStyle w:val="CdigoFuente"/>
        <w:rPr>
          <w:lang w:val="en-US"/>
        </w:rPr>
      </w:pPr>
      <w:r w:rsidRPr="005E5097">
        <w:rPr>
          <w:lang w:val="en-US"/>
        </w:rPr>
        <w:t xml:space="preserve">        "type": "Person"</w:t>
      </w:r>
    </w:p>
    <w:p w14:paraId="369B323E" w14:textId="77777777" w:rsidR="005E5097" w:rsidRPr="005E5097" w:rsidRDefault="005E5097" w:rsidP="005E5097">
      <w:pPr>
        <w:pStyle w:val="CdigoFuente"/>
        <w:rPr>
          <w:lang w:val="en-US"/>
        </w:rPr>
      </w:pPr>
      <w:r w:rsidRPr="005E5097">
        <w:rPr>
          <w:lang w:val="en-US"/>
        </w:rPr>
        <w:t xml:space="preserve">      },</w:t>
      </w:r>
    </w:p>
    <w:p w14:paraId="7AE356D3" w14:textId="77777777" w:rsidR="005E5097" w:rsidRPr="005E5097" w:rsidRDefault="005E5097" w:rsidP="005E5097">
      <w:pPr>
        <w:pStyle w:val="CdigoFuente"/>
        <w:rPr>
          <w:lang w:val="en-US"/>
        </w:rPr>
      </w:pPr>
      <w:r w:rsidRPr="005E5097">
        <w:rPr>
          <w:lang w:val="en-US"/>
        </w:rPr>
        <w:lastRenderedPageBreak/>
        <w:t xml:space="preserve">      {</w:t>
      </w:r>
    </w:p>
    <w:p w14:paraId="7E86E8D7" w14:textId="77777777" w:rsidR="005E5097" w:rsidRPr="005E5097" w:rsidRDefault="005E5097" w:rsidP="005E5097">
      <w:pPr>
        <w:pStyle w:val="CdigoFuente"/>
        <w:rPr>
          <w:lang w:val="en-US"/>
        </w:rPr>
      </w:pPr>
      <w:r w:rsidRPr="005E5097">
        <w:rPr>
          <w:lang w:val="en-US"/>
        </w:rPr>
        <w:t xml:space="preserve">        "name": "to",</w:t>
      </w:r>
    </w:p>
    <w:p w14:paraId="189F7A9E" w14:textId="77777777" w:rsidR="005E5097" w:rsidRPr="005E5097" w:rsidRDefault="005E5097" w:rsidP="005E5097">
      <w:pPr>
        <w:pStyle w:val="CdigoFuente"/>
        <w:rPr>
          <w:lang w:val="en-US"/>
        </w:rPr>
      </w:pPr>
      <w:r w:rsidRPr="005E5097">
        <w:rPr>
          <w:lang w:val="en-US"/>
        </w:rPr>
        <w:t xml:space="preserve">        "type": "Person[]"</w:t>
      </w:r>
    </w:p>
    <w:p w14:paraId="392FB247" w14:textId="77777777" w:rsidR="005E5097" w:rsidRPr="005E5097" w:rsidRDefault="005E5097" w:rsidP="005E5097">
      <w:pPr>
        <w:pStyle w:val="CdigoFuente"/>
        <w:rPr>
          <w:lang w:val="en-US"/>
        </w:rPr>
      </w:pPr>
      <w:r w:rsidRPr="005E5097">
        <w:rPr>
          <w:lang w:val="en-US"/>
        </w:rPr>
        <w:t xml:space="preserve">      },</w:t>
      </w:r>
    </w:p>
    <w:p w14:paraId="75D70E14" w14:textId="77777777" w:rsidR="005E5097" w:rsidRPr="005E5097" w:rsidRDefault="005E5097" w:rsidP="005E5097">
      <w:pPr>
        <w:pStyle w:val="CdigoFuente"/>
        <w:rPr>
          <w:lang w:val="en-US"/>
        </w:rPr>
      </w:pPr>
      <w:r w:rsidRPr="005E5097">
        <w:rPr>
          <w:lang w:val="en-US"/>
        </w:rPr>
        <w:t xml:space="preserve">      {</w:t>
      </w:r>
    </w:p>
    <w:p w14:paraId="56440F9F" w14:textId="77777777" w:rsidR="005E5097" w:rsidRPr="005E5097" w:rsidRDefault="005E5097" w:rsidP="005E5097">
      <w:pPr>
        <w:pStyle w:val="CdigoFuente"/>
        <w:rPr>
          <w:lang w:val="en-US"/>
        </w:rPr>
      </w:pPr>
      <w:r w:rsidRPr="005E5097">
        <w:rPr>
          <w:lang w:val="en-US"/>
        </w:rPr>
        <w:t xml:space="preserve">        "name": "contents",</w:t>
      </w:r>
    </w:p>
    <w:p w14:paraId="0C18386E" w14:textId="77777777" w:rsidR="005E5097" w:rsidRPr="005E5097" w:rsidRDefault="005E5097" w:rsidP="005E5097">
      <w:pPr>
        <w:pStyle w:val="CdigoFuente"/>
        <w:rPr>
          <w:lang w:val="en-US"/>
        </w:rPr>
      </w:pPr>
      <w:r w:rsidRPr="005E5097">
        <w:rPr>
          <w:lang w:val="en-US"/>
        </w:rPr>
        <w:t xml:space="preserve">        "type": "string"</w:t>
      </w:r>
    </w:p>
    <w:p w14:paraId="18399C7F" w14:textId="77777777" w:rsidR="005E5097" w:rsidRPr="005E5097" w:rsidRDefault="005E5097" w:rsidP="005E5097">
      <w:pPr>
        <w:pStyle w:val="CdigoFuente"/>
        <w:rPr>
          <w:lang w:val="en-US"/>
        </w:rPr>
      </w:pPr>
      <w:r w:rsidRPr="005E5097">
        <w:rPr>
          <w:lang w:val="en-US"/>
        </w:rPr>
        <w:t xml:space="preserve">      }</w:t>
      </w:r>
    </w:p>
    <w:p w14:paraId="75356104" w14:textId="77777777" w:rsidR="005E5097" w:rsidRPr="005E5097" w:rsidRDefault="005E5097" w:rsidP="005E5097">
      <w:pPr>
        <w:pStyle w:val="CdigoFuente"/>
        <w:rPr>
          <w:lang w:val="en-US"/>
        </w:rPr>
      </w:pPr>
      <w:r w:rsidRPr="005E5097">
        <w:rPr>
          <w:lang w:val="en-US"/>
        </w:rPr>
        <w:t xml:space="preserve">    ],</w:t>
      </w:r>
    </w:p>
    <w:p w14:paraId="1BD7CF17" w14:textId="77777777" w:rsidR="005E5097" w:rsidRPr="005E5097" w:rsidRDefault="005E5097" w:rsidP="005E5097">
      <w:pPr>
        <w:pStyle w:val="CdigoFuente"/>
        <w:rPr>
          <w:lang w:val="en-US"/>
        </w:rPr>
      </w:pPr>
      <w:r w:rsidRPr="005E5097">
        <w:rPr>
          <w:lang w:val="en-US"/>
        </w:rPr>
        <w:t xml:space="preserve">    "Person": [</w:t>
      </w:r>
    </w:p>
    <w:p w14:paraId="413069EA" w14:textId="77777777" w:rsidR="005E5097" w:rsidRPr="005E5097" w:rsidRDefault="005E5097" w:rsidP="005E5097">
      <w:pPr>
        <w:pStyle w:val="CdigoFuente"/>
        <w:rPr>
          <w:lang w:val="en-US"/>
        </w:rPr>
      </w:pPr>
      <w:r w:rsidRPr="005E5097">
        <w:rPr>
          <w:lang w:val="en-US"/>
        </w:rPr>
        <w:t xml:space="preserve">      {</w:t>
      </w:r>
    </w:p>
    <w:p w14:paraId="795C1790" w14:textId="77777777" w:rsidR="005E5097" w:rsidRPr="005E5097" w:rsidRDefault="005E5097" w:rsidP="005E5097">
      <w:pPr>
        <w:pStyle w:val="CdigoFuente"/>
        <w:rPr>
          <w:lang w:val="en-US"/>
        </w:rPr>
      </w:pPr>
      <w:r w:rsidRPr="005E5097">
        <w:rPr>
          <w:lang w:val="en-US"/>
        </w:rPr>
        <w:t xml:space="preserve">        "name": "name",</w:t>
      </w:r>
    </w:p>
    <w:p w14:paraId="5D00DC2F" w14:textId="77777777" w:rsidR="005E5097" w:rsidRPr="005E5097" w:rsidRDefault="005E5097" w:rsidP="005E5097">
      <w:pPr>
        <w:pStyle w:val="CdigoFuente"/>
        <w:rPr>
          <w:lang w:val="en-US"/>
        </w:rPr>
      </w:pPr>
      <w:r w:rsidRPr="005E5097">
        <w:rPr>
          <w:lang w:val="en-US"/>
        </w:rPr>
        <w:t xml:space="preserve">        "type": "string"</w:t>
      </w:r>
    </w:p>
    <w:p w14:paraId="050BCE12" w14:textId="77777777" w:rsidR="005E5097" w:rsidRDefault="005E5097" w:rsidP="005E5097">
      <w:pPr>
        <w:pStyle w:val="CdigoFuente"/>
      </w:pPr>
      <w:r w:rsidRPr="005E5097">
        <w:rPr>
          <w:lang w:val="en-US"/>
        </w:rPr>
        <w:t xml:space="preserve">      </w:t>
      </w:r>
      <w:r>
        <w:t>},</w:t>
      </w:r>
    </w:p>
    <w:p w14:paraId="30ED3798" w14:textId="77777777" w:rsidR="005E5097" w:rsidRDefault="005E5097" w:rsidP="005E5097">
      <w:pPr>
        <w:pStyle w:val="CdigoFuente"/>
      </w:pPr>
      <w:r>
        <w:t xml:space="preserve">      {</w:t>
      </w:r>
    </w:p>
    <w:p w14:paraId="177A9EC2" w14:textId="77777777" w:rsidR="005E5097" w:rsidRDefault="005E5097" w:rsidP="005E5097">
      <w:pPr>
        <w:pStyle w:val="CdigoFuente"/>
      </w:pPr>
      <w:r>
        <w:t xml:space="preserve">        "name": "wallets",</w:t>
      </w:r>
    </w:p>
    <w:p w14:paraId="56293877" w14:textId="77777777" w:rsidR="005E5097" w:rsidRDefault="005E5097" w:rsidP="005E5097">
      <w:pPr>
        <w:pStyle w:val="CdigoFuente"/>
      </w:pPr>
      <w:r>
        <w:t xml:space="preserve">        "type": "address[]"</w:t>
      </w:r>
    </w:p>
    <w:p w14:paraId="06680BB8" w14:textId="77777777" w:rsidR="005E5097" w:rsidRDefault="005E5097" w:rsidP="005E5097">
      <w:pPr>
        <w:pStyle w:val="CdigoFuente"/>
      </w:pPr>
      <w:r>
        <w:t xml:space="preserve">      }</w:t>
      </w:r>
    </w:p>
    <w:p w14:paraId="67F084D7" w14:textId="60964731" w:rsidR="0073528B" w:rsidRDefault="005E5097" w:rsidP="005E5097">
      <w:pPr>
        <w:pStyle w:val="CdigoFuente"/>
      </w:pPr>
      <w:r>
        <w:t xml:space="preserve">    ]</w:t>
      </w:r>
    </w:p>
    <w:p w14:paraId="38B9A261" w14:textId="77777777" w:rsidR="0073528B" w:rsidRDefault="0073528B" w:rsidP="00D16CC3">
      <w:pPr>
        <w:ind w:left="709" w:hanging="709"/>
      </w:pPr>
    </w:p>
    <w:p w14:paraId="045FFEA7" w14:textId="1FA6A220" w:rsidR="00D16CC3" w:rsidRDefault="00D16CC3" w:rsidP="00D16CC3">
      <w:pPr>
        <w:ind w:left="709"/>
      </w:pPr>
      <w:r>
        <w:t>La asignación de los tipos es muy importante por lo que se explicará más adelante. También es</w:t>
      </w:r>
      <w:r w:rsidR="002D2CAC">
        <w:t xml:space="preserve"> muy importante ver que, todas las variables que se han establecido, tienen un tipo de variable asignada en la estructura Types.</w:t>
      </w:r>
    </w:p>
    <w:p w14:paraId="68322F2D" w14:textId="77777777" w:rsidR="002D2CAC" w:rsidRDefault="002D2CAC" w:rsidP="002D2CAC"/>
    <w:p w14:paraId="4FD16BF4" w14:textId="77777777" w:rsidR="00AA211D" w:rsidRDefault="0084702F" w:rsidP="00AA211D">
      <w:pPr>
        <w:pStyle w:val="Prrafodelista"/>
        <w:numPr>
          <w:ilvl w:val="0"/>
          <w:numId w:val="44"/>
        </w:numPr>
      </w:pPr>
      <w:r>
        <w:t>En el segundo paso</w:t>
      </w:r>
      <w:r w:rsidR="00D5597F">
        <w:t xml:space="preserve"> hay que diseñar el </w:t>
      </w:r>
      <w:r w:rsidR="00D5597F">
        <w:rPr>
          <w:i/>
          <w:iCs/>
        </w:rPr>
        <w:t>domain separator</w:t>
      </w:r>
      <w:r w:rsidR="00D5597F">
        <w:t xml:space="preserve">. Este es </w:t>
      </w:r>
      <w:r w:rsidR="00C149C4">
        <w:t>una estructura de datos, al igual que los del paso 1, que sirve para diferenciar</w:t>
      </w:r>
      <w:r w:rsidR="0061008A">
        <w:t xml:space="preserve"> la función de firma de dicha aplicación con otras que puedan existir (evita conflictos de funciones similares entre aplicaciones). A continuación se muestra </w:t>
      </w:r>
      <w:r w:rsidR="000A1F17">
        <w:t>la creación de la estructura del separador de dominio, sus asignaciones de valores y l</w:t>
      </w:r>
      <w:r w:rsidR="00AA211D">
        <w:t>a estructura y definición de los tipos:</w:t>
      </w:r>
    </w:p>
    <w:p w14:paraId="38D25201" w14:textId="7C11BECB" w:rsidR="00AA211D" w:rsidRPr="00BC490B" w:rsidRDefault="00AA211D" w:rsidP="00AA211D">
      <w:pPr>
        <w:pStyle w:val="CdigoFuente"/>
        <w:rPr>
          <w:lang w:val="en-US"/>
        </w:rPr>
      </w:pPr>
      <w:r w:rsidRPr="00BD7C19">
        <w:rPr>
          <w:lang w:val="en-US"/>
        </w:rPr>
        <w:br/>
      </w:r>
      <w:r w:rsidRPr="00BC490B">
        <w:rPr>
          <w:lang w:val="en-US"/>
        </w:rPr>
        <w:t>"domain": {</w:t>
      </w:r>
    </w:p>
    <w:p w14:paraId="77A0BB23" w14:textId="77777777" w:rsidR="00AA211D" w:rsidRPr="00BC490B" w:rsidRDefault="00AA211D" w:rsidP="00AA211D">
      <w:pPr>
        <w:pStyle w:val="CdigoFuente"/>
        <w:rPr>
          <w:lang w:val="en-US"/>
        </w:rPr>
      </w:pPr>
      <w:r w:rsidRPr="00BC490B">
        <w:rPr>
          <w:lang w:val="en-US"/>
        </w:rPr>
        <w:t xml:space="preserve">    "chainId": "0x1",</w:t>
      </w:r>
    </w:p>
    <w:p w14:paraId="6C38388E" w14:textId="77777777" w:rsidR="00AA211D" w:rsidRPr="00BC490B" w:rsidRDefault="00AA211D" w:rsidP="00AA211D">
      <w:pPr>
        <w:pStyle w:val="CdigoFuente"/>
        <w:rPr>
          <w:lang w:val="en-US"/>
        </w:rPr>
      </w:pPr>
      <w:r w:rsidRPr="00BC490B">
        <w:rPr>
          <w:lang w:val="en-US"/>
        </w:rPr>
        <w:t xml:space="preserve">    "name": "Ether Mail",</w:t>
      </w:r>
    </w:p>
    <w:p w14:paraId="43DE8FC1" w14:textId="77777777" w:rsidR="00AA211D" w:rsidRPr="00BC490B" w:rsidRDefault="00AA211D" w:rsidP="00AA211D">
      <w:pPr>
        <w:pStyle w:val="CdigoFuente"/>
        <w:rPr>
          <w:lang w:val="en-US"/>
        </w:rPr>
      </w:pPr>
      <w:r w:rsidRPr="00BC490B">
        <w:rPr>
          <w:lang w:val="en-US"/>
        </w:rPr>
        <w:t xml:space="preserve">    "verifyingContract": "0xCcCCccccCCCCcCCCCCCcCcCccCcCCCcCcccccccC",</w:t>
      </w:r>
    </w:p>
    <w:p w14:paraId="4C3DB5CE" w14:textId="77777777" w:rsidR="00AA211D" w:rsidRPr="00BC490B" w:rsidRDefault="00AA211D" w:rsidP="00AA211D">
      <w:pPr>
        <w:pStyle w:val="CdigoFuente"/>
        <w:rPr>
          <w:lang w:val="en-US"/>
        </w:rPr>
      </w:pPr>
      <w:r w:rsidRPr="00BC490B">
        <w:rPr>
          <w:lang w:val="en-US"/>
        </w:rPr>
        <w:t xml:space="preserve">    "version": "1"</w:t>
      </w:r>
    </w:p>
    <w:p w14:paraId="570A88B3" w14:textId="76747FBE" w:rsidR="00AA211D" w:rsidRPr="00BC490B" w:rsidRDefault="00AA211D" w:rsidP="00AA211D">
      <w:pPr>
        <w:pStyle w:val="CdigoFuente"/>
        <w:rPr>
          <w:lang w:val="en-US"/>
        </w:rPr>
      </w:pPr>
      <w:r w:rsidRPr="00BC490B">
        <w:rPr>
          <w:lang w:val="en-US"/>
        </w:rPr>
        <w:t xml:space="preserve">  }</w:t>
      </w:r>
    </w:p>
    <w:p w14:paraId="13C9DB5B" w14:textId="77777777" w:rsidR="003C7FFB" w:rsidRPr="003C7FFB" w:rsidRDefault="003C7FFB" w:rsidP="003C7FFB">
      <w:pPr>
        <w:pStyle w:val="CdigoFuente"/>
        <w:rPr>
          <w:lang w:val="en-US"/>
        </w:rPr>
      </w:pPr>
      <w:r w:rsidRPr="003C7FFB">
        <w:rPr>
          <w:lang w:val="en-US"/>
        </w:rPr>
        <w:t xml:space="preserve">  "types": {</w:t>
      </w:r>
    </w:p>
    <w:p w14:paraId="41F0E66F" w14:textId="77777777" w:rsidR="003C7FFB" w:rsidRPr="003C7FFB" w:rsidRDefault="003C7FFB" w:rsidP="003C7FFB">
      <w:pPr>
        <w:pStyle w:val="CdigoFuente"/>
        <w:rPr>
          <w:lang w:val="en-US"/>
        </w:rPr>
      </w:pPr>
      <w:r w:rsidRPr="003C7FFB">
        <w:rPr>
          <w:lang w:val="en-US"/>
        </w:rPr>
        <w:t xml:space="preserve">    "EIP712Domain": [</w:t>
      </w:r>
    </w:p>
    <w:p w14:paraId="51C508E4" w14:textId="77777777" w:rsidR="003C7FFB" w:rsidRPr="003C7FFB" w:rsidRDefault="003C7FFB" w:rsidP="003C7FFB">
      <w:pPr>
        <w:pStyle w:val="CdigoFuente"/>
        <w:rPr>
          <w:lang w:val="en-US"/>
        </w:rPr>
      </w:pPr>
      <w:r w:rsidRPr="003C7FFB">
        <w:rPr>
          <w:lang w:val="en-US"/>
        </w:rPr>
        <w:t xml:space="preserve">      {</w:t>
      </w:r>
    </w:p>
    <w:p w14:paraId="0EF2E122" w14:textId="77777777" w:rsidR="003C7FFB" w:rsidRPr="003C7FFB" w:rsidRDefault="003C7FFB" w:rsidP="003C7FFB">
      <w:pPr>
        <w:pStyle w:val="CdigoFuente"/>
        <w:rPr>
          <w:lang w:val="en-US"/>
        </w:rPr>
      </w:pPr>
      <w:r w:rsidRPr="003C7FFB">
        <w:rPr>
          <w:lang w:val="en-US"/>
        </w:rPr>
        <w:t xml:space="preserve">        "name": "name",</w:t>
      </w:r>
    </w:p>
    <w:p w14:paraId="16B381B6" w14:textId="77777777" w:rsidR="003C7FFB" w:rsidRPr="003C7FFB" w:rsidRDefault="003C7FFB" w:rsidP="003C7FFB">
      <w:pPr>
        <w:pStyle w:val="CdigoFuente"/>
        <w:rPr>
          <w:lang w:val="en-US"/>
        </w:rPr>
      </w:pPr>
      <w:r w:rsidRPr="003C7FFB">
        <w:rPr>
          <w:lang w:val="en-US"/>
        </w:rPr>
        <w:lastRenderedPageBreak/>
        <w:t xml:space="preserve">        "type": "string"</w:t>
      </w:r>
    </w:p>
    <w:p w14:paraId="7F83EAF8" w14:textId="77777777" w:rsidR="003C7FFB" w:rsidRPr="003C7FFB" w:rsidRDefault="003C7FFB" w:rsidP="003C7FFB">
      <w:pPr>
        <w:pStyle w:val="CdigoFuente"/>
        <w:rPr>
          <w:lang w:val="en-US"/>
        </w:rPr>
      </w:pPr>
      <w:r w:rsidRPr="003C7FFB">
        <w:rPr>
          <w:lang w:val="en-US"/>
        </w:rPr>
        <w:t xml:space="preserve">      },</w:t>
      </w:r>
    </w:p>
    <w:p w14:paraId="02DA33B8" w14:textId="77777777" w:rsidR="003C7FFB" w:rsidRPr="003C7FFB" w:rsidRDefault="003C7FFB" w:rsidP="003C7FFB">
      <w:pPr>
        <w:pStyle w:val="CdigoFuente"/>
        <w:rPr>
          <w:lang w:val="en-US"/>
        </w:rPr>
      </w:pPr>
      <w:r w:rsidRPr="003C7FFB">
        <w:rPr>
          <w:lang w:val="en-US"/>
        </w:rPr>
        <w:t xml:space="preserve">      {</w:t>
      </w:r>
    </w:p>
    <w:p w14:paraId="07FEC4A2" w14:textId="77777777" w:rsidR="003C7FFB" w:rsidRPr="003C7FFB" w:rsidRDefault="003C7FFB" w:rsidP="003C7FFB">
      <w:pPr>
        <w:pStyle w:val="CdigoFuente"/>
        <w:rPr>
          <w:lang w:val="en-US"/>
        </w:rPr>
      </w:pPr>
      <w:r w:rsidRPr="003C7FFB">
        <w:rPr>
          <w:lang w:val="en-US"/>
        </w:rPr>
        <w:t xml:space="preserve">        "name": "version",</w:t>
      </w:r>
    </w:p>
    <w:p w14:paraId="53CA2377" w14:textId="77777777" w:rsidR="003C7FFB" w:rsidRPr="003C7FFB" w:rsidRDefault="003C7FFB" w:rsidP="003C7FFB">
      <w:pPr>
        <w:pStyle w:val="CdigoFuente"/>
        <w:rPr>
          <w:lang w:val="en-US"/>
        </w:rPr>
      </w:pPr>
      <w:r w:rsidRPr="003C7FFB">
        <w:rPr>
          <w:lang w:val="en-US"/>
        </w:rPr>
        <w:t xml:space="preserve">        "type": "string"</w:t>
      </w:r>
    </w:p>
    <w:p w14:paraId="0CBF67F0" w14:textId="77777777" w:rsidR="003C7FFB" w:rsidRPr="003C7FFB" w:rsidRDefault="003C7FFB" w:rsidP="003C7FFB">
      <w:pPr>
        <w:pStyle w:val="CdigoFuente"/>
        <w:rPr>
          <w:lang w:val="en-US"/>
        </w:rPr>
      </w:pPr>
      <w:r w:rsidRPr="003C7FFB">
        <w:rPr>
          <w:lang w:val="en-US"/>
        </w:rPr>
        <w:t xml:space="preserve">      },</w:t>
      </w:r>
    </w:p>
    <w:p w14:paraId="260312F8" w14:textId="77777777" w:rsidR="003C7FFB" w:rsidRPr="003C7FFB" w:rsidRDefault="003C7FFB" w:rsidP="003C7FFB">
      <w:pPr>
        <w:pStyle w:val="CdigoFuente"/>
        <w:rPr>
          <w:lang w:val="en-US"/>
        </w:rPr>
      </w:pPr>
      <w:r w:rsidRPr="003C7FFB">
        <w:rPr>
          <w:lang w:val="en-US"/>
        </w:rPr>
        <w:t xml:space="preserve">      {</w:t>
      </w:r>
    </w:p>
    <w:p w14:paraId="5EFB7115" w14:textId="77777777" w:rsidR="003C7FFB" w:rsidRPr="003C7FFB" w:rsidRDefault="003C7FFB" w:rsidP="003C7FFB">
      <w:pPr>
        <w:pStyle w:val="CdigoFuente"/>
        <w:rPr>
          <w:lang w:val="en-US"/>
        </w:rPr>
      </w:pPr>
      <w:r w:rsidRPr="003C7FFB">
        <w:rPr>
          <w:lang w:val="en-US"/>
        </w:rPr>
        <w:t xml:space="preserve">        "name": "chainId",</w:t>
      </w:r>
    </w:p>
    <w:p w14:paraId="6F2E2D49" w14:textId="77777777" w:rsidR="003C7FFB" w:rsidRPr="003C7FFB" w:rsidRDefault="003C7FFB" w:rsidP="003C7FFB">
      <w:pPr>
        <w:pStyle w:val="CdigoFuente"/>
        <w:rPr>
          <w:lang w:val="en-US"/>
        </w:rPr>
      </w:pPr>
      <w:r w:rsidRPr="003C7FFB">
        <w:rPr>
          <w:lang w:val="en-US"/>
        </w:rPr>
        <w:t xml:space="preserve">        "type": "uint256"</w:t>
      </w:r>
    </w:p>
    <w:p w14:paraId="598C309F" w14:textId="77777777" w:rsidR="003C7FFB" w:rsidRPr="00BC490B" w:rsidRDefault="003C7FFB" w:rsidP="003C7FFB">
      <w:pPr>
        <w:pStyle w:val="CdigoFuente"/>
        <w:rPr>
          <w:lang w:val="es-ES"/>
        </w:rPr>
      </w:pPr>
      <w:r w:rsidRPr="003C7FFB">
        <w:rPr>
          <w:lang w:val="en-US"/>
        </w:rPr>
        <w:t xml:space="preserve">      </w:t>
      </w:r>
      <w:r w:rsidRPr="00BC490B">
        <w:rPr>
          <w:lang w:val="es-ES"/>
        </w:rPr>
        <w:t>},</w:t>
      </w:r>
    </w:p>
    <w:p w14:paraId="72321B33" w14:textId="77777777" w:rsidR="003C7FFB" w:rsidRPr="00BC490B" w:rsidRDefault="003C7FFB" w:rsidP="003C7FFB">
      <w:pPr>
        <w:pStyle w:val="CdigoFuente"/>
        <w:rPr>
          <w:lang w:val="es-ES"/>
        </w:rPr>
      </w:pPr>
      <w:r w:rsidRPr="00BC490B">
        <w:rPr>
          <w:lang w:val="es-ES"/>
        </w:rPr>
        <w:t xml:space="preserve">      {</w:t>
      </w:r>
    </w:p>
    <w:p w14:paraId="074A72C2" w14:textId="77777777" w:rsidR="003C7FFB" w:rsidRPr="00BC490B" w:rsidRDefault="003C7FFB" w:rsidP="003C7FFB">
      <w:pPr>
        <w:pStyle w:val="CdigoFuente"/>
        <w:rPr>
          <w:lang w:val="es-ES"/>
        </w:rPr>
      </w:pPr>
      <w:r w:rsidRPr="00BC490B">
        <w:rPr>
          <w:lang w:val="es-ES"/>
        </w:rPr>
        <w:t xml:space="preserve">        "name": "verifyingContract",</w:t>
      </w:r>
    </w:p>
    <w:p w14:paraId="4E214070" w14:textId="77777777" w:rsidR="003C7FFB" w:rsidRPr="00BC490B" w:rsidRDefault="003C7FFB" w:rsidP="003C7FFB">
      <w:pPr>
        <w:pStyle w:val="CdigoFuente"/>
        <w:rPr>
          <w:lang w:val="es-ES"/>
        </w:rPr>
      </w:pPr>
      <w:r w:rsidRPr="00BC490B">
        <w:rPr>
          <w:lang w:val="es-ES"/>
        </w:rPr>
        <w:t xml:space="preserve">        "type": "address"</w:t>
      </w:r>
    </w:p>
    <w:p w14:paraId="6CB1D8DC" w14:textId="77777777" w:rsidR="003C7FFB" w:rsidRDefault="003C7FFB" w:rsidP="003C7FFB">
      <w:pPr>
        <w:pStyle w:val="CdigoFuente"/>
      </w:pPr>
      <w:r w:rsidRPr="00BC490B">
        <w:rPr>
          <w:lang w:val="es-ES"/>
        </w:rPr>
        <w:t xml:space="preserve">      </w:t>
      </w:r>
      <w:r>
        <w:t>}</w:t>
      </w:r>
    </w:p>
    <w:p w14:paraId="074EB635" w14:textId="7DD95765" w:rsidR="00AA211D" w:rsidRDefault="003C7FFB" w:rsidP="003C7FFB">
      <w:pPr>
        <w:pStyle w:val="CdigoFuente"/>
      </w:pPr>
      <w:r>
        <w:t xml:space="preserve">    ],</w:t>
      </w:r>
    </w:p>
    <w:p w14:paraId="52875E3C" w14:textId="6652205B" w:rsidR="003C7FFB" w:rsidRDefault="003C7FFB" w:rsidP="003C7FFB">
      <w:pPr>
        <w:pStyle w:val="CdigoFuente"/>
      </w:pPr>
      <w:r>
        <w:t xml:space="preserve">  }</w:t>
      </w:r>
    </w:p>
    <w:p w14:paraId="5FC52F8E" w14:textId="20F78B69" w:rsidR="00D16CC3" w:rsidRDefault="00D16CC3" w:rsidP="005C77C7"/>
    <w:p w14:paraId="6DB8DF23" w14:textId="659CD882" w:rsidR="003C7FFB" w:rsidRDefault="003C7FFB" w:rsidP="003C7FFB">
      <w:pPr>
        <w:ind w:left="709"/>
      </w:pPr>
      <w:r>
        <w:t xml:space="preserve">Al igual que antes, es muy importante que </w:t>
      </w:r>
      <w:r w:rsidR="004B2CEC">
        <w:t xml:space="preserve">todas las variables usadas en </w:t>
      </w:r>
      <w:r w:rsidR="00710642">
        <w:t>el separador estén bien definidas con sus tipos. En el EIP-712 se especifica que,</w:t>
      </w:r>
      <w:r w:rsidR="00080317">
        <w:t xml:space="preserve"> este separador debe de contener las variables:</w:t>
      </w:r>
    </w:p>
    <w:p w14:paraId="3879F8C0" w14:textId="50B541CF" w:rsidR="00080317" w:rsidRDefault="00080317" w:rsidP="00080317">
      <w:pPr>
        <w:pStyle w:val="Prrafodelista"/>
        <w:numPr>
          <w:ilvl w:val="1"/>
          <w:numId w:val="43"/>
        </w:numPr>
      </w:pPr>
      <w:r>
        <w:t xml:space="preserve">ChainID: este parámetro contiene el identificador de la red </w:t>
      </w:r>
      <w:r w:rsidR="00EC20AA">
        <w:t>en la que trabajan los contratos.</w:t>
      </w:r>
    </w:p>
    <w:p w14:paraId="16243942" w14:textId="0D38C5AE" w:rsidR="00EC20AA" w:rsidRDefault="00EC20AA" w:rsidP="00080317">
      <w:pPr>
        <w:pStyle w:val="Prrafodelista"/>
        <w:numPr>
          <w:ilvl w:val="1"/>
          <w:numId w:val="43"/>
        </w:numPr>
      </w:pPr>
      <w:r>
        <w:t>Name: Nombre que se le da al separador.</w:t>
      </w:r>
    </w:p>
    <w:p w14:paraId="450D4458" w14:textId="6B4E3FF6" w:rsidR="00EC20AA" w:rsidRDefault="00EC20AA" w:rsidP="00080317">
      <w:pPr>
        <w:pStyle w:val="Prrafodelista"/>
        <w:numPr>
          <w:ilvl w:val="1"/>
          <w:numId w:val="43"/>
        </w:numPr>
      </w:pPr>
      <w:r>
        <w:t>VerifyingContract: este contiene la dirección del contrato solidity que va a encargarse de certificar y validar las firmas de este método.</w:t>
      </w:r>
    </w:p>
    <w:p w14:paraId="2698132D" w14:textId="18A73F4D" w:rsidR="00EC20AA" w:rsidRDefault="00EC20AA" w:rsidP="00080317">
      <w:pPr>
        <w:pStyle w:val="Prrafodelista"/>
        <w:numPr>
          <w:ilvl w:val="1"/>
          <w:numId w:val="43"/>
        </w:numPr>
      </w:pPr>
      <w:r>
        <w:t>Version: Version empleada.</w:t>
      </w:r>
    </w:p>
    <w:p w14:paraId="21F48833" w14:textId="3BD82E0B" w:rsidR="00EC20AA" w:rsidRDefault="00EC20AA" w:rsidP="00080317">
      <w:pPr>
        <w:pStyle w:val="Prrafodelista"/>
        <w:numPr>
          <w:ilvl w:val="1"/>
          <w:numId w:val="43"/>
        </w:numPr>
      </w:pPr>
      <w:r>
        <w:t>Salt: coste de la firma en tipo salt (esto es opcional).</w:t>
      </w:r>
    </w:p>
    <w:p w14:paraId="40160FB9" w14:textId="15B4EC34" w:rsidR="00EC20AA" w:rsidRDefault="001F364E" w:rsidP="00EC20AA">
      <w:pPr>
        <w:pStyle w:val="Prrafodelista"/>
        <w:numPr>
          <w:ilvl w:val="0"/>
          <w:numId w:val="44"/>
        </w:numPr>
      </w:pPr>
      <w:r>
        <w:t xml:space="preserve">En este paso se define </w:t>
      </w:r>
      <w:r w:rsidR="0052071B">
        <w:t>y se programa el código encargado de realizar la firma.</w:t>
      </w:r>
    </w:p>
    <w:p w14:paraId="5FEB4029" w14:textId="0B6C2AE7" w:rsidR="0052071B" w:rsidRDefault="0052071B" w:rsidP="00EC20AA">
      <w:pPr>
        <w:pStyle w:val="Prrafodelista"/>
        <w:numPr>
          <w:ilvl w:val="0"/>
          <w:numId w:val="44"/>
        </w:numPr>
      </w:pPr>
      <w:r>
        <w:t>Por último, se crea el código encargado de verificar el contrato y autentificar el código de firma.</w:t>
      </w:r>
    </w:p>
    <w:p w14:paraId="38E343A3" w14:textId="2914FDCD" w:rsidR="00BC490B" w:rsidRDefault="00BC490B" w:rsidP="00BC490B">
      <w:pPr>
        <w:ind w:left="360"/>
      </w:pPr>
      <w:r>
        <w:t xml:space="preserve">Otro campo que se añade en el JSON que se firma es el </w:t>
      </w:r>
      <w:r>
        <w:rPr>
          <w:i/>
          <w:iCs/>
        </w:rPr>
        <w:t>primaryType</w:t>
      </w:r>
      <w:r>
        <w:t xml:space="preserve">. Este campo determina, de la lista de las variables, cual de ella es la principal. </w:t>
      </w:r>
      <w:r w:rsidR="00AB34E0">
        <w:t>La estructura que se define como primaria, es la que se muestra en la parte superior (y principal) del</w:t>
      </w:r>
      <w:r w:rsidR="00AB34E0">
        <w:rPr>
          <w:i/>
          <w:iCs/>
        </w:rPr>
        <w:t xml:space="preserve"> popup</w:t>
      </w:r>
      <w:r w:rsidR="00AB34E0">
        <w:t xml:space="preserve"> que se le presenta al usuario. Debido a esto, es muy importante esta clase, ya que es la </w:t>
      </w:r>
      <w:r w:rsidR="00AB34E0">
        <w:lastRenderedPageBreak/>
        <w:t xml:space="preserve">información que </w:t>
      </w:r>
      <w:r w:rsidR="00BB0182">
        <w:t>el usuario usará para determinar si todo está correcto y proceder a su firma.</w:t>
      </w:r>
    </w:p>
    <w:p w14:paraId="2F4594F6" w14:textId="2C6BB31F" w:rsidR="008E19E4" w:rsidRDefault="009E234F" w:rsidP="008E19E4">
      <w:pPr>
        <w:pStyle w:val="Ttulo3"/>
      </w:pPr>
      <w:bookmarkStart w:id="47" w:name="_Toc138446617"/>
      <w:r>
        <w:t>Creación de la base de datos</w:t>
      </w:r>
      <w:bookmarkEnd w:id="47"/>
    </w:p>
    <w:p w14:paraId="02671434" w14:textId="61BE29EE" w:rsidR="009E234F" w:rsidRDefault="00B01EA1" w:rsidP="009E234F">
      <w:r>
        <w:t xml:space="preserve">Uno de los objetivos principales de este trabajo es </w:t>
      </w:r>
      <w:r w:rsidR="00F5043F">
        <w:t xml:space="preserve">realizar un estudio en detalle sobre la seguridad de las aplicaciones reales que los usuarios usan alrededor del mundo todos los días. </w:t>
      </w:r>
      <w:r w:rsidR="00A15BD2">
        <w:t xml:space="preserve">Para poder llevar a cabo este estudio, primero se debe de recabar información de </w:t>
      </w:r>
      <w:r w:rsidR="00EB2CBE">
        <w:t>estas</w:t>
      </w:r>
      <w:r w:rsidR="00A15BD2">
        <w:t>. Por ello, para realizar el estudio sobre los tres métodos mencionados, ha habido la necesidad de crear una base de datos de la cual partir.</w:t>
      </w:r>
    </w:p>
    <w:p w14:paraId="33BB2EB5" w14:textId="7729F49F" w:rsidR="00A15BD2" w:rsidRDefault="00A15BD2" w:rsidP="009E234F">
      <w:r>
        <w:t>Esta base de datos se</w:t>
      </w:r>
      <w:r w:rsidR="004B78BB">
        <w:t xml:space="preserve"> ha creado de forma manual, obteniendo las aplicaciones más usadas de internet. Para obtener este listado, se ha empleado la página de </w:t>
      </w:r>
      <w:r w:rsidR="003B68A7">
        <w:t xml:space="preserve">DappRadar [9]. Como ya se ha citado anteriormente, esta página nos proporciona un listado con las aplicaciones descentralizadas que más tráfico generan en internet. Este dato es muy importante, ya que las que más tráfico generan, son las más usadas (no hay aplicaciones que aporten </w:t>
      </w:r>
      <w:r w:rsidR="00FE616A">
        <w:t>una lógica tan distinta como para aportar mucho tráfico con pocos usuarios).</w:t>
      </w:r>
    </w:p>
    <w:p w14:paraId="49FF847D" w14:textId="605E05DD" w:rsidR="002F065A" w:rsidRDefault="00055016" w:rsidP="009E234F">
      <w:r>
        <w:t xml:space="preserve">Gracias a esta página, se han obtenido </w:t>
      </w:r>
      <w:r w:rsidR="00392A4E">
        <w:t>alrededor de 800 aplicaciones</w:t>
      </w:r>
      <w:r w:rsidR="00E02E3D">
        <w:t xml:space="preserve">. Sobre todas las aplicaciones obtenidas para el estudio, se ha </w:t>
      </w:r>
      <w:r w:rsidR="00EB2CBE">
        <w:t>anotado en un documento tipo Excel sus repositorios de código (GitHub), y la presencia de estos tres métodos. Para esto último, se ha tenido que analizar todo el código fuente de cada una de las aplicaciones en busca de estos tres métodos de uno en uno. En esta fase quiero recalcar el gran trabajo que hay detrás de esta fase, la cual es muy importante para el correcto desarrollo del proyecto, pero que no es un objetivo.</w:t>
      </w:r>
      <w:r w:rsidR="002F065A">
        <w:t xml:space="preserve"> A continuación, se muestra un pantallazo del aspecto de esta base de datos:</w:t>
      </w:r>
    </w:p>
    <w:p w14:paraId="75523E81" w14:textId="77777777" w:rsidR="00ED1F6E" w:rsidRDefault="00ED1F6E" w:rsidP="00ED1F6E">
      <w:pPr>
        <w:keepNext/>
      </w:pPr>
      <w:r w:rsidRPr="00ED1F6E">
        <w:rPr>
          <w:noProof/>
        </w:rPr>
        <w:drawing>
          <wp:inline distT="0" distB="0" distL="0" distR="0" wp14:anchorId="3ACE0041" wp14:editId="4E816377">
            <wp:extent cx="5579745" cy="748665"/>
            <wp:effectExtent l="0" t="0" r="1905" b="0"/>
            <wp:docPr id="5781675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560" name="Imagen 1" descr="Interfaz de usuario gráfica&#10;&#10;Descripción generada automáticamente"/>
                    <pic:cNvPicPr/>
                  </pic:nvPicPr>
                  <pic:blipFill>
                    <a:blip r:embed="rId49"/>
                    <a:stretch>
                      <a:fillRect/>
                    </a:stretch>
                  </pic:blipFill>
                  <pic:spPr>
                    <a:xfrm>
                      <a:off x="0" y="0"/>
                      <a:ext cx="5579745" cy="748665"/>
                    </a:xfrm>
                    <a:prstGeom prst="rect">
                      <a:avLst/>
                    </a:prstGeom>
                  </pic:spPr>
                </pic:pic>
              </a:graphicData>
            </a:graphic>
          </wp:inline>
        </w:drawing>
      </w:r>
    </w:p>
    <w:p w14:paraId="632B5CB9" w14:textId="3A7017F3" w:rsidR="002F065A" w:rsidRDefault="00ED1F6E" w:rsidP="0033585E">
      <w:pPr>
        <w:pStyle w:val="Descripcin"/>
      </w:pPr>
      <w:bookmarkStart w:id="48" w:name="_Toc138445502"/>
      <w:r>
        <w:t xml:space="preserve">Ilustración </w:t>
      </w:r>
      <w:r>
        <w:fldChar w:fldCharType="begin"/>
      </w:r>
      <w:r>
        <w:instrText xml:space="preserve"> SEQ Ilustración \* ARABIC </w:instrText>
      </w:r>
      <w:r>
        <w:fldChar w:fldCharType="separate"/>
      </w:r>
      <w:r w:rsidR="00FD63BE">
        <w:rPr>
          <w:noProof/>
        </w:rPr>
        <w:t>14</w:t>
      </w:r>
      <w:r>
        <w:fldChar w:fldCharType="end"/>
      </w:r>
      <w:r>
        <w:t>: Ejemplo de la documentación de aplicaciones y los métodos</w:t>
      </w:r>
      <w:bookmarkEnd w:id="48"/>
    </w:p>
    <w:p w14:paraId="0ABED4D2" w14:textId="77777777" w:rsidR="00ED1F6E" w:rsidRDefault="00ED1F6E" w:rsidP="00ED1F6E"/>
    <w:p w14:paraId="7BE6F70D" w14:textId="4C72E356" w:rsidR="00ED1F6E" w:rsidRDefault="00ED1F6E" w:rsidP="00ED1F6E">
      <w:r>
        <w:lastRenderedPageBreak/>
        <w:t>En las columnas de los métodos</w:t>
      </w:r>
      <w:r w:rsidR="00431D62">
        <w:t xml:space="preserve">, los números azules que apareces en la </w:t>
      </w:r>
      <w:r w:rsidR="00DF5786">
        <w:t>tabla</w:t>
      </w:r>
      <w:r w:rsidR="00431D62">
        <w:t xml:space="preserve"> son el número de línea donde aparecen dichos métodos. Como estos repositorios tienen muchos archivos, y en muchos pueden aparecer, cada número tiene un hipervínculo al archivo</w:t>
      </w:r>
      <w:r w:rsidR="00DA45EB">
        <w:t>.</w:t>
      </w:r>
    </w:p>
    <w:p w14:paraId="1DCC09CC" w14:textId="4F7D9897" w:rsidR="00DA45EB" w:rsidRDefault="00DA45EB" w:rsidP="00ED1F6E">
      <w:r>
        <w:t xml:space="preserve">Para la búsqueda de </w:t>
      </w:r>
      <w:r w:rsidR="00097A68">
        <w:t>las líneas en las que aparece cada método, se empezó realizando una búsqueda con VSCode. Debido al tamaño de la base de datos</w:t>
      </w:r>
      <w:r w:rsidR="00F14687">
        <w:t xml:space="preserve">, se ha creado un programa Shell </w:t>
      </w:r>
      <w:r w:rsidR="007B1DEA">
        <w:t>que, recibe como entrada el nombre del archivo que contiene una lista de todas las direcciones de los repositorios. Posteriormente, pregunta por el nombre del archivo de salida</w:t>
      </w:r>
      <w:r w:rsidR="00041EB9">
        <w:t>, que contendrá el archivo y línea en la que se han detectado los métodos. Por último, pregunta si la petición de buscar los métodos se realiza en el contrato de verificación (solidity) o en el código fuente, como es este caso.</w:t>
      </w:r>
    </w:p>
    <w:p w14:paraId="29F14256" w14:textId="62E47CE0" w:rsidR="00F74F0A" w:rsidRDefault="00F74F0A" w:rsidP="00ED1F6E">
      <w:r>
        <w:t>Esta herramienta se puede encontrar en el repositorio creado para este proyecto [</w:t>
      </w:r>
      <w:r w:rsidR="0016229C">
        <w:t>23</w:t>
      </w:r>
      <w:r>
        <w:t>]. Para que esta herramienta funcione de forma correcta, también se debe de instalar una dependencia de GitHub [</w:t>
      </w:r>
      <w:r w:rsidR="00DB2EAE">
        <w:t>2</w:t>
      </w:r>
      <w:r w:rsidR="0016229C">
        <w:t>4</w:t>
      </w:r>
      <w:r>
        <w:t>].</w:t>
      </w:r>
    </w:p>
    <w:p w14:paraId="75BE376D" w14:textId="36A5458D" w:rsidR="009D192E" w:rsidRDefault="009D192E" w:rsidP="009D192E">
      <w:pPr>
        <w:pStyle w:val="Ttulo2"/>
      </w:pPr>
      <w:bookmarkStart w:id="49" w:name="_Toc138446618"/>
      <w:r>
        <w:t>Análisis de seguridad de eth_signTypedData</w:t>
      </w:r>
      <w:r w:rsidR="00854C60">
        <w:t>_v</w:t>
      </w:r>
      <w:r>
        <w:t>4</w:t>
      </w:r>
      <w:bookmarkEnd w:id="49"/>
    </w:p>
    <w:p w14:paraId="758B50C8" w14:textId="3A36FB77" w:rsidR="00854C60" w:rsidRDefault="00854C60" w:rsidP="00854C60">
      <w:r>
        <w:t>El siguiente proceso es estudiar la seguridad de los métodos. En este proyecto se ha decid</w:t>
      </w:r>
      <w:r w:rsidR="002B36A5">
        <w:t xml:space="preserve">ido centrar la atención en este método. Esto se debe a que </w:t>
      </w:r>
      <w:r w:rsidR="00BC4BCD">
        <w:t xml:space="preserve">este método </w:t>
      </w:r>
      <w:r w:rsidR="00646968">
        <w:t>representa un gran</w:t>
      </w:r>
      <w:r w:rsidR="00BA0FFD">
        <w:t xml:space="preserve"> porcentaje de las funciones que implementan las aplicaciones.</w:t>
      </w:r>
      <w:r w:rsidR="0021732B">
        <w:t xml:space="preserve"> Para el estudio, lo más importante es la </w:t>
      </w:r>
      <w:r w:rsidR="00A645FD">
        <w:t xml:space="preserve">implementación de este método. Ya que se ha creado una base de datos detectando en que aplicaciones y qué líneas y archivos se encuentra este método, hay que determinar que es lo que puede hacer este método </w:t>
      </w:r>
      <w:r w:rsidR="002742CB">
        <w:t>inseguro.</w:t>
      </w:r>
    </w:p>
    <w:p w14:paraId="720C9CF7" w14:textId="342323E1" w:rsidR="00B76875" w:rsidRDefault="00B76875" w:rsidP="00854C60">
      <w:r>
        <w:t xml:space="preserve">El código y la implementación que se va a </w:t>
      </w:r>
      <w:r w:rsidR="00946380">
        <w:t>estudiar</w:t>
      </w:r>
      <w:r>
        <w:t xml:space="preserve"> es la mostrada en la sección anterior</w:t>
      </w:r>
      <w:r w:rsidR="00664CDE">
        <w:t>. Ese código mostrado es el código de ejemplo propuesto por Metamask en su documentación.</w:t>
      </w:r>
      <w:r w:rsidR="00B26254">
        <w:t xml:space="preserve"> Este ejemplo, como comentado, contiene varias</w:t>
      </w:r>
      <w:r w:rsidR="00BA4E58">
        <w:t xml:space="preserve"> carteras de destino, un mensaje que se muestra al usuario, etc. Esto es gracias a que, este método </w:t>
      </w:r>
      <w:r w:rsidR="008116B0">
        <w:t xml:space="preserve">habilita una flexibilidad que en el resto de </w:t>
      </w:r>
      <w:r w:rsidR="007F1AD4">
        <w:t>los métodos</w:t>
      </w:r>
      <w:r w:rsidR="008116B0">
        <w:t xml:space="preserve"> era imposible. Este método también corrige errores ya conocidos de los otros métodos</w:t>
      </w:r>
      <w:r w:rsidR="00DE2C9C">
        <w:t xml:space="preserve">, como implementar una misma curva de firma (una misma clave de firma) </w:t>
      </w:r>
      <w:r w:rsidR="00DE2C9C">
        <w:lastRenderedPageBreak/>
        <w:t xml:space="preserve">para varios propósitos no relacionados. Este era el principal problema de </w:t>
      </w:r>
      <w:r w:rsidR="00DE2C9C">
        <w:rPr>
          <w:i/>
          <w:iCs/>
        </w:rPr>
        <w:t>eth_sign</w:t>
      </w:r>
      <w:r w:rsidR="00DE2C9C">
        <w:t xml:space="preserve"> y que se corrige con el separador de dominio.</w:t>
      </w:r>
      <w:r w:rsidR="00847F31">
        <w:t xml:space="preserve"> Este separador, permite que el método de firma se defina para u</w:t>
      </w:r>
      <w:r w:rsidR="00DD7B99">
        <w:t>n dominio en concreto y corrige la posibilidad de haber varios métodos igualmente definidos</w:t>
      </w:r>
      <w:r w:rsidR="00524CBB">
        <w:t xml:space="preserve"> intenten ejecutarse a la vez y genere conflictos.</w:t>
      </w:r>
    </w:p>
    <w:p w14:paraId="5A7D5763" w14:textId="6303EAFD" w:rsidR="00912333" w:rsidRDefault="00211FBF" w:rsidP="00854C60">
      <w:r>
        <w:t xml:space="preserve">El principal beneficio de este </w:t>
      </w:r>
      <w:r w:rsidR="004B77BB">
        <w:t>método</w:t>
      </w:r>
      <w:r>
        <w:t xml:space="preserve"> es la flexibilidad </w:t>
      </w:r>
      <w:r w:rsidR="0014185B">
        <w:t>que aporta</w:t>
      </w:r>
      <w:r w:rsidR="00941A55">
        <w:t>.</w:t>
      </w:r>
      <w:r w:rsidR="00C52BC1">
        <w:t xml:space="preserve"> Para obtener esta flexibilidad, el método </w:t>
      </w:r>
      <w:r w:rsidR="00082AB9">
        <w:t xml:space="preserve">define una serie de parámetros obligatorios y luego ya permite que se creen estructuras para crear </w:t>
      </w:r>
      <w:r w:rsidR="004B77BB">
        <w:t>la firma deseada.</w:t>
      </w:r>
      <w:r w:rsidR="00912333">
        <w:t xml:space="preserve"> La estructura mínima e indispensable para que la firma sea exitosa es la siguiente:</w:t>
      </w:r>
    </w:p>
    <w:p w14:paraId="570DF129" w14:textId="77777777" w:rsidR="00127CA4" w:rsidRPr="00127CA4" w:rsidRDefault="00127CA4" w:rsidP="00127CA4">
      <w:pPr>
        <w:pStyle w:val="CdigoFuente"/>
        <w:rPr>
          <w:lang w:val="en-US"/>
        </w:rPr>
      </w:pPr>
      <w:r w:rsidRPr="00127CA4">
        <w:rPr>
          <w:lang w:val="en-US"/>
        </w:rPr>
        <w:t>{</w:t>
      </w:r>
    </w:p>
    <w:p w14:paraId="4CE9A3B6" w14:textId="77777777" w:rsidR="00127CA4" w:rsidRPr="00127CA4" w:rsidRDefault="00127CA4" w:rsidP="00127CA4">
      <w:pPr>
        <w:pStyle w:val="CdigoFuente"/>
        <w:rPr>
          <w:lang w:val="en-US"/>
        </w:rPr>
      </w:pPr>
      <w:r w:rsidRPr="00127CA4">
        <w:rPr>
          <w:lang w:val="en-US"/>
        </w:rPr>
        <w:t xml:space="preserve">  "domain": {</w:t>
      </w:r>
    </w:p>
    <w:p w14:paraId="3A3A5396" w14:textId="77777777" w:rsidR="00127CA4" w:rsidRPr="00127CA4" w:rsidRDefault="00127CA4" w:rsidP="00127CA4">
      <w:pPr>
        <w:pStyle w:val="CdigoFuente"/>
        <w:rPr>
          <w:lang w:val="en-US"/>
        </w:rPr>
      </w:pPr>
      <w:r w:rsidRPr="00127CA4">
        <w:rPr>
          <w:lang w:val="en-US"/>
        </w:rPr>
        <w:t xml:space="preserve">  },</w:t>
      </w:r>
    </w:p>
    <w:p w14:paraId="6AA56C7E" w14:textId="77777777" w:rsidR="00127CA4" w:rsidRPr="00127CA4" w:rsidRDefault="00127CA4" w:rsidP="00127CA4">
      <w:pPr>
        <w:pStyle w:val="CdigoFuente"/>
        <w:rPr>
          <w:lang w:val="en-US"/>
        </w:rPr>
      </w:pPr>
      <w:r w:rsidRPr="00127CA4">
        <w:rPr>
          <w:lang w:val="en-US"/>
        </w:rPr>
        <w:t xml:space="preserve">  "message": {</w:t>
      </w:r>
    </w:p>
    <w:p w14:paraId="67401728" w14:textId="77777777" w:rsidR="00127CA4" w:rsidRPr="00127CA4" w:rsidRDefault="00127CA4" w:rsidP="00127CA4">
      <w:pPr>
        <w:pStyle w:val="CdigoFuente"/>
        <w:rPr>
          <w:lang w:val="en-US"/>
        </w:rPr>
      </w:pPr>
      <w:r w:rsidRPr="00127CA4">
        <w:rPr>
          <w:lang w:val="en-US"/>
        </w:rPr>
        <w:t xml:space="preserve">  },</w:t>
      </w:r>
    </w:p>
    <w:p w14:paraId="20C53D43" w14:textId="77777777" w:rsidR="00127CA4" w:rsidRPr="00127CA4" w:rsidRDefault="00127CA4" w:rsidP="00127CA4">
      <w:pPr>
        <w:pStyle w:val="CdigoFuente"/>
        <w:rPr>
          <w:lang w:val="en-US"/>
        </w:rPr>
      </w:pPr>
      <w:r w:rsidRPr="00127CA4">
        <w:rPr>
          <w:lang w:val="en-US"/>
        </w:rPr>
        <w:t xml:space="preserve">  "primaryType": "Mail",</w:t>
      </w:r>
    </w:p>
    <w:p w14:paraId="49CC041D" w14:textId="77777777" w:rsidR="00127CA4" w:rsidRPr="00127CA4" w:rsidRDefault="00127CA4" w:rsidP="00127CA4">
      <w:pPr>
        <w:pStyle w:val="CdigoFuente"/>
        <w:rPr>
          <w:lang w:val="en-US"/>
        </w:rPr>
      </w:pPr>
      <w:r w:rsidRPr="00127CA4">
        <w:rPr>
          <w:lang w:val="en-US"/>
        </w:rPr>
        <w:t xml:space="preserve">  "types": {</w:t>
      </w:r>
    </w:p>
    <w:p w14:paraId="32C69F08" w14:textId="77777777" w:rsidR="00127CA4" w:rsidRDefault="00127CA4" w:rsidP="00127CA4">
      <w:pPr>
        <w:pStyle w:val="CdigoFuente"/>
      </w:pPr>
      <w:r w:rsidRPr="00127CA4">
        <w:rPr>
          <w:lang w:val="en-US"/>
        </w:rPr>
        <w:t xml:space="preserve">    </w:t>
      </w:r>
      <w:r>
        <w:t>"Mail": [</w:t>
      </w:r>
    </w:p>
    <w:p w14:paraId="08CFCF39" w14:textId="77777777" w:rsidR="00127CA4" w:rsidRDefault="00127CA4" w:rsidP="00127CA4">
      <w:pPr>
        <w:pStyle w:val="CdigoFuente"/>
      </w:pPr>
      <w:r>
        <w:t xml:space="preserve">    ]</w:t>
      </w:r>
    </w:p>
    <w:p w14:paraId="274D84F7" w14:textId="77777777" w:rsidR="00127CA4" w:rsidRDefault="00127CA4" w:rsidP="00127CA4">
      <w:pPr>
        <w:pStyle w:val="CdigoFuente"/>
      </w:pPr>
      <w:r>
        <w:t xml:space="preserve">  }</w:t>
      </w:r>
    </w:p>
    <w:p w14:paraId="0A37EE7D" w14:textId="63F2C79A" w:rsidR="00912333" w:rsidRDefault="00127CA4" w:rsidP="00127CA4">
      <w:pPr>
        <w:pStyle w:val="CdigoFuente"/>
      </w:pPr>
      <w:r>
        <w:t>}</w:t>
      </w:r>
    </w:p>
    <w:p w14:paraId="523CF6CD" w14:textId="77777777" w:rsidR="00127CA4" w:rsidRDefault="00127CA4" w:rsidP="00127CA4"/>
    <w:p w14:paraId="44A13E7D" w14:textId="0070EAE9" w:rsidR="00127CA4" w:rsidRDefault="006900F6" w:rsidP="00671246">
      <w:r>
        <w:t xml:space="preserve">En el código anterior, se muestra como la firma es exitosa </w:t>
      </w:r>
      <w:r w:rsidR="00671246">
        <w:t xml:space="preserve">con un dominio nulo, un mensaje nulo y en </w:t>
      </w:r>
      <w:r w:rsidR="00671246">
        <w:rPr>
          <w:i/>
          <w:iCs/>
        </w:rPr>
        <w:t xml:space="preserve">types </w:t>
      </w:r>
      <w:r w:rsidR="00671246">
        <w:t xml:space="preserve">y </w:t>
      </w:r>
      <w:r w:rsidR="00671246">
        <w:rPr>
          <w:i/>
          <w:iCs/>
        </w:rPr>
        <w:t>primary</w:t>
      </w:r>
      <w:r w:rsidR="00F91C56">
        <w:rPr>
          <w:i/>
          <w:iCs/>
        </w:rPr>
        <w:t>T</w:t>
      </w:r>
      <w:r w:rsidR="00671246">
        <w:rPr>
          <w:i/>
          <w:iCs/>
        </w:rPr>
        <w:t>ype</w:t>
      </w:r>
      <w:r w:rsidR="00F91C56">
        <w:rPr>
          <w:i/>
          <w:iCs/>
        </w:rPr>
        <w:t xml:space="preserve"> </w:t>
      </w:r>
      <w:r w:rsidR="00072015">
        <w:t>tienen que estar definidos a un tipo, en este caso es Mail, pero podría tener cualquier otro nombre.</w:t>
      </w:r>
      <w:r w:rsidR="00200AA5">
        <w:t xml:space="preserve"> </w:t>
      </w:r>
    </w:p>
    <w:p w14:paraId="541DCA30" w14:textId="3C40E716" w:rsidR="00072015" w:rsidRDefault="00A2091F" w:rsidP="00671246">
      <w:r>
        <w:t xml:space="preserve">Para comprobar que esta es la estructura mínima </w:t>
      </w:r>
      <w:r w:rsidR="002B7CB7">
        <w:t xml:space="preserve">que genera una firma correcta, se ha hecho uso de la aplicación descentralizada de pruebas que se ha creado para este </w:t>
      </w:r>
      <w:r w:rsidR="00D93BAA">
        <w:t>proyecto [</w:t>
      </w:r>
      <w:r w:rsidR="00E01C32">
        <w:t>25</w:t>
      </w:r>
      <w:r w:rsidR="00D93BAA">
        <w:t>]</w:t>
      </w:r>
      <w:r w:rsidR="00E01C32">
        <w:t xml:space="preserve">. En esta herramienta se debe primero conectar la cartera de Metamask, y </w:t>
      </w:r>
      <w:r w:rsidR="00C31757">
        <w:t xml:space="preserve">posteriormente seleccionar la versión del método </w:t>
      </w:r>
      <w:r w:rsidR="00C31757">
        <w:rPr>
          <w:i/>
          <w:iCs/>
        </w:rPr>
        <w:t>eth_signTypedData</w:t>
      </w:r>
      <w:r w:rsidR="00C31757">
        <w:t xml:space="preserve"> (este trabajo se centra en la versión 4, ya que es la última y la más segura).</w:t>
      </w:r>
      <w:r w:rsidR="002F53F5">
        <w:t xml:space="preserve"> Después de seleccionar dicha versión, </w:t>
      </w:r>
      <w:r w:rsidR="009B1CBC">
        <w:t xml:space="preserve">en el cuerpo de la página hay un cuadro de texto donde se debe de introducir el </w:t>
      </w:r>
      <w:r w:rsidR="00677AFF">
        <w:t>JSON que queremos firmar. En este caso, se parte del código completo mostrado en la sección anterior y se van eliminando estructuras de datos hasta llegar al código mostrado anteriormente.</w:t>
      </w:r>
    </w:p>
    <w:p w14:paraId="772885C9" w14:textId="664C32FC" w:rsidR="00677AFF" w:rsidRDefault="00677AFF" w:rsidP="00671246">
      <w:r>
        <w:lastRenderedPageBreak/>
        <w:t xml:space="preserve">La aplicación es clave para determinar esta estructura mínima </w:t>
      </w:r>
      <w:r w:rsidR="0014039C">
        <w:t>que genera una firma exitosa.</w:t>
      </w:r>
      <w:r w:rsidR="00BD4693">
        <w:t xml:space="preserve"> Esta aplicación, cuando se intenta firmar, genera un </w:t>
      </w:r>
      <w:r w:rsidR="00BD4693">
        <w:rPr>
          <w:i/>
          <w:iCs/>
        </w:rPr>
        <w:t>popup</w:t>
      </w:r>
      <w:r w:rsidR="009277A0">
        <w:t xml:space="preserve"> donde se le informa al usuario de toda la información de</w:t>
      </w:r>
      <w:r w:rsidR="00AF7A0C">
        <w:t xml:space="preserve"> la firma y el propio usuario puede aceptar o denegar esta firma.</w:t>
      </w:r>
    </w:p>
    <w:p w14:paraId="3046CE65" w14:textId="459994DA" w:rsidR="00AF7A0C" w:rsidRDefault="00AF7A0C" w:rsidP="00671246">
      <w:r>
        <w:t>Para determinar que la firma es exitosa</w:t>
      </w:r>
      <w:r w:rsidR="00035EC6">
        <w:t>, la aplicación, por debajo del cuadro de texto, después de que el usuario acepte la firma, se muestra la dirección del contrato que lo ha verificado y si ha sido exitoso o no. Gracias a est</w:t>
      </w:r>
      <w:r w:rsidR="00321E1D">
        <w:t>a lógica que se ha añadido, es fácil de determinar cual es el contenido mínimo que se puede firmar con este método (partiendo de un contenido completo e ir quitando datos hasta que no se puede reducir más</w:t>
      </w:r>
      <w:r w:rsidR="000F3157">
        <w:t>). A continuación, se muestra el mensaje de firma exitosa con el código mínimo:</w:t>
      </w:r>
    </w:p>
    <w:p w14:paraId="230756C5" w14:textId="77777777" w:rsidR="005969D2" w:rsidRDefault="005969D2" w:rsidP="005969D2">
      <w:pPr>
        <w:keepNext/>
      </w:pPr>
      <w:r w:rsidRPr="005969D2">
        <w:rPr>
          <w:noProof/>
        </w:rPr>
        <w:drawing>
          <wp:inline distT="0" distB="0" distL="0" distR="0" wp14:anchorId="5E0DEF4A" wp14:editId="08686831">
            <wp:extent cx="5579745" cy="3032125"/>
            <wp:effectExtent l="0" t="0" r="1905" b="0"/>
            <wp:docPr id="1522699120"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120" name="Imagen 1" descr="Interfaz de usuario gráfica, Texto, Aplicación, Teams&#10;&#10;Descripción generada automáticamente"/>
                    <pic:cNvPicPr/>
                  </pic:nvPicPr>
                  <pic:blipFill>
                    <a:blip r:embed="rId50"/>
                    <a:stretch>
                      <a:fillRect/>
                    </a:stretch>
                  </pic:blipFill>
                  <pic:spPr>
                    <a:xfrm>
                      <a:off x="0" y="0"/>
                      <a:ext cx="5579745" cy="3032125"/>
                    </a:xfrm>
                    <a:prstGeom prst="rect">
                      <a:avLst/>
                    </a:prstGeom>
                  </pic:spPr>
                </pic:pic>
              </a:graphicData>
            </a:graphic>
          </wp:inline>
        </w:drawing>
      </w:r>
    </w:p>
    <w:p w14:paraId="0B8CE345" w14:textId="66F9D528" w:rsidR="000F3157" w:rsidRDefault="005969D2" w:rsidP="0033585E">
      <w:pPr>
        <w:pStyle w:val="Descripcin"/>
      </w:pPr>
      <w:bookmarkStart w:id="50" w:name="_Toc138445503"/>
      <w:r>
        <w:t xml:space="preserve">Ilustración </w:t>
      </w:r>
      <w:r>
        <w:fldChar w:fldCharType="begin"/>
      </w:r>
      <w:r>
        <w:instrText xml:space="preserve"> SEQ Ilustración \* ARABIC </w:instrText>
      </w:r>
      <w:r>
        <w:fldChar w:fldCharType="separate"/>
      </w:r>
      <w:r w:rsidR="00FD63BE">
        <w:rPr>
          <w:noProof/>
        </w:rPr>
        <w:t>15</w:t>
      </w:r>
      <w:r>
        <w:fldChar w:fldCharType="end"/>
      </w:r>
      <w:r>
        <w:t>: Firma exitosa con mínimo contenido [25]</w:t>
      </w:r>
      <w:bookmarkEnd w:id="50"/>
    </w:p>
    <w:p w14:paraId="59794C34" w14:textId="13C31F55" w:rsidR="005969D2" w:rsidRDefault="00FE5E67" w:rsidP="005969D2">
      <w:r>
        <w:t xml:space="preserve">Ahora que ya se ha determinado la estructura mínima que se puede firmar con resultado exitoso, se debe </w:t>
      </w:r>
      <w:r w:rsidR="00DD7946">
        <w:t>ejercer de crítico.</w:t>
      </w:r>
      <w:r w:rsidR="004431DE">
        <w:t xml:space="preserve"> Un método que a priori es </w:t>
      </w:r>
      <w:r w:rsidR="00D77D7B">
        <w:t>seguro</w:t>
      </w:r>
      <w:r w:rsidR="004431DE">
        <w:t xml:space="preserve"> debería de analizar los contenidos que se firman y requerir un</w:t>
      </w:r>
      <w:r w:rsidR="002C48B7">
        <w:t xml:space="preserve">a serie de mecanismos de verificación </w:t>
      </w:r>
      <w:r w:rsidR="001A09B6">
        <w:t>de este</w:t>
      </w:r>
      <w:r w:rsidR="002C48B7">
        <w:t>. Como se puede observar del contenido mínimo, no se realiza ningún tipo de comprobación previa</w:t>
      </w:r>
      <w:r w:rsidR="001A09B6">
        <w:t xml:space="preserve"> y recae la responsabilidad de</w:t>
      </w:r>
      <w:r w:rsidR="00E744DA">
        <w:t xml:space="preserve"> fiarse en el usuario. Esto se debe a que este método sí muestra al usuario el contenido, como se ejemplificó en secciones anteriores.</w:t>
      </w:r>
    </w:p>
    <w:p w14:paraId="0B45A8AB" w14:textId="1E63F689" w:rsidR="00E744DA" w:rsidRDefault="00BA0BB2" w:rsidP="005969D2">
      <w:r>
        <w:lastRenderedPageBreak/>
        <w:t xml:space="preserve">Esta no es una práctica muy recomendable, ya que la gran mayoría de problemas de seguridad siempre vienen por la vía humana. </w:t>
      </w:r>
      <w:r w:rsidR="00FE43C8">
        <w:t>Este método, como se puede observar, no implementa ningún tipo de validación, ni si quiera en el separador de dominio.</w:t>
      </w:r>
    </w:p>
    <w:p w14:paraId="18503D4F" w14:textId="6D4892C8" w:rsidR="00313113" w:rsidRDefault="00313113" w:rsidP="005969D2">
      <w:r>
        <w:t>El único tipo de verificación que se ha detectado en esta fase es, cuando se usa una variable y no se define el tipo. El método</w:t>
      </w:r>
      <w:r w:rsidR="008C3B1B">
        <w:t xml:space="preserve"> comprueba que todas las variables que se han usado en las distintas estructuras de datos lleven asignadas un tipo de variable en la sección de </w:t>
      </w:r>
      <w:r w:rsidR="008C3B1B">
        <w:rPr>
          <w:i/>
          <w:iCs/>
        </w:rPr>
        <w:t>types</w:t>
      </w:r>
      <w:r w:rsidR="008C3B1B">
        <w:t>. Esto se debe a que también este tipo de dato debe concordar con el asignado en el contrato que verifica la firma y, en caso de no estar definido, el contrato deniega la verificación de la firma.</w:t>
      </w:r>
      <w:r w:rsidR="00A70370">
        <w:t xml:space="preserve"> A </w:t>
      </w:r>
      <w:r w:rsidR="006E4EF6">
        <w:t>continuación,</w:t>
      </w:r>
      <w:r w:rsidR="00A70370">
        <w:t xml:space="preserve"> se muestra un ejemplo:</w:t>
      </w:r>
    </w:p>
    <w:p w14:paraId="4C0DD691" w14:textId="77777777" w:rsidR="0035274E" w:rsidRPr="001F22DD" w:rsidRDefault="0035274E" w:rsidP="0035274E">
      <w:pPr>
        <w:pStyle w:val="CdigoFuente"/>
        <w:rPr>
          <w:lang w:val="es-ES"/>
        </w:rPr>
      </w:pPr>
      <w:r w:rsidRPr="001F22DD">
        <w:rPr>
          <w:lang w:val="es-ES"/>
        </w:rPr>
        <w:t>{</w:t>
      </w:r>
    </w:p>
    <w:p w14:paraId="49ED4853" w14:textId="77777777" w:rsidR="0035274E" w:rsidRPr="001F22DD" w:rsidRDefault="0035274E" w:rsidP="0035274E">
      <w:pPr>
        <w:pStyle w:val="CdigoFuente"/>
        <w:rPr>
          <w:lang w:val="es-ES"/>
        </w:rPr>
      </w:pPr>
      <w:r w:rsidRPr="001F22DD">
        <w:rPr>
          <w:lang w:val="es-ES"/>
        </w:rPr>
        <w:t xml:space="preserve">  "domain": {</w:t>
      </w:r>
    </w:p>
    <w:p w14:paraId="2EFC7537" w14:textId="77777777" w:rsidR="0035274E" w:rsidRPr="001F22DD" w:rsidRDefault="0035274E" w:rsidP="0035274E">
      <w:pPr>
        <w:pStyle w:val="CdigoFuente"/>
        <w:rPr>
          <w:lang w:val="es-ES"/>
        </w:rPr>
      </w:pPr>
      <w:r w:rsidRPr="001F22DD">
        <w:rPr>
          <w:lang w:val="es-ES"/>
        </w:rPr>
        <w:t xml:space="preserve">    "chainId": "0x1"</w:t>
      </w:r>
    </w:p>
    <w:p w14:paraId="26298963" w14:textId="77777777" w:rsidR="0035274E" w:rsidRPr="001F22DD" w:rsidRDefault="0035274E" w:rsidP="0035274E">
      <w:pPr>
        <w:pStyle w:val="CdigoFuente"/>
        <w:rPr>
          <w:lang w:val="es-ES"/>
        </w:rPr>
      </w:pPr>
      <w:r w:rsidRPr="001F22DD">
        <w:rPr>
          <w:lang w:val="es-ES"/>
        </w:rPr>
        <w:t xml:space="preserve">  },</w:t>
      </w:r>
    </w:p>
    <w:p w14:paraId="22885C9B" w14:textId="77777777" w:rsidR="0035274E" w:rsidRPr="001F22DD" w:rsidRDefault="0035274E" w:rsidP="0035274E">
      <w:pPr>
        <w:pStyle w:val="CdigoFuente"/>
        <w:rPr>
          <w:lang w:val="es-ES"/>
        </w:rPr>
      </w:pPr>
      <w:r w:rsidRPr="001F22DD">
        <w:rPr>
          <w:lang w:val="es-ES"/>
        </w:rPr>
        <w:t xml:space="preserve">  "message": {</w:t>
      </w:r>
    </w:p>
    <w:p w14:paraId="64555E47" w14:textId="77777777" w:rsidR="0035274E" w:rsidRPr="001F22DD" w:rsidRDefault="0035274E" w:rsidP="0035274E">
      <w:pPr>
        <w:pStyle w:val="CdigoFuente"/>
        <w:rPr>
          <w:lang w:val="es-ES"/>
        </w:rPr>
      </w:pPr>
      <w:r w:rsidRPr="001F22DD">
        <w:rPr>
          <w:lang w:val="es-ES"/>
        </w:rPr>
        <w:t xml:space="preserve">    }</w:t>
      </w:r>
    </w:p>
    <w:p w14:paraId="3A0EBDEF" w14:textId="77777777" w:rsidR="0035274E" w:rsidRPr="001F22DD" w:rsidRDefault="0035274E" w:rsidP="0035274E">
      <w:pPr>
        <w:pStyle w:val="CdigoFuente"/>
        <w:rPr>
          <w:lang w:val="es-ES"/>
        </w:rPr>
      </w:pPr>
      <w:r w:rsidRPr="001F22DD">
        <w:rPr>
          <w:lang w:val="es-ES"/>
        </w:rPr>
        <w:t xml:space="preserve">  },</w:t>
      </w:r>
    </w:p>
    <w:p w14:paraId="62994221" w14:textId="77777777" w:rsidR="0035274E" w:rsidRPr="001F22DD" w:rsidRDefault="0035274E" w:rsidP="0035274E">
      <w:pPr>
        <w:pStyle w:val="CdigoFuente"/>
        <w:rPr>
          <w:lang w:val="es-ES"/>
        </w:rPr>
      </w:pPr>
      <w:r w:rsidRPr="001F22DD">
        <w:rPr>
          <w:lang w:val="es-ES"/>
        </w:rPr>
        <w:t xml:space="preserve">  "primaryType": "Mail",</w:t>
      </w:r>
    </w:p>
    <w:p w14:paraId="2C8AD0B2" w14:textId="77777777" w:rsidR="0035274E" w:rsidRDefault="0035274E" w:rsidP="0035274E">
      <w:pPr>
        <w:pStyle w:val="CdigoFuente"/>
      </w:pPr>
      <w:r w:rsidRPr="001F22DD">
        <w:rPr>
          <w:lang w:val="es-ES"/>
        </w:rPr>
        <w:t xml:space="preserve">  </w:t>
      </w:r>
      <w:r>
        <w:t>"types": {</w:t>
      </w:r>
    </w:p>
    <w:p w14:paraId="6474F4EF" w14:textId="77777777" w:rsidR="0035274E" w:rsidRDefault="0035274E" w:rsidP="0035274E">
      <w:pPr>
        <w:pStyle w:val="CdigoFuente"/>
      </w:pPr>
      <w:r>
        <w:t xml:space="preserve">    "Mail": [</w:t>
      </w:r>
    </w:p>
    <w:p w14:paraId="75E55E78" w14:textId="77777777" w:rsidR="0035274E" w:rsidRDefault="0035274E" w:rsidP="0035274E">
      <w:pPr>
        <w:pStyle w:val="CdigoFuente"/>
      </w:pPr>
      <w:r>
        <w:t xml:space="preserve">    ]</w:t>
      </w:r>
    </w:p>
    <w:p w14:paraId="7B662623" w14:textId="77777777" w:rsidR="0035274E" w:rsidRDefault="0035274E" w:rsidP="0035274E">
      <w:pPr>
        <w:pStyle w:val="CdigoFuente"/>
      </w:pPr>
      <w:r>
        <w:t xml:space="preserve">  }</w:t>
      </w:r>
    </w:p>
    <w:p w14:paraId="74D22055" w14:textId="18D2195C" w:rsidR="0035274E" w:rsidRDefault="0035274E" w:rsidP="0035274E">
      <w:pPr>
        <w:pStyle w:val="CdigoFuente"/>
      </w:pPr>
      <w:r>
        <w:t>}</w:t>
      </w:r>
    </w:p>
    <w:p w14:paraId="71FDF80D" w14:textId="77777777" w:rsidR="0035274E" w:rsidRDefault="0035274E" w:rsidP="0035274E"/>
    <w:p w14:paraId="4C47C293" w14:textId="13E25FF6" w:rsidR="0035274E" w:rsidRDefault="0035274E" w:rsidP="0035274E">
      <w:r>
        <w:t xml:space="preserve">Como se observa, en el dominio se ha empleado el uso de la variable chainId, se le ha asignado un valor, pero en la sección de Types no se ha declarado la estructura EIP712Domain y la variable chainId. Debido a esto, cuando se trata de firmar </w:t>
      </w:r>
      <w:r w:rsidR="007151E5">
        <w:t>este contenido, el contrato que se encarga de verificarlo procederá a comunicar un error.</w:t>
      </w:r>
    </w:p>
    <w:p w14:paraId="4A3BDC29" w14:textId="5225AC4B" w:rsidR="001F22DD" w:rsidRDefault="00294A6E" w:rsidP="0035274E">
      <w:r>
        <w:t>Durante la investigación de este método se concluye que, el método en sí, cuando es creado de forma completa (con todo el contenido), es bastante seguro</w:t>
      </w:r>
      <w:r w:rsidR="00F1695A">
        <w:t xml:space="preserve">. Por el otro lado, </w:t>
      </w:r>
      <w:r w:rsidR="003F6301">
        <w:t xml:space="preserve">el método no incorpora mecanismos de verificación del contenido. Esto quiere decir </w:t>
      </w:r>
      <w:r w:rsidR="00F12102">
        <w:t xml:space="preserve">que la firma puede ser válida y completamente correcta de cara al blockchain, pero que el contenido no lo sea. Esto puede generar muchos errores en la red, ya que a un usuario le puede llegar que una transacción se ha validado y que todo es correcto, pero en realidad esa transacción </w:t>
      </w:r>
      <w:r w:rsidR="003E5F29">
        <w:t>iba vacía.</w:t>
      </w:r>
    </w:p>
    <w:p w14:paraId="31E0B2AB" w14:textId="38D73E22" w:rsidR="00A9442B" w:rsidRDefault="00A9442B" w:rsidP="0035274E">
      <w:r>
        <w:lastRenderedPageBreak/>
        <w:t>Debido a esto, estos métodos deberían establecer unos límites a la flexibilidad que ofrecen. Como ejemplo, debería de especificar que se valide el dominio</w:t>
      </w:r>
      <w:r w:rsidR="002A5161">
        <w:t xml:space="preserve">, obligando a que este contenga todos </w:t>
      </w:r>
      <w:r w:rsidR="00617BD9">
        <w:t>los parámetros comentados en el EIP-712.</w:t>
      </w:r>
      <w:r w:rsidR="00233918">
        <w:t xml:space="preserve"> Al añadir esto, se no permite al programador y, sobre todo, a los posibles atacantes, que introduzcan contenidos maliciosos a la firma. </w:t>
      </w:r>
    </w:p>
    <w:p w14:paraId="4FC0BAFE" w14:textId="4AAB1A9C" w:rsidR="0082202C" w:rsidRDefault="0082202C" w:rsidP="0035274E">
      <w:r>
        <w:t xml:space="preserve">En cuanto al contenido relacionado </w:t>
      </w:r>
      <w:r w:rsidR="00393EDE">
        <w:t xml:space="preserve">con </w:t>
      </w:r>
      <w:r w:rsidR="00BD36D8">
        <w:t>la parte definida por la aplicación descentralizada</w:t>
      </w:r>
      <w:r w:rsidR="00E86ED8">
        <w:t xml:space="preserve">, este contenido es muy complicado de </w:t>
      </w:r>
      <w:r w:rsidR="00A028FD">
        <w:t xml:space="preserve">limitar y validar, ya que cada aplicación tiene </w:t>
      </w:r>
      <w:r w:rsidR="004A0F22">
        <w:t>unos contenidos muy distintos. Aun así, se deberían de establecer unos parámetros que siempre deben de estar, como la cartera de origen y la de destino, asi como el mensaje legible para que el usuario confirme estos contenidos. Esto, debería de ser obligatorio y con validaciones.</w:t>
      </w:r>
    </w:p>
    <w:p w14:paraId="7E7F20C5" w14:textId="70603F62" w:rsidR="004A0F22" w:rsidRDefault="004A0F22" w:rsidP="0035274E">
      <w:r>
        <w:t xml:space="preserve">Debido a todo lo mencionado, se concluye que, aunque este método sea el más seguro implementado por Metamask, que </w:t>
      </w:r>
      <w:r w:rsidR="003804C0">
        <w:t xml:space="preserve">podrían generar problemas y </w:t>
      </w:r>
      <w:r w:rsidR="006D5F63">
        <w:t>complejidades innecesarias. Todo esto, hace que los desarrolladores opten por métodos más simples, como puede ser e</w:t>
      </w:r>
      <w:r w:rsidR="006D5F63">
        <w:rPr>
          <w:i/>
          <w:iCs/>
        </w:rPr>
        <w:t>th_sign</w:t>
      </w:r>
      <w:r w:rsidR="006D5F63">
        <w:t>, el cual está deprecado y se ha demostrado que es inseguro.</w:t>
      </w:r>
    </w:p>
    <w:p w14:paraId="058B6934" w14:textId="7A4D2FB4" w:rsidR="00004CC3" w:rsidRDefault="00004CC3" w:rsidP="00004CC3">
      <w:pPr>
        <w:pStyle w:val="Ttulo2"/>
      </w:pPr>
      <w:bookmarkStart w:id="51" w:name="_Toc138446619"/>
      <w:r>
        <w:t>CodeQL</w:t>
      </w:r>
      <w:bookmarkEnd w:id="51"/>
    </w:p>
    <w:p w14:paraId="44D353AD" w14:textId="1999A0CE" w:rsidR="00E54CC8" w:rsidRDefault="008B0903" w:rsidP="00E54CC8">
      <w:r>
        <w:t xml:space="preserve">Esta es una herramienta desarrollada por el propio GitHub y que permite realizar peticiones tipo </w:t>
      </w:r>
      <w:r>
        <w:rPr>
          <w:i/>
          <w:iCs/>
        </w:rPr>
        <w:t>query</w:t>
      </w:r>
      <w:r>
        <w:t xml:space="preserve"> sobre las bases de datos de repositorios.</w:t>
      </w:r>
      <w:r w:rsidR="00A01147">
        <w:t xml:space="preserve"> Esta base de datos se compondrá de </w:t>
      </w:r>
      <w:r w:rsidR="00CD434E">
        <w:t>to</w:t>
      </w:r>
      <w:r w:rsidR="00ED3D14">
        <w:t>dos los repositorios de GitHub</w:t>
      </w:r>
      <w:r w:rsidR="00806E18">
        <w:t xml:space="preserve"> que se quieran analizar. Esta herramienta es muy potente </w:t>
      </w:r>
      <w:r w:rsidR="0007629A">
        <w:t xml:space="preserve">debido a la gran flexibilidad que estas peticiones proporcionan al desarrollador. Las peticiones </w:t>
      </w:r>
      <w:r w:rsidR="00C67D82">
        <w:t>tienen la particularidad de que son programables</w:t>
      </w:r>
      <w:r w:rsidR="00A33515">
        <w:t>. Gracias a ello, se puede llegar a un n</w:t>
      </w:r>
      <w:r w:rsidR="00231AE6">
        <w:t>ivel de detalle en estas.</w:t>
      </w:r>
    </w:p>
    <w:p w14:paraId="56291CBA" w14:textId="33CCB312" w:rsidR="00231AE6" w:rsidRDefault="00231AE6" w:rsidP="00E54CC8">
      <w:r>
        <w:t xml:space="preserve">Otro punto que cabe destacar es que, a pesar de que esta herramienta pertenece a una gran compañía como Github, la documentación es casi inexistente. Durante el desarrollo del </w:t>
      </w:r>
      <w:r w:rsidR="00283013">
        <w:t xml:space="preserve">proyecto, se ha llegado a dar con varios problemas, los cuales la documentación no era para nada útil. Esto pasa desde el primer contacto con la aplicación, en la que se puede ver que la guía de instalación también es bastante escasa y poco precisa. Debido a esto, esta parte del </w:t>
      </w:r>
      <w:r w:rsidR="00283013">
        <w:lastRenderedPageBreak/>
        <w:t xml:space="preserve">proyecto, a pesar de ser importante, </w:t>
      </w:r>
      <w:r w:rsidR="00C45F54">
        <w:t>se ha tenido que llegar a un punto entre complejidad y utilidad.</w:t>
      </w:r>
    </w:p>
    <w:p w14:paraId="697BBD49" w14:textId="56D1C0DC" w:rsidR="00C45F54" w:rsidRDefault="00C45F54" w:rsidP="00E54CC8">
      <w:r>
        <w:t>Debido a la complejidad de esta herramienta, se procederá a documentar todos los pasos de forma muy detallada, ya que la documentación no lo hace.</w:t>
      </w:r>
    </w:p>
    <w:p w14:paraId="2638A81A" w14:textId="634C3E2A" w:rsidR="00C45F54" w:rsidRDefault="00C45F54" w:rsidP="00C45F54">
      <w:pPr>
        <w:pStyle w:val="Ttulo2"/>
      </w:pPr>
      <w:bookmarkStart w:id="52" w:name="_Toc138446620"/>
      <w:r>
        <w:t xml:space="preserve">Instalación </w:t>
      </w:r>
      <w:r w:rsidR="002418B1">
        <w:t>CodeQL</w:t>
      </w:r>
      <w:bookmarkEnd w:id="52"/>
    </w:p>
    <w:p w14:paraId="4406C8F5" w14:textId="768B03FC" w:rsidR="002418B1" w:rsidRDefault="00847C93" w:rsidP="002418B1">
      <w:r>
        <w:t xml:space="preserve">Para empezar con el proceso de instalación de la herramienta, hay que distinguir las dos opciones a seguir. CodeQL ofrece su herramienta </w:t>
      </w:r>
      <w:r w:rsidR="003B1268">
        <w:t>como extensión para VSCode y como herramienta CLI (</w:t>
      </w:r>
      <w:r w:rsidR="00BA690B">
        <w:t>comandos por consola).</w:t>
      </w:r>
      <w:r w:rsidR="00065ED4">
        <w:t xml:space="preserve"> Las dos opciones permiten realizar las mismas tareas, pero la extensión es más intuitiva y rápida</w:t>
      </w:r>
      <w:r w:rsidR="005014EB">
        <w:t>. Por ello, para este proyecto, se ha decidido seguir con e</w:t>
      </w:r>
      <w:r w:rsidR="00B6755B">
        <w:t>xtensión.</w:t>
      </w:r>
    </w:p>
    <w:p w14:paraId="5CA2826A" w14:textId="15ECBA11" w:rsidR="00B6755B" w:rsidRDefault="00B6755B" w:rsidP="002418B1">
      <w:r>
        <w:t>Para la instalación de la extensión, primero hay que dirigirse a la web</w:t>
      </w:r>
      <w:r w:rsidR="00610E62">
        <w:t xml:space="preserve"> de descarga [</w:t>
      </w:r>
      <w:r w:rsidR="00296AF4">
        <w:t>26</w:t>
      </w:r>
      <w:r w:rsidR="00610E62">
        <w:t>]</w:t>
      </w:r>
      <w:r w:rsidR="00B95A30">
        <w:t xml:space="preserve"> o buscar CodeQL en la sección de extensionesde CodeQL. Una vez instalada la extensi</w:t>
      </w:r>
      <w:r w:rsidR="00754BE7">
        <w:t xml:space="preserve">ón, hay que seguir instalado una serie de dependencias. La primera de </w:t>
      </w:r>
      <w:r w:rsidR="00ED1E74">
        <w:t>ellas</w:t>
      </w:r>
      <w:r w:rsidR="00754BE7">
        <w:t xml:space="preserve"> es un archivo de dependencias para el correcto funcionamiento de la extensión en el VSCode. Este archivo se descarga desde el repositorio habilitado para ello [</w:t>
      </w:r>
      <w:r w:rsidR="004A44F3">
        <w:t>27</w:t>
      </w:r>
      <w:r w:rsidR="00754BE7">
        <w:t>]</w:t>
      </w:r>
      <w:r w:rsidR="00E94E31">
        <w:t>. Una vez descargado este archivo, se debe instalar en la vista de extensiones de VSCode</w:t>
      </w:r>
      <w:r w:rsidR="00A94AB5">
        <w:t xml:space="preserve">, en el botón de la esquina superior derecha que muestra tres puntos, </w:t>
      </w:r>
      <w:r w:rsidR="00511BBB">
        <w:t xml:space="preserve">es la opción de instalar desde archivo VSIX. A </w:t>
      </w:r>
      <w:r w:rsidR="00252700">
        <w:t>continuación,</w:t>
      </w:r>
      <w:r w:rsidR="00511BBB">
        <w:t xml:space="preserve"> se muestra una captura como ayuda de este proceso:</w:t>
      </w:r>
    </w:p>
    <w:p w14:paraId="09362EC8" w14:textId="77777777" w:rsidR="00252700" w:rsidRDefault="00252700" w:rsidP="00252700">
      <w:pPr>
        <w:keepNext/>
      </w:pPr>
      <w:r w:rsidRPr="00252700">
        <w:rPr>
          <w:noProof/>
        </w:rPr>
        <w:lastRenderedPageBreak/>
        <w:drawing>
          <wp:inline distT="0" distB="0" distL="0" distR="0" wp14:anchorId="733C0717" wp14:editId="5EE01A21">
            <wp:extent cx="5579745" cy="2175510"/>
            <wp:effectExtent l="0" t="0" r="1905" b="0"/>
            <wp:docPr id="20126003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0365" name="Imagen 1" descr="Captura de pantalla de un celular&#10;&#10;Descripción generada automáticamente"/>
                    <pic:cNvPicPr/>
                  </pic:nvPicPr>
                  <pic:blipFill>
                    <a:blip r:embed="rId51"/>
                    <a:stretch>
                      <a:fillRect/>
                    </a:stretch>
                  </pic:blipFill>
                  <pic:spPr>
                    <a:xfrm>
                      <a:off x="0" y="0"/>
                      <a:ext cx="5579745" cy="2175510"/>
                    </a:xfrm>
                    <a:prstGeom prst="rect">
                      <a:avLst/>
                    </a:prstGeom>
                  </pic:spPr>
                </pic:pic>
              </a:graphicData>
            </a:graphic>
          </wp:inline>
        </w:drawing>
      </w:r>
    </w:p>
    <w:p w14:paraId="7B2D5185" w14:textId="766637D6" w:rsidR="00511BBB" w:rsidRDefault="00252700" w:rsidP="0033585E">
      <w:pPr>
        <w:pStyle w:val="Descripcin"/>
      </w:pPr>
      <w:bookmarkStart w:id="53" w:name="_Toc138445504"/>
      <w:r>
        <w:t xml:space="preserve">Ilustración </w:t>
      </w:r>
      <w:r>
        <w:fldChar w:fldCharType="begin"/>
      </w:r>
      <w:r>
        <w:instrText xml:space="preserve"> SEQ Ilustración \* ARABIC </w:instrText>
      </w:r>
      <w:r>
        <w:fldChar w:fldCharType="separate"/>
      </w:r>
      <w:r w:rsidR="00FD63BE">
        <w:rPr>
          <w:noProof/>
        </w:rPr>
        <w:t>16</w:t>
      </w:r>
      <w:r>
        <w:fldChar w:fldCharType="end"/>
      </w:r>
      <w:r>
        <w:t>: Instalación archivo VSIX [</w:t>
      </w:r>
      <w:r w:rsidR="00ED1E74">
        <w:t>27</w:t>
      </w:r>
      <w:r>
        <w:t>]</w:t>
      </w:r>
      <w:bookmarkEnd w:id="53"/>
    </w:p>
    <w:p w14:paraId="283AA221" w14:textId="77777777" w:rsidR="00EC4164" w:rsidRPr="002418B1" w:rsidRDefault="00EC4164" w:rsidP="002418B1"/>
    <w:p w14:paraId="6AE5D41F" w14:textId="42D89992" w:rsidR="007151E5" w:rsidRDefault="00C51B23" w:rsidP="0035274E">
      <w:r>
        <w:t>Una vez este archivo está correctamente instalado (requiere un reinicio del programa)</w:t>
      </w:r>
      <w:r w:rsidR="00A86E03">
        <w:t>, ya solo quedaría descargarse las últimas dependencias y preparar las bases de datos que se quieren emplear.</w:t>
      </w:r>
    </w:p>
    <w:p w14:paraId="25B55B8E" w14:textId="478D8EC7" w:rsidR="00A86E03" w:rsidRDefault="00A86E03" w:rsidP="0035274E">
      <w:r>
        <w:t xml:space="preserve">Para las dependencias, se necesita añadir al </w:t>
      </w:r>
      <w:r>
        <w:rPr>
          <w:i/>
          <w:iCs/>
        </w:rPr>
        <w:t>workspace</w:t>
      </w:r>
      <w:r>
        <w:t xml:space="preserve"> </w:t>
      </w:r>
      <w:r w:rsidR="00A75368">
        <w:t xml:space="preserve">el repositorio del código fuente </w:t>
      </w:r>
      <w:r w:rsidR="00C40D02">
        <w:t xml:space="preserve">de CodeQL </w:t>
      </w:r>
      <w:r w:rsidR="008E2E73">
        <w:t>[</w:t>
      </w:r>
      <w:r w:rsidR="00120FAE">
        <w:t>28</w:t>
      </w:r>
      <w:r w:rsidR="008E2E73">
        <w:t>]. Esto se debe de hacer ya que, al ejecutar una query, se deben de tener las dependencias correspondientes. Estas dependencias están contenidas en este repositorio y, automáticamente, VSCode las buscará en esta carpeta.</w:t>
      </w:r>
    </w:p>
    <w:p w14:paraId="45DBB02E" w14:textId="77088D33" w:rsidR="00120FAE" w:rsidRDefault="00120FAE" w:rsidP="0035274E">
      <w:r>
        <w:t>Una vez están las dependencias correctamente importadas en e</w:t>
      </w:r>
      <w:r w:rsidR="00FE1284">
        <w:t>l VSCode, lo último que falta es añadir los repositorios como bases de datos y ejecutar las peticiones. Para importar los proyectos en CodeQL hay varias opciones, la más simple es</w:t>
      </w:r>
      <w:r w:rsidR="007847D8">
        <w:t>, desde la extensión de CodeQL en VSCode, en la parte superior</w:t>
      </w:r>
      <w:r w:rsidR="00BE48A3">
        <w:t xml:space="preserve"> derecha</w:t>
      </w:r>
      <w:r w:rsidR="007847D8">
        <w:t>, están todos los métodos de cómo importar una base de datos.</w:t>
      </w:r>
    </w:p>
    <w:p w14:paraId="42AC60AA" w14:textId="77777777" w:rsidR="00BE48A3" w:rsidRDefault="00BE48A3" w:rsidP="00BE48A3">
      <w:pPr>
        <w:keepNext/>
        <w:jc w:val="center"/>
      </w:pPr>
      <w:r w:rsidRPr="00BE48A3">
        <w:rPr>
          <w:noProof/>
        </w:rPr>
        <w:lastRenderedPageBreak/>
        <w:drawing>
          <wp:inline distT="0" distB="0" distL="0" distR="0" wp14:anchorId="60214F1C" wp14:editId="68D012CC">
            <wp:extent cx="4829849" cy="971686"/>
            <wp:effectExtent l="0" t="0" r="0" b="0"/>
            <wp:docPr id="12156909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0952" name="Imagen 1" descr="Texto&#10;&#10;Descripción generada automáticamente con confianza media"/>
                    <pic:cNvPicPr/>
                  </pic:nvPicPr>
                  <pic:blipFill>
                    <a:blip r:embed="rId52"/>
                    <a:stretch>
                      <a:fillRect/>
                    </a:stretch>
                  </pic:blipFill>
                  <pic:spPr>
                    <a:xfrm>
                      <a:off x="0" y="0"/>
                      <a:ext cx="4829849" cy="971686"/>
                    </a:xfrm>
                    <a:prstGeom prst="rect">
                      <a:avLst/>
                    </a:prstGeom>
                  </pic:spPr>
                </pic:pic>
              </a:graphicData>
            </a:graphic>
          </wp:inline>
        </w:drawing>
      </w:r>
    </w:p>
    <w:p w14:paraId="0A0C0DFD" w14:textId="5F7D546B" w:rsidR="00BE48A3" w:rsidRDefault="00BE48A3" w:rsidP="0033585E">
      <w:pPr>
        <w:pStyle w:val="Descripcin"/>
      </w:pPr>
      <w:bookmarkStart w:id="54" w:name="_Toc138445505"/>
      <w:r>
        <w:t xml:space="preserve">Ilustración </w:t>
      </w:r>
      <w:r>
        <w:fldChar w:fldCharType="begin"/>
      </w:r>
      <w:r>
        <w:instrText xml:space="preserve"> SEQ Ilustración \* ARABIC </w:instrText>
      </w:r>
      <w:r>
        <w:fldChar w:fldCharType="separate"/>
      </w:r>
      <w:r w:rsidR="00FD63BE">
        <w:rPr>
          <w:noProof/>
        </w:rPr>
        <w:t>17</w:t>
      </w:r>
      <w:r>
        <w:fldChar w:fldCharType="end"/>
      </w:r>
      <w:r w:rsidR="00F25535">
        <w:t>: Importar una base de datos desde la extensión</w:t>
      </w:r>
      <w:bookmarkEnd w:id="54"/>
    </w:p>
    <w:p w14:paraId="4EE9BBB0" w14:textId="1B9912E0" w:rsidR="00F25535" w:rsidRDefault="00F25535" w:rsidP="00F25535">
      <w:r>
        <w:t xml:space="preserve">La primera opción es importar la </w:t>
      </w:r>
      <w:r w:rsidR="004D19CB">
        <w:t>base de datos a partir de un archivo específico para ello. La segunda permite importar la base directamente desde un directorio</w:t>
      </w:r>
      <w:r w:rsidR="00B54240">
        <w:t>. Las dos últimas opciones son las más rápidas y útiles, la primera de ellas permite importarlo desde un zip en la nube y la última permite importarlo directamente desde GitHub.</w:t>
      </w:r>
      <w:r w:rsidR="00377434">
        <w:t xml:space="preserve"> Esta última opción es la que se suele recomendar, ya que supone un gran ahorro de tiempo y de espacio en el dispositivo.</w:t>
      </w:r>
    </w:p>
    <w:p w14:paraId="1ED8732B" w14:textId="178B546E" w:rsidR="00377434" w:rsidRDefault="00377434" w:rsidP="00F25535">
      <w:r>
        <w:t xml:space="preserve">En muchos casos se encuentran repositorios de código que se quieren analizar y no disponen de una base de datos para CodeQL o dan error al importarlos. Para ello, la solución es crear la base de datos </w:t>
      </w:r>
      <w:r w:rsidR="004B3111">
        <w:t xml:space="preserve">de forma </w:t>
      </w:r>
      <w:r w:rsidR="00EB3BFD">
        <w:t>manual y posteriormente</w:t>
      </w:r>
      <w:r>
        <w:t xml:space="preserve"> importarla en forma de </w:t>
      </w:r>
      <w:r w:rsidR="00ED6E3B">
        <w:t xml:space="preserve">directorio (el segundo método citado anteriormente). </w:t>
      </w:r>
      <w:r w:rsidR="004E0FFC">
        <w:t xml:space="preserve"> Este paso es de</w:t>
      </w:r>
      <w:r w:rsidR="005D2570">
        <w:t xml:space="preserve"> </w:t>
      </w:r>
      <w:r w:rsidR="007771EC">
        <w:t>vital importancia, porque la gran mayoría de repositorios que se han recolectado</w:t>
      </w:r>
      <w:r w:rsidR="008F1231">
        <w:t xml:space="preserve"> en la fase de investigación, no contienen la versión para CodeQL.</w:t>
      </w:r>
      <w:r w:rsidR="00DF5D0B">
        <w:t xml:space="preserve"> Para empezar, primero se debe de descargar</w:t>
      </w:r>
      <w:r w:rsidR="0007336D">
        <w:t xml:space="preserve"> el repositorio deseado, en este caso lo llamaremos </w:t>
      </w:r>
      <w:r w:rsidR="0007336D">
        <w:rPr>
          <w:i/>
          <w:iCs/>
        </w:rPr>
        <w:t>repo_prueba</w:t>
      </w:r>
      <w:r w:rsidR="0007336D">
        <w:t>. Para crear</w:t>
      </w:r>
      <w:r w:rsidR="0029031A">
        <w:t xml:space="preserve"> la base de datos para poder importar en</w:t>
      </w:r>
      <w:r w:rsidR="00D6441B">
        <w:t xml:space="preserve"> la herramienta, se debe hacer uso del siguiente comando:</w:t>
      </w:r>
    </w:p>
    <w:p w14:paraId="64F8F815" w14:textId="77777777" w:rsidR="00A83108" w:rsidRPr="00FE50C5" w:rsidRDefault="00A83108" w:rsidP="00A83108">
      <w:pPr>
        <w:jc w:val="center"/>
        <w:rPr>
          <w:rFonts w:ascii="Consolas" w:hAnsi="Consolas"/>
          <w:lang w:val="en-US"/>
        </w:rPr>
      </w:pPr>
      <w:r w:rsidRPr="00FE50C5">
        <w:rPr>
          <w:rFonts w:ascii="Consolas" w:hAnsi="Consolas"/>
          <w:lang w:val="en-US"/>
        </w:rPr>
        <w:t>codeql database create --language=javascript --source-root &lt;folder-to-extract&gt; &lt;output-folder&gt;/javascript-database</w:t>
      </w:r>
    </w:p>
    <w:p w14:paraId="17FD3C4B" w14:textId="01CABF7D" w:rsidR="00E80683" w:rsidRDefault="00233A5E" w:rsidP="00F25535">
      <w:pPr>
        <w:rPr>
          <w:lang w:val="es-ES"/>
        </w:rPr>
      </w:pPr>
      <w:r>
        <w:rPr>
          <w:lang w:val="es-ES"/>
        </w:rPr>
        <w:t>Este comando, para empezar, con la flag de language, hay que establecer el lenguaje de programación del repositorio. Luego,</w:t>
      </w:r>
      <w:r w:rsidR="009E6817" w:rsidRPr="00395FD1">
        <w:rPr>
          <w:lang w:val="es-ES"/>
        </w:rPr>
        <w:t xml:space="preserve"> &lt;</w:t>
      </w:r>
      <w:r>
        <w:rPr>
          <w:lang w:val="es-ES"/>
        </w:rPr>
        <w:t>folder-to-extract</w:t>
      </w:r>
      <w:r w:rsidR="009E6817" w:rsidRPr="00395FD1">
        <w:rPr>
          <w:lang w:val="es-ES"/>
        </w:rPr>
        <w:t xml:space="preserve">&gt; </w:t>
      </w:r>
      <w:r w:rsidRPr="00395FD1">
        <w:rPr>
          <w:lang w:val="es-ES"/>
        </w:rPr>
        <w:t>será</w:t>
      </w:r>
      <w:r w:rsidR="009E6817" w:rsidRPr="00395FD1">
        <w:rPr>
          <w:lang w:val="es-ES"/>
        </w:rPr>
        <w:t xml:space="preserve"> reemplazad</w:t>
      </w:r>
      <w:r w:rsidR="00395FD1" w:rsidRPr="00395FD1">
        <w:rPr>
          <w:lang w:val="es-ES"/>
        </w:rPr>
        <w:t>o p</w:t>
      </w:r>
      <w:r w:rsidR="00395FD1">
        <w:rPr>
          <w:lang w:val="es-ES"/>
        </w:rPr>
        <w:t xml:space="preserve">or la ruta completa </w:t>
      </w:r>
      <w:r w:rsidR="00172B3B">
        <w:rPr>
          <w:lang w:val="es-ES"/>
        </w:rPr>
        <w:t xml:space="preserve">del repositorio del que se desea crear la base de datos (en este ejemplo es </w:t>
      </w:r>
      <w:r w:rsidR="00172B3B">
        <w:rPr>
          <w:i/>
          <w:iCs/>
          <w:lang w:val="es-ES"/>
        </w:rPr>
        <w:t>repo_prueba</w:t>
      </w:r>
      <w:r w:rsidR="00172B3B">
        <w:rPr>
          <w:lang w:val="es-ES"/>
        </w:rPr>
        <w:t>).</w:t>
      </w:r>
      <w:r w:rsidR="00AA0AFD">
        <w:rPr>
          <w:lang w:val="es-ES"/>
        </w:rPr>
        <w:t xml:space="preserve"> </w:t>
      </w:r>
      <w:r w:rsidR="00FB5563">
        <w:rPr>
          <w:lang w:val="es-ES"/>
        </w:rPr>
        <w:t xml:space="preserve">Por último &lt;output-folder&gt; será la ruta </w:t>
      </w:r>
      <w:r w:rsidR="00E849C8">
        <w:rPr>
          <w:lang w:val="es-ES"/>
        </w:rPr>
        <w:t>donde se encontrará la carpeta /javascript-database que es donde se contendrá la base de datos y la carpeta que se debe seleccionar para importar en VS</w:t>
      </w:r>
      <w:r w:rsidR="00452285">
        <w:rPr>
          <w:lang w:val="es-ES"/>
        </w:rPr>
        <w:t>Code.</w:t>
      </w:r>
    </w:p>
    <w:p w14:paraId="693366D7" w14:textId="6586B95D" w:rsidR="00452285" w:rsidRDefault="00452285" w:rsidP="00F25535">
      <w:pPr>
        <w:rPr>
          <w:lang w:val="es-ES"/>
        </w:rPr>
      </w:pPr>
      <w:r>
        <w:rPr>
          <w:lang w:val="es-ES"/>
        </w:rPr>
        <w:lastRenderedPageBreak/>
        <w:t>Para que este comando funcione, se debe de instalar</w:t>
      </w:r>
      <w:r w:rsidR="001047F4">
        <w:rPr>
          <w:lang w:val="es-ES"/>
        </w:rPr>
        <w:t xml:space="preserve"> CodeQL en la versión CLI. Esta es la versión que permite ejecutar comando de CodeQL</w:t>
      </w:r>
      <w:r w:rsidR="00A5332C">
        <w:rPr>
          <w:lang w:val="es-ES"/>
        </w:rPr>
        <w:t xml:space="preserve"> desde la consola del sistema operativo pertinente.</w:t>
      </w:r>
      <w:r w:rsidR="00301E97">
        <w:rPr>
          <w:lang w:val="es-ES"/>
        </w:rPr>
        <w:t xml:space="preserve"> </w:t>
      </w:r>
      <w:r w:rsidR="00992610">
        <w:rPr>
          <w:lang w:val="es-ES"/>
        </w:rPr>
        <w:t>Los pasos a seguir para instalar esta versión son</w:t>
      </w:r>
      <w:r w:rsidR="00B72ABB">
        <w:rPr>
          <w:lang w:val="es-ES"/>
        </w:rPr>
        <w:t>, primero descargar e instalar la herramienta desde la documentación oficial [</w:t>
      </w:r>
      <w:r w:rsidR="00FD21BF">
        <w:rPr>
          <w:lang w:val="es-ES"/>
        </w:rPr>
        <w:t>29</w:t>
      </w:r>
      <w:r w:rsidR="00B72ABB">
        <w:rPr>
          <w:lang w:val="es-ES"/>
        </w:rPr>
        <w:t>]</w:t>
      </w:r>
      <w:r w:rsidR="00FE50C5">
        <w:rPr>
          <w:lang w:val="es-ES"/>
        </w:rPr>
        <w:t xml:space="preserve">. Para acabar y que este comando funcione correctamente desde cualquier directorio del equipo, se debe añadir </w:t>
      </w:r>
      <w:r w:rsidR="003A7458">
        <w:rPr>
          <w:lang w:val="es-ES"/>
        </w:rPr>
        <w:t>la carpeta descargada al Path del sistema operativo. Este último paso es distinto según el sistema operativo, pero fácil de aplicar y es una práctica muy común (fácil de encontrar en internet).</w:t>
      </w:r>
    </w:p>
    <w:p w14:paraId="5AAF9D0E" w14:textId="5E8EBC38" w:rsidR="003A7458" w:rsidRDefault="006F4960" w:rsidP="006F4960">
      <w:pPr>
        <w:pStyle w:val="Ttulo3"/>
        <w:rPr>
          <w:lang w:val="es-ES"/>
        </w:rPr>
      </w:pPr>
      <w:bookmarkStart w:id="55" w:name="_Toc138446621"/>
      <w:r>
        <w:rPr>
          <w:lang w:val="es-ES"/>
        </w:rPr>
        <w:t>Ejecución y prueba de CodeQL</w:t>
      </w:r>
      <w:bookmarkEnd w:id="55"/>
    </w:p>
    <w:p w14:paraId="3E13C2C0" w14:textId="3736047A" w:rsidR="006F4960" w:rsidRDefault="006F4960" w:rsidP="006F4960">
      <w:pPr>
        <w:rPr>
          <w:lang w:val="es-ES"/>
        </w:rPr>
      </w:pPr>
      <w:r>
        <w:rPr>
          <w:lang w:val="es-ES"/>
        </w:rPr>
        <w:t>Una vez instalado el programa, es muy importante validar la instalación ya que, durante el desarrollo de este proyecto, se ha concluido que la instalación falla en muchos casos por errores humanos. Debido a esto, se procederá a verificar dicha instalación.</w:t>
      </w:r>
    </w:p>
    <w:p w14:paraId="3DD2D3CF" w14:textId="77777777" w:rsidR="00BE5077" w:rsidRDefault="00770715" w:rsidP="006F4960">
      <w:pPr>
        <w:rPr>
          <w:lang w:val="es-ES"/>
        </w:rPr>
      </w:pPr>
      <w:r>
        <w:rPr>
          <w:lang w:val="es-ES"/>
        </w:rPr>
        <w:t>Para probar que la instalación es correcta, se procederá a realizar una de las pruebas documentadas en la documentación [</w:t>
      </w:r>
      <w:r w:rsidR="006B3632">
        <w:rPr>
          <w:lang w:val="es-ES"/>
        </w:rPr>
        <w:t>30</w:t>
      </w:r>
      <w:r>
        <w:rPr>
          <w:lang w:val="es-ES"/>
        </w:rPr>
        <w:t>]</w:t>
      </w:r>
      <w:r w:rsidR="006B3632">
        <w:rPr>
          <w:lang w:val="es-ES"/>
        </w:rPr>
        <w:t>. El primer paso que se debe seguir es añadir el repositorio de pruebas</w:t>
      </w:r>
      <w:r w:rsidR="0098461B">
        <w:rPr>
          <w:lang w:val="es-ES"/>
        </w:rPr>
        <w:t xml:space="preserve"> a las bases de datos de CodeQL. Para ello</w:t>
      </w:r>
      <w:r w:rsidR="002A114B">
        <w:rPr>
          <w:lang w:val="es-ES"/>
        </w:rPr>
        <w:t xml:space="preserve">, como se citó en el apartado de </w:t>
      </w:r>
      <w:r w:rsidR="008F635C">
        <w:rPr>
          <w:lang w:val="es-ES"/>
        </w:rPr>
        <w:t>instalación, recomendamos importar la base de datos [31], con el botón del logo de Github, ya que es más rápido y sencillo. Este proceso puede tardar unos minutos, ya que el</w:t>
      </w:r>
      <w:r w:rsidR="00592DDD">
        <w:rPr>
          <w:lang w:val="es-ES"/>
        </w:rPr>
        <w:t xml:space="preserve"> repositorio es de gran tamaño. </w:t>
      </w:r>
    </w:p>
    <w:p w14:paraId="24DE0FE0" w14:textId="11A933E5" w:rsidR="00BE5077" w:rsidRDefault="00BE5077" w:rsidP="006F4960">
      <w:pPr>
        <w:rPr>
          <w:lang w:val="es-ES"/>
        </w:rPr>
      </w:pPr>
      <w:r>
        <w:rPr>
          <w:lang w:val="es-ES"/>
        </w:rPr>
        <w:t xml:space="preserve">Una vez importado el proyecto, se procederá a crear el archivo de peticiones. Para ello, lo más fácil es aprovechar la opción de </w:t>
      </w:r>
      <w:r>
        <w:rPr>
          <w:i/>
          <w:iCs/>
          <w:lang w:val="es-ES"/>
        </w:rPr>
        <w:t>quick-query</w:t>
      </w:r>
      <w:r>
        <w:rPr>
          <w:lang w:val="es-ES"/>
        </w:rPr>
        <w:t xml:space="preserve"> que ofrece CodeQL. Para ello, se debe ejecutar esta opción desde los comandos de VSCode accediendo con ctrl + shift + P. Una vez abierta la consola, se busca query y aparecerá la opción, que se debe de seleccionar y ejecutar.</w:t>
      </w:r>
      <w:r w:rsidR="003C536B">
        <w:rPr>
          <w:lang w:val="es-ES"/>
        </w:rPr>
        <w:t xml:space="preserve"> Esto abrirá un</w:t>
      </w:r>
      <w:r w:rsidR="007112F4">
        <w:rPr>
          <w:lang w:val="es-ES"/>
        </w:rPr>
        <w:t xml:space="preserve"> directorio “virtual” dentro del editor de código con todos los archivos necesarios para la ejecución de las queries.</w:t>
      </w:r>
      <w:r w:rsidR="00CE4004">
        <w:rPr>
          <w:lang w:val="es-ES"/>
        </w:rPr>
        <w:t xml:space="preserve"> El archivo principal es </w:t>
      </w:r>
      <w:r w:rsidR="00CE4004">
        <w:rPr>
          <w:i/>
          <w:iCs/>
          <w:lang w:val="es-ES"/>
        </w:rPr>
        <w:t>quick-query.ql</w:t>
      </w:r>
      <w:r w:rsidR="00CE4004">
        <w:rPr>
          <w:lang w:val="es-ES"/>
        </w:rPr>
        <w:t xml:space="preserve"> donde se programará la </w:t>
      </w:r>
      <w:r w:rsidR="009651A0">
        <w:rPr>
          <w:lang w:val="es-ES"/>
        </w:rPr>
        <w:t>petición que se desea realizar. Para ir verificando el correcto funcionamiento, al ejecutar el comando quick query, en el archivo .ql mencionado anteriormente, debería aparecer el siguiente código por defecto:</w:t>
      </w:r>
    </w:p>
    <w:p w14:paraId="37DC03C8" w14:textId="6C4D8CB6" w:rsidR="009651A0" w:rsidRDefault="009651A0" w:rsidP="009651A0">
      <w:pPr>
        <w:pStyle w:val="CdigoFuente"/>
        <w:rPr>
          <w:lang w:val="es-ES"/>
        </w:rPr>
      </w:pPr>
      <w:r>
        <w:rPr>
          <w:lang w:val="es-ES"/>
        </w:rPr>
        <w:t>Import javascript</w:t>
      </w:r>
    </w:p>
    <w:p w14:paraId="07EEE617" w14:textId="77777777" w:rsidR="009651A0" w:rsidRDefault="009651A0" w:rsidP="009651A0">
      <w:pPr>
        <w:pStyle w:val="CdigoFuente"/>
        <w:rPr>
          <w:lang w:val="es-ES"/>
        </w:rPr>
      </w:pPr>
    </w:p>
    <w:p w14:paraId="0773A2D7" w14:textId="5408D0A4" w:rsidR="009651A0" w:rsidRDefault="009651A0" w:rsidP="009651A0">
      <w:pPr>
        <w:pStyle w:val="CdigoFuente"/>
        <w:rPr>
          <w:lang w:val="es-ES"/>
        </w:rPr>
      </w:pPr>
      <w:r>
        <w:rPr>
          <w:lang w:val="es-ES"/>
        </w:rPr>
        <w:lastRenderedPageBreak/>
        <w:t>Select “”</w:t>
      </w:r>
    </w:p>
    <w:p w14:paraId="3196E984" w14:textId="77777777" w:rsidR="009651A0" w:rsidRDefault="009651A0" w:rsidP="009651A0"/>
    <w:p w14:paraId="1FB2D60D" w14:textId="7B1179B3" w:rsidR="009651A0" w:rsidRDefault="009651A0" w:rsidP="009651A0">
      <w:r>
        <w:t>Como se puede observar, es</w:t>
      </w:r>
      <w:r w:rsidR="00CF795E">
        <w:t>te código tiene un aspecto muy similar a SQL, pero hasta aquí llegan las similitudes, ya que cuando se procede a realizar alguna petición avanzada, este código difiere mucho del que se podría encontrar en una petición clásica de SQL.</w:t>
      </w:r>
      <w:r w:rsidR="00EE0168">
        <w:t xml:space="preserve"> Este código por defecto se reemplazará por el deseado, es este caso y para confirmar el correcto funcionamiento de esta herramienta, ejecutaremos la siguiente petición:</w:t>
      </w:r>
    </w:p>
    <w:p w14:paraId="7BB4CB83" w14:textId="6CC3BF5F" w:rsidR="00EE0168" w:rsidRPr="009C128D" w:rsidRDefault="00773A90" w:rsidP="00773A90">
      <w:pPr>
        <w:pStyle w:val="CdigoFuente"/>
        <w:rPr>
          <w:lang w:val="en-US"/>
        </w:rPr>
      </w:pPr>
      <w:r w:rsidRPr="009C128D">
        <w:rPr>
          <w:lang w:val="en-US"/>
        </w:rPr>
        <w:t>Import javascript</w:t>
      </w:r>
    </w:p>
    <w:p w14:paraId="48B447E0" w14:textId="77777777" w:rsidR="00773A90" w:rsidRPr="009C128D" w:rsidRDefault="00773A90" w:rsidP="00773A90">
      <w:pPr>
        <w:pStyle w:val="CdigoFuente"/>
        <w:rPr>
          <w:lang w:val="en-US"/>
        </w:rPr>
      </w:pPr>
    </w:p>
    <w:p w14:paraId="423C3148" w14:textId="227AC4EE" w:rsidR="00773A90" w:rsidRPr="00664873" w:rsidRDefault="00773A90" w:rsidP="00773A90">
      <w:pPr>
        <w:pStyle w:val="CdigoFuente"/>
        <w:rPr>
          <w:lang w:val="en-US"/>
        </w:rPr>
      </w:pPr>
      <w:r w:rsidRPr="00664873">
        <w:rPr>
          <w:lang w:val="en-US"/>
        </w:rPr>
        <w:t>From Expr e and</w:t>
      </w:r>
    </w:p>
    <w:p w14:paraId="0A172FA0" w14:textId="6AD29D40" w:rsidR="00773A90" w:rsidRDefault="00773A90" w:rsidP="00773A90">
      <w:pPr>
        <w:pStyle w:val="CdigoFuente"/>
        <w:rPr>
          <w:lang w:val="en-US"/>
        </w:rPr>
      </w:pPr>
      <w:r w:rsidRPr="00664873">
        <w:rPr>
          <w:lang w:val="en-US"/>
        </w:rPr>
        <w:tab/>
        <w:t xml:space="preserve">e.getParent() </w:t>
      </w:r>
      <w:r w:rsidR="00664873" w:rsidRPr="00664873">
        <w:rPr>
          <w:lang w:val="en-US"/>
        </w:rPr>
        <w:t>instanceo</w:t>
      </w:r>
      <w:r w:rsidR="00664873">
        <w:rPr>
          <w:lang w:val="en-US"/>
        </w:rPr>
        <w:t>f ExprStmt</w:t>
      </w:r>
    </w:p>
    <w:p w14:paraId="00A06264" w14:textId="7E3B1F3D" w:rsidR="00664873" w:rsidRDefault="00664873" w:rsidP="00773A90">
      <w:pPr>
        <w:pStyle w:val="CdigoFuente"/>
        <w:rPr>
          <w:lang w:val="en-US"/>
        </w:rPr>
      </w:pPr>
      <w:r>
        <w:rPr>
          <w:lang w:val="en-US"/>
        </w:rPr>
        <w:t>select e, “This expression has no effect.”</w:t>
      </w:r>
    </w:p>
    <w:p w14:paraId="5584324D" w14:textId="77777777" w:rsidR="00664873" w:rsidRDefault="00664873" w:rsidP="00664873">
      <w:pPr>
        <w:rPr>
          <w:lang w:val="en-US"/>
        </w:rPr>
      </w:pPr>
    </w:p>
    <w:p w14:paraId="7C953D2D" w14:textId="6F59277F" w:rsidR="00664873" w:rsidRDefault="00D209FF" w:rsidP="00664873">
      <w:pPr>
        <w:rPr>
          <w:lang w:val="es-ES"/>
        </w:rPr>
      </w:pPr>
      <w:r w:rsidRPr="00D209FF">
        <w:rPr>
          <w:lang w:val="es-ES"/>
        </w:rPr>
        <w:t>Por último, solo queda e</w:t>
      </w:r>
      <w:r>
        <w:rPr>
          <w:lang w:val="es-ES"/>
        </w:rPr>
        <w:t>jecutar dicha petición. Para ello, debemos de seleccionar la base de datos sobre la que queremos ejecutarla (en la pestaña de CodeQL dentro del editor) y</w:t>
      </w:r>
      <w:r w:rsidR="00DB1CBD">
        <w:rPr>
          <w:lang w:val="es-ES"/>
        </w:rPr>
        <w:t xml:space="preserve"> seleccionar con el comando ctrl + shift + P, el comando de CodeQL, </w:t>
      </w:r>
      <w:r w:rsidR="00DB1CBD">
        <w:rPr>
          <w:i/>
          <w:iCs/>
          <w:lang w:val="es-ES"/>
        </w:rPr>
        <w:t>run query</w:t>
      </w:r>
      <w:r w:rsidR="00DB1CBD">
        <w:rPr>
          <w:lang w:val="es-ES"/>
        </w:rPr>
        <w:t xml:space="preserve">. De este comando hay dos </w:t>
      </w:r>
      <w:r w:rsidR="004B4326">
        <w:rPr>
          <w:lang w:val="es-ES"/>
        </w:rPr>
        <w:t>versiones, la que permite ejecutar la petición sobre múltiples bases de datos o solo sobre la seleccionada (como se procede a hacer en este paso).</w:t>
      </w:r>
    </w:p>
    <w:p w14:paraId="31343C39" w14:textId="6EBA0E76" w:rsidR="00742E26" w:rsidRDefault="004B4326" w:rsidP="00664873">
      <w:pPr>
        <w:rPr>
          <w:lang w:val="es-ES"/>
        </w:rPr>
      </w:pPr>
      <w:r>
        <w:rPr>
          <w:lang w:val="es-ES"/>
        </w:rPr>
        <w:t>El proceso de ejecución de la petición puede llevar varios minutos (sobre todo si es un repositorio grande o se ejecuta sobre múltiples bases de datos). Después de la compilación, verificación y la ejecución de este</w:t>
      </w:r>
      <w:r w:rsidR="004A082D">
        <w:rPr>
          <w:lang w:val="es-ES"/>
        </w:rPr>
        <w:t>, en la sección de la derecha del editor debería de aparecer una</w:t>
      </w:r>
      <w:r w:rsidR="00742E26">
        <w:rPr>
          <w:lang w:val="es-ES"/>
        </w:rPr>
        <w:t xml:space="preserve"> ventana con el resultado de la petición, que debería de tener un aspecto similar a lo que se muestra (en caso de que todo se haya realizado de forma exitosa y se podrá verificar el correcto funcionamiento de la herramienta):</w:t>
      </w:r>
    </w:p>
    <w:p w14:paraId="07DD26B0" w14:textId="77777777" w:rsidR="00FD665F" w:rsidRDefault="00FD665F" w:rsidP="00FD665F">
      <w:pPr>
        <w:keepNext/>
      </w:pPr>
      <w:r>
        <w:rPr>
          <w:noProof/>
        </w:rPr>
        <w:drawing>
          <wp:inline distT="0" distB="0" distL="0" distR="0" wp14:anchorId="088B08E4" wp14:editId="6DCAB7A4">
            <wp:extent cx="5579745" cy="1094740"/>
            <wp:effectExtent l="0" t="0" r="1905" b="0"/>
            <wp:docPr id="1558058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401" name="Imagen 1" descr="Captura de pantalla de un celular&#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1094740"/>
                    </a:xfrm>
                    <a:prstGeom prst="rect">
                      <a:avLst/>
                    </a:prstGeom>
                    <a:noFill/>
                    <a:ln>
                      <a:noFill/>
                    </a:ln>
                  </pic:spPr>
                </pic:pic>
              </a:graphicData>
            </a:graphic>
          </wp:inline>
        </w:drawing>
      </w:r>
    </w:p>
    <w:p w14:paraId="3D733C81" w14:textId="1C799369" w:rsidR="00742E26" w:rsidRDefault="00FD665F" w:rsidP="0033585E">
      <w:pPr>
        <w:pStyle w:val="Descripcin"/>
      </w:pPr>
      <w:bookmarkStart w:id="56" w:name="_Toc138445506"/>
      <w:r>
        <w:t xml:space="preserve">Ilustración </w:t>
      </w:r>
      <w:r>
        <w:fldChar w:fldCharType="begin"/>
      </w:r>
      <w:r>
        <w:instrText xml:space="preserve"> SEQ Ilustración \* ARABIC </w:instrText>
      </w:r>
      <w:r>
        <w:fldChar w:fldCharType="separate"/>
      </w:r>
      <w:r w:rsidR="00FD63BE">
        <w:rPr>
          <w:noProof/>
        </w:rPr>
        <w:t>18</w:t>
      </w:r>
      <w:r>
        <w:fldChar w:fldCharType="end"/>
      </w:r>
      <w:r>
        <w:t>: Resultado correcto de la ejecución de prueba</w:t>
      </w:r>
      <w:bookmarkEnd w:id="56"/>
    </w:p>
    <w:p w14:paraId="2CAEC187" w14:textId="5B12F878" w:rsidR="004D7C2D" w:rsidRDefault="007114D6" w:rsidP="00FD665F">
      <w:r>
        <w:lastRenderedPageBreak/>
        <w:t xml:space="preserve">Otro archivo muy importante para el funcionamiento de esta herramienta es el </w:t>
      </w:r>
      <w:r w:rsidR="00AF02A5" w:rsidRPr="00AF02A5">
        <w:rPr>
          <w:i/>
          <w:iCs/>
        </w:rPr>
        <w:t>qlpack.yml</w:t>
      </w:r>
      <w:r w:rsidR="00AF02A5">
        <w:t xml:space="preserve">. Este es el archivo que se encarga de determinar las dependencias que estarán disponibles para el archivo </w:t>
      </w:r>
      <w:r w:rsidR="00AF02A5">
        <w:rPr>
          <w:i/>
          <w:iCs/>
        </w:rPr>
        <w:t>quick-query.ql</w:t>
      </w:r>
      <w:r w:rsidR="00AF02A5">
        <w:t>.</w:t>
      </w:r>
      <w:r w:rsidR="004D7C2D">
        <w:t xml:space="preserve"> Este archivo tiene el siguiente formato, que se comentará posteriormente:</w:t>
      </w:r>
    </w:p>
    <w:p w14:paraId="2E40F880" w14:textId="0A847402" w:rsidR="004D7C2D" w:rsidRDefault="00EB2CE7" w:rsidP="004D7C2D">
      <w:pPr>
        <w:pStyle w:val="CdigoFuente"/>
      </w:pPr>
      <w:r>
        <w:t>Name: vscode/quick-query</w:t>
      </w:r>
    </w:p>
    <w:p w14:paraId="64BAE8F2" w14:textId="7EFB8CC1" w:rsidR="00EB2CE7" w:rsidRDefault="00EB2CE7" w:rsidP="004D7C2D">
      <w:pPr>
        <w:pStyle w:val="CdigoFuente"/>
      </w:pPr>
      <w:r>
        <w:t>Versión: 1.0.0</w:t>
      </w:r>
    </w:p>
    <w:p w14:paraId="17E4915A" w14:textId="54D90144" w:rsidR="00EB2CE7" w:rsidRDefault="00EB2CE7" w:rsidP="004D7C2D">
      <w:pPr>
        <w:pStyle w:val="CdigoFuente"/>
      </w:pPr>
      <w:r>
        <w:t>Dependencies:</w:t>
      </w:r>
    </w:p>
    <w:p w14:paraId="44348067" w14:textId="4CA72AE7" w:rsidR="00EB2CE7" w:rsidRDefault="00EB2CE7" w:rsidP="004D7C2D">
      <w:pPr>
        <w:pStyle w:val="CdigoFuente"/>
      </w:pPr>
      <w:r>
        <w:tab/>
        <w:t>Codeql/javascript-all: ‘*’</w:t>
      </w:r>
    </w:p>
    <w:p w14:paraId="0C3B37E1" w14:textId="77777777" w:rsidR="006D7B8D" w:rsidRDefault="006D7B8D" w:rsidP="006D7B8D"/>
    <w:p w14:paraId="15BED14F" w14:textId="0F82A88B" w:rsidR="006D7B8D" w:rsidRDefault="006D7B8D" w:rsidP="006D7B8D">
      <w:pPr>
        <w:pStyle w:val="Prrafodelista"/>
        <w:numPr>
          <w:ilvl w:val="0"/>
          <w:numId w:val="43"/>
        </w:numPr>
      </w:pPr>
      <w:r>
        <w:t>Name: nombre que se le asigna a estas dependencias, este nombre normalmente se suele establecer igual que la ruta donde este contenido este archivo.</w:t>
      </w:r>
    </w:p>
    <w:p w14:paraId="5F0E6CEB" w14:textId="01F6AE2E" w:rsidR="006D7B8D" w:rsidRDefault="006D7B8D" w:rsidP="006D7B8D">
      <w:pPr>
        <w:pStyle w:val="Prrafodelista"/>
        <w:numPr>
          <w:ilvl w:val="0"/>
          <w:numId w:val="43"/>
        </w:numPr>
      </w:pPr>
      <w:r>
        <w:t>Versión: versión del archivo, por defecto se usa la 1.0.0.</w:t>
      </w:r>
    </w:p>
    <w:p w14:paraId="4278D0BF" w14:textId="62B07B81" w:rsidR="006D7B8D" w:rsidRDefault="006D7B8D" w:rsidP="006D7B8D">
      <w:pPr>
        <w:pStyle w:val="Prrafodelista"/>
        <w:numPr>
          <w:ilvl w:val="0"/>
          <w:numId w:val="43"/>
        </w:numPr>
      </w:pPr>
      <w:r>
        <w:t xml:space="preserve">Dependencias: en esta sección es donde se establece la lista de todas las dependencias </w:t>
      </w:r>
      <w:r w:rsidR="009066A0">
        <w:t>que estarán disponible para el archivo de la petición.</w:t>
      </w:r>
    </w:p>
    <w:p w14:paraId="7C68B468" w14:textId="2D0132EE" w:rsidR="009066A0" w:rsidRDefault="009066A0" w:rsidP="009066A0">
      <w:pPr>
        <w:pStyle w:val="Prrafodelista"/>
        <w:numPr>
          <w:ilvl w:val="1"/>
          <w:numId w:val="43"/>
        </w:numPr>
      </w:pPr>
      <w:r>
        <w:t>Codeql/javascript-all: est</w:t>
      </w:r>
      <w:r w:rsidR="00412692">
        <w:t>a entrada de las dependencias carga todos los módulos relacionados con javascript. Es muy importante, como se citó en el apartado de instalación</w:t>
      </w:r>
      <w:r w:rsidR="00164E53">
        <w:t xml:space="preserve">, tener en el workspace de vscode la carpeta main del repositorio de </w:t>
      </w:r>
      <w:r w:rsidR="000F58FA">
        <w:t>codeql. Esto se debe a que esta dependencia que se establece en este archivo pone la referencia a dicha carpeta donde están contenidos todos los archivos. Por otro lado, la expresión ‘*’ hace referencia a que, de dicha carpeta del main con las dependencias, se desea importar todo el contenido disponible.</w:t>
      </w:r>
    </w:p>
    <w:p w14:paraId="7ECA63A1" w14:textId="5A5FA806" w:rsidR="0010636D" w:rsidRDefault="001F3E1F" w:rsidP="0010636D">
      <w:r>
        <w:t>La gran mayoría de fallos</w:t>
      </w:r>
      <w:r w:rsidR="00173A9E">
        <w:t xml:space="preserve"> detectados en esta fase, son provocados por que no se han importado la carpeta del main del código de CodeQL y por la instalaci</w:t>
      </w:r>
      <w:r w:rsidR="00CA3F31">
        <w:t>ón del archivo VSIX.</w:t>
      </w:r>
    </w:p>
    <w:p w14:paraId="66C002F5" w14:textId="5DDC9B67" w:rsidR="00CA3F31" w:rsidRDefault="00CA3F31" w:rsidP="00CA3F31">
      <w:pPr>
        <w:pStyle w:val="Ttulo3"/>
      </w:pPr>
      <w:r>
        <w:t>Detección de vulnerabilidades</w:t>
      </w:r>
    </w:p>
    <w:p w14:paraId="18A4A5E4" w14:textId="588EC50E" w:rsidR="00CA3F31" w:rsidRDefault="00CA3F31" w:rsidP="00CA3F31">
      <w:r>
        <w:t>En esta sección se van a citar todas las vulnerabilidades estudiadas</w:t>
      </w:r>
      <w:r w:rsidR="000721BB">
        <w:t xml:space="preserve">. Para la detección de todas estas vulnerabilidades se ha empleado </w:t>
      </w:r>
      <w:r w:rsidR="007848E9">
        <w:t>CodeQ</w:t>
      </w:r>
      <w:r w:rsidR="003E171C">
        <w:t>L</w:t>
      </w:r>
      <w:r w:rsidR="007848E9">
        <w:t xml:space="preserve"> y sus peticiones para encontrar dich</w:t>
      </w:r>
      <w:r w:rsidR="003E171C">
        <w:t>os fallos y determinar la seguridad de las aplicaciones.</w:t>
      </w:r>
    </w:p>
    <w:p w14:paraId="0EA06015" w14:textId="376867F3" w:rsidR="00EA319C" w:rsidRDefault="00EA319C" w:rsidP="00CA3F31">
      <w:r>
        <w:lastRenderedPageBreak/>
        <w:t xml:space="preserve">En esta sección sólo se comentará el proceso de la detección y el código empleado para ello. Posteriormente, se implementará todo el conocimiento que nos proporcionan estas peticiones, con una herramienta, que automatice todo el proceso. El punto diferencial del proyecto es dicha herramienta que, dato un repositorio o una aplicación descentralizada, </w:t>
      </w:r>
      <w:r w:rsidR="00340EF3">
        <w:t>ofrezca datos sobre la seguridad de esta. De esta forma, el usuario puede determinar antes del uso de la aplicación, su seguridad.</w:t>
      </w:r>
    </w:p>
    <w:p w14:paraId="02F7C21F" w14:textId="37C98B7F" w:rsidR="003E171C" w:rsidRPr="00A120B0" w:rsidRDefault="003E171C" w:rsidP="003E171C">
      <w:pPr>
        <w:pStyle w:val="Ttulo4"/>
        <w:rPr>
          <w:lang w:val="en-US"/>
        </w:rPr>
      </w:pPr>
      <w:r w:rsidRPr="00A120B0">
        <w:rPr>
          <w:lang w:val="en-US"/>
        </w:rPr>
        <w:t>Detección eth_sign</w:t>
      </w:r>
      <w:r w:rsidR="00A120B0" w:rsidRPr="00A120B0">
        <w:rPr>
          <w:lang w:val="en-US"/>
        </w:rPr>
        <w:t>,</w:t>
      </w:r>
      <w:r w:rsidRPr="00A120B0">
        <w:rPr>
          <w:lang w:val="en-US"/>
        </w:rPr>
        <w:t xml:space="preserve"> personal_sign</w:t>
      </w:r>
      <w:r w:rsidR="00A120B0" w:rsidRPr="00A120B0">
        <w:rPr>
          <w:lang w:val="en-US"/>
        </w:rPr>
        <w:t>y eth_signTyp</w:t>
      </w:r>
      <w:r w:rsidR="00A120B0">
        <w:rPr>
          <w:lang w:val="en-US"/>
        </w:rPr>
        <w:t>edData</w:t>
      </w:r>
    </w:p>
    <w:p w14:paraId="7F419C99" w14:textId="467B1EBF" w:rsidR="000A689B" w:rsidRDefault="00CF19C5" w:rsidP="000A689B">
      <w:r>
        <w:t>Como ya se citó en el apartado de métodos de firma, estos dos métodos son inseguros. Esto se debe a que no ofrecen al usuario un texto legible para la firma o que no emplean distintas curvas elípticas según el dominio, para crear distintas claves.</w:t>
      </w:r>
      <w:r w:rsidR="00A120B0">
        <w:t xml:space="preserve"> En cuanto a </w:t>
      </w:r>
      <w:r w:rsidR="00613178" w:rsidRPr="00785C33">
        <w:rPr>
          <w:i/>
          <w:iCs/>
        </w:rPr>
        <w:t>eth_signTypedData</w:t>
      </w:r>
      <w:r w:rsidR="00613178">
        <w:t xml:space="preserve">, la única versión que puede llegar a ser </w:t>
      </w:r>
      <w:r w:rsidR="00C52206">
        <w:t xml:space="preserve">segura es la versión 4. Por ello, también se </w:t>
      </w:r>
      <w:r w:rsidR="00785C33">
        <w:t>detectarán</w:t>
      </w:r>
      <w:r w:rsidR="00C52206">
        <w:t xml:space="preserve"> las versiones 1 y 3 como inseguras.</w:t>
      </w:r>
      <w:r w:rsidR="00DC147D">
        <w:t xml:space="preserve"> Debido a esto, la propia presencia de est</w:t>
      </w:r>
      <w:r w:rsidR="00E637B0">
        <w:t>os métodos ya son una vulnerabilidad para el usuario.</w:t>
      </w:r>
    </w:p>
    <w:p w14:paraId="1DC4A647" w14:textId="567762E4" w:rsidR="00E637B0" w:rsidRDefault="00A120B0" w:rsidP="000A689B">
      <w:r>
        <w:t xml:space="preserve">Para detectar estos métodos, se procederá a </w:t>
      </w:r>
      <w:r w:rsidR="00CE0B11">
        <w:t>programar una petición de CodeQL que encuentre dichos métodos y nos aporte información sobre la seguridad.</w:t>
      </w:r>
      <w:r w:rsidR="001306BC">
        <w:t xml:space="preserve"> Para ello</w:t>
      </w:r>
      <w:r w:rsidR="000575AC">
        <w:t xml:space="preserve">, empleando el tipo Expr (expresión), podemos detectar si hay alguna expresión en el repositorio estudiado que contenga </w:t>
      </w:r>
      <w:r w:rsidR="00710E29">
        <w:t xml:space="preserve">el texto con el nombre de los métodos que se estudian. </w:t>
      </w:r>
      <w:r w:rsidR="00A65073">
        <w:t>Para las pruebas, también se ha añadido la condición que permite limitar la búsqueda a un archivo en concreto</w:t>
      </w:r>
      <w:r w:rsidR="00930E4E">
        <w:t xml:space="preserve"> (en este caso, al que contiene la lógica y las llamadas de dichos métodos)</w:t>
      </w:r>
      <w:r w:rsidR="006968F7">
        <w:t>. En caso de querer que este estudio se realice en toda la base de datos, esta línea debe de ser comentada o eliminada.</w:t>
      </w:r>
    </w:p>
    <w:p w14:paraId="16B0AFAD" w14:textId="77777777" w:rsidR="00844CF0" w:rsidRPr="00844CF0" w:rsidRDefault="00844CF0" w:rsidP="00844CF0">
      <w:pPr>
        <w:pStyle w:val="CdigoFuente"/>
        <w:rPr>
          <w:lang w:val="en-US"/>
        </w:rPr>
      </w:pPr>
      <w:r w:rsidRPr="00844CF0">
        <w:rPr>
          <w:lang w:val="en-US"/>
        </w:rPr>
        <w:t>/**</w:t>
      </w:r>
    </w:p>
    <w:p w14:paraId="135039EC" w14:textId="77777777" w:rsidR="00844CF0" w:rsidRPr="00844CF0" w:rsidRDefault="00844CF0" w:rsidP="00844CF0">
      <w:pPr>
        <w:pStyle w:val="CdigoFuente"/>
        <w:rPr>
          <w:lang w:val="en-US"/>
        </w:rPr>
      </w:pPr>
      <w:r w:rsidRPr="00844CF0">
        <w:rPr>
          <w:lang w:val="en-US"/>
        </w:rPr>
        <w:t xml:space="preserve"> * @name signing_functions.ql</w:t>
      </w:r>
    </w:p>
    <w:p w14:paraId="07CABD72" w14:textId="77777777" w:rsidR="00844CF0" w:rsidRPr="00844CF0" w:rsidRDefault="00844CF0" w:rsidP="00844CF0">
      <w:pPr>
        <w:pStyle w:val="CdigoFuente"/>
        <w:rPr>
          <w:lang w:val="en-US"/>
        </w:rPr>
      </w:pPr>
      <w:r w:rsidRPr="00844CF0">
        <w:rPr>
          <w:lang w:val="en-US"/>
        </w:rPr>
        <w:t xml:space="preserve"> * @kind expresion has string value</w:t>
      </w:r>
    </w:p>
    <w:p w14:paraId="07D2866D" w14:textId="77777777" w:rsidR="00844CF0" w:rsidRPr="00844CF0" w:rsidRDefault="00844CF0" w:rsidP="00844CF0">
      <w:pPr>
        <w:pStyle w:val="CdigoFuente"/>
        <w:rPr>
          <w:lang w:val="en-US"/>
        </w:rPr>
      </w:pPr>
      <w:r w:rsidRPr="00844CF0">
        <w:rPr>
          <w:lang w:val="en-US"/>
        </w:rPr>
        <w:t xml:space="preserve"> * @description Find all signing methods and their functions</w:t>
      </w:r>
    </w:p>
    <w:p w14:paraId="327BA611" w14:textId="77777777" w:rsidR="00844CF0" w:rsidRPr="00BD7C19" w:rsidRDefault="00844CF0" w:rsidP="00844CF0">
      <w:pPr>
        <w:pStyle w:val="CdigoFuente"/>
        <w:rPr>
          <w:lang w:val="en-US"/>
        </w:rPr>
      </w:pPr>
      <w:r w:rsidRPr="00844CF0">
        <w:rPr>
          <w:lang w:val="en-US"/>
        </w:rPr>
        <w:t xml:space="preserve"> </w:t>
      </w:r>
      <w:r w:rsidRPr="00BD7C19">
        <w:rPr>
          <w:lang w:val="en-US"/>
        </w:rPr>
        <w:t>* @id javascript/signing_functions</w:t>
      </w:r>
    </w:p>
    <w:p w14:paraId="4C9EA2EE" w14:textId="77777777" w:rsidR="00844CF0" w:rsidRPr="00844CF0" w:rsidRDefault="00844CF0" w:rsidP="00844CF0">
      <w:pPr>
        <w:pStyle w:val="CdigoFuente"/>
        <w:rPr>
          <w:lang w:val="en-US"/>
        </w:rPr>
      </w:pPr>
      <w:r w:rsidRPr="00BD7C19">
        <w:rPr>
          <w:lang w:val="en-US"/>
        </w:rPr>
        <w:t xml:space="preserve"> </w:t>
      </w:r>
      <w:r w:rsidRPr="00844CF0">
        <w:rPr>
          <w:lang w:val="en-US"/>
        </w:rPr>
        <w:t>*/</w:t>
      </w:r>
    </w:p>
    <w:p w14:paraId="7CDD6C9C" w14:textId="77777777" w:rsidR="00844CF0" w:rsidRPr="00844CF0" w:rsidRDefault="00844CF0" w:rsidP="00844CF0">
      <w:pPr>
        <w:pStyle w:val="CdigoFuente"/>
        <w:rPr>
          <w:lang w:val="en-US"/>
        </w:rPr>
      </w:pPr>
      <w:r w:rsidRPr="00844CF0">
        <w:rPr>
          <w:lang w:val="en-US"/>
        </w:rPr>
        <w:t>import javascript</w:t>
      </w:r>
    </w:p>
    <w:p w14:paraId="559C88F1" w14:textId="77777777" w:rsidR="00844CF0" w:rsidRPr="00844CF0" w:rsidRDefault="00844CF0" w:rsidP="00844CF0">
      <w:pPr>
        <w:pStyle w:val="CdigoFuente"/>
        <w:rPr>
          <w:lang w:val="en-US"/>
        </w:rPr>
      </w:pPr>
    </w:p>
    <w:p w14:paraId="713E7185" w14:textId="77777777" w:rsidR="00844CF0" w:rsidRPr="00844CF0" w:rsidRDefault="00844CF0" w:rsidP="00844CF0">
      <w:pPr>
        <w:pStyle w:val="CdigoFuente"/>
        <w:rPr>
          <w:lang w:val="en-US"/>
        </w:rPr>
      </w:pPr>
    </w:p>
    <w:p w14:paraId="0395F1B5" w14:textId="77777777" w:rsidR="00844CF0" w:rsidRPr="00844CF0" w:rsidRDefault="00844CF0" w:rsidP="00844CF0">
      <w:pPr>
        <w:pStyle w:val="CdigoFuente"/>
        <w:rPr>
          <w:lang w:val="en-US"/>
        </w:rPr>
      </w:pPr>
      <w:r w:rsidRPr="00844CF0">
        <w:rPr>
          <w:lang w:val="en-US"/>
        </w:rPr>
        <w:t>from Expr e</w:t>
      </w:r>
    </w:p>
    <w:p w14:paraId="2A665FEE" w14:textId="77777777" w:rsidR="00844CF0" w:rsidRPr="00844CF0" w:rsidRDefault="00844CF0" w:rsidP="00844CF0">
      <w:pPr>
        <w:pStyle w:val="CdigoFuente"/>
        <w:rPr>
          <w:lang w:val="en-US"/>
        </w:rPr>
      </w:pPr>
      <w:r w:rsidRPr="00844CF0">
        <w:rPr>
          <w:lang w:val="en-US"/>
        </w:rPr>
        <w:t>where  e.getFile().getAbsolutePath() = "C:/Users/oleob/Downloads/test-dapp-main/src/index.js" // Replace with your path or delete to search in all dabatase</w:t>
      </w:r>
    </w:p>
    <w:p w14:paraId="347B09A0" w14:textId="77777777" w:rsidR="00844CF0" w:rsidRPr="00844CF0" w:rsidRDefault="00844CF0" w:rsidP="00844CF0">
      <w:pPr>
        <w:pStyle w:val="CdigoFuente"/>
        <w:rPr>
          <w:lang w:val="en-US"/>
        </w:rPr>
      </w:pPr>
      <w:r w:rsidRPr="00844CF0">
        <w:rPr>
          <w:lang w:val="en-US"/>
        </w:rPr>
        <w:lastRenderedPageBreak/>
        <w:t>and (e.mayHaveStringValue("eth_signTypedData")</w:t>
      </w:r>
    </w:p>
    <w:p w14:paraId="6F2D02A2" w14:textId="77777777" w:rsidR="00844CF0" w:rsidRPr="00844CF0" w:rsidRDefault="00844CF0" w:rsidP="00844CF0">
      <w:pPr>
        <w:pStyle w:val="CdigoFuente"/>
        <w:rPr>
          <w:lang w:val="en-US"/>
        </w:rPr>
      </w:pPr>
      <w:r w:rsidRPr="00844CF0">
        <w:rPr>
          <w:lang w:val="en-US"/>
        </w:rPr>
        <w:t>or e.mayHaveStringValue("eth_signTypedData_v3")</w:t>
      </w:r>
    </w:p>
    <w:p w14:paraId="2CCAF3F1" w14:textId="77777777" w:rsidR="00844CF0" w:rsidRPr="00844CF0" w:rsidRDefault="00844CF0" w:rsidP="00844CF0">
      <w:pPr>
        <w:pStyle w:val="CdigoFuente"/>
        <w:rPr>
          <w:lang w:val="en-US"/>
        </w:rPr>
      </w:pPr>
      <w:r w:rsidRPr="00844CF0">
        <w:rPr>
          <w:lang w:val="en-US"/>
        </w:rPr>
        <w:t>or e.mayHaveStringValue("eth_sign")</w:t>
      </w:r>
    </w:p>
    <w:p w14:paraId="00FD3E65" w14:textId="77777777" w:rsidR="00844CF0" w:rsidRPr="00844CF0" w:rsidRDefault="00844CF0" w:rsidP="00844CF0">
      <w:pPr>
        <w:pStyle w:val="CdigoFuente"/>
        <w:rPr>
          <w:lang w:val="en-US"/>
        </w:rPr>
      </w:pPr>
      <w:r w:rsidRPr="00844CF0">
        <w:rPr>
          <w:lang w:val="en-US"/>
        </w:rPr>
        <w:t>or e.mayHaveStringValue("personal_sign")</w:t>
      </w:r>
    </w:p>
    <w:p w14:paraId="0E4F5401" w14:textId="77777777" w:rsidR="00844CF0" w:rsidRPr="00844CF0" w:rsidRDefault="00844CF0" w:rsidP="00844CF0">
      <w:pPr>
        <w:pStyle w:val="CdigoFuente"/>
        <w:rPr>
          <w:lang w:val="en-US"/>
        </w:rPr>
      </w:pPr>
      <w:r w:rsidRPr="00844CF0">
        <w:rPr>
          <w:lang w:val="en-US"/>
        </w:rPr>
        <w:t>)</w:t>
      </w:r>
    </w:p>
    <w:p w14:paraId="25F3F7B0" w14:textId="14565D65" w:rsidR="00844CF0" w:rsidRDefault="00844CF0" w:rsidP="00844CF0">
      <w:pPr>
        <w:pStyle w:val="CdigoFuente"/>
        <w:rPr>
          <w:lang w:val="en-US"/>
        </w:rPr>
      </w:pPr>
      <w:r w:rsidRPr="00844CF0">
        <w:rPr>
          <w:lang w:val="en-US"/>
        </w:rPr>
        <w:t>select e as signing_methodes, e.getEnclosingFunction().getName() as function_name, e.getEnclosingFunction() as function, e.getEnclosingFunction().getLocation().getStartLine()</w:t>
      </w:r>
    </w:p>
    <w:p w14:paraId="46D8C65F" w14:textId="741C6FC9" w:rsidR="00844CF0" w:rsidRDefault="00844CF0" w:rsidP="00844CF0">
      <w:pPr>
        <w:rPr>
          <w:lang w:val="en-US"/>
        </w:rPr>
      </w:pPr>
    </w:p>
    <w:p w14:paraId="236DE5FC" w14:textId="4A81D7A8" w:rsidR="00844CF0" w:rsidRDefault="00844CF0" w:rsidP="00844CF0">
      <w:pPr>
        <w:rPr>
          <w:lang w:val="es-ES"/>
        </w:rPr>
      </w:pPr>
      <w:r w:rsidRPr="00844CF0">
        <w:rPr>
          <w:lang w:val="es-ES"/>
        </w:rPr>
        <w:t>Al ser este el p</w:t>
      </w:r>
      <w:r>
        <w:rPr>
          <w:lang w:val="es-ES"/>
        </w:rPr>
        <w:t xml:space="preserve">rimer </w:t>
      </w:r>
      <w:r w:rsidR="00FB1462">
        <w:rPr>
          <w:lang w:val="es-ES"/>
        </w:rPr>
        <w:t xml:space="preserve">código ql que se muestra, se explicará en detalle su funcionamiento (posteriormente, no se comentará cada código en detalle, ya que las estructuras y lógicas son las mismas). El código empieza con una serie de metadatos, los cuales son opcionales. Estos metadatos contienen una serie de identificadores, precedidos por el símbolo @. Los indentificadores usados son: </w:t>
      </w:r>
      <w:r w:rsidR="00FB1462" w:rsidRPr="00FB1C93">
        <w:rPr>
          <w:i/>
          <w:iCs/>
          <w:lang w:val="es-ES"/>
        </w:rPr>
        <w:t>id</w:t>
      </w:r>
      <w:r w:rsidR="00FB1462">
        <w:rPr>
          <w:lang w:val="es-ES"/>
        </w:rPr>
        <w:t>, especificando el nombre del archivo;</w:t>
      </w:r>
      <w:r w:rsidR="00145B24">
        <w:rPr>
          <w:lang w:val="es-ES"/>
        </w:rPr>
        <w:t xml:space="preserve"> </w:t>
      </w:r>
      <w:r w:rsidR="00145B24">
        <w:rPr>
          <w:i/>
          <w:iCs/>
          <w:lang w:val="es-ES"/>
        </w:rPr>
        <w:t>kind</w:t>
      </w:r>
      <w:r w:rsidR="00145B24">
        <w:rPr>
          <w:lang w:val="es-ES"/>
        </w:rPr>
        <w:t xml:space="preserve"> que especifica el tipo de petición que se realiza; </w:t>
      </w:r>
      <w:r w:rsidR="00145B24">
        <w:rPr>
          <w:i/>
          <w:iCs/>
          <w:lang w:val="es-ES"/>
        </w:rPr>
        <w:t>description</w:t>
      </w:r>
      <w:r w:rsidR="00145B24">
        <w:rPr>
          <w:lang w:val="es-ES"/>
        </w:rPr>
        <w:t>, que es una breve descripción en texto del funcionamiento del archivo</w:t>
      </w:r>
      <w:r w:rsidR="00FB1C93">
        <w:rPr>
          <w:lang w:val="es-ES"/>
        </w:rPr>
        <w:t xml:space="preserve">; </w:t>
      </w:r>
      <w:r w:rsidR="00FB1C93">
        <w:rPr>
          <w:i/>
          <w:iCs/>
          <w:lang w:val="es-ES"/>
        </w:rPr>
        <w:t>id</w:t>
      </w:r>
      <w:r w:rsidR="00FB1C93">
        <w:rPr>
          <w:lang w:val="es-ES"/>
        </w:rPr>
        <w:t>, que es un identificador único que permite a ql buscar rápidamente este archivo.</w:t>
      </w:r>
    </w:p>
    <w:p w14:paraId="5492FB74" w14:textId="4191D1FF" w:rsidR="00FB1C93" w:rsidRDefault="0035520F" w:rsidP="00844CF0">
      <w:pPr>
        <w:rPr>
          <w:lang w:val="es-ES"/>
        </w:rPr>
      </w:pPr>
      <w:r>
        <w:rPr>
          <w:lang w:val="es-ES"/>
        </w:rPr>
        <w:t>Posteriormente se importa el módulo de javascript, ya que se trata de una base de datos donde la lógica esta programada en javascript. Este módulo también se emplea para archivos typescript.</w:t>
      </w:r>
      <w:r w:rsidR="00D32248">
        <w:rPr>
          <w:lang w:val="es-ES"/>
        </w:rPr>
        <w:t xml:space="preserve"> El siguiente paso es </w:t>
      </w:r>
      <w:r w:rsidR="00D32248">
        <w:rPr>
          <w:i/>
          <w:iCs/>
          <w:lang w:val="es-ES"/>
        </w:rPr>
        <w:t>from</w:t>
      </w:r>
      <w:r w:rsidR="00D32248">
        <w:rPr>
          <w:lang w:val="es-ES"/>
        </w:rPr>
        <w:t>, donde se crea una variable de tipo Expr (expresión) y se le asigna el nombre e.</w:t>
      </w:r>
      <w:r w:rsidR="008B635A">
        <w:rPr>
          <w:lang w:val="es-ES"/>
        </w:rPr>
        <w:t xml:space="preserve"> Posteriormente viene </w:t>
      </w:r>
      <w:r w:rsidR="00F368F3">
        <w:rPr>
          <w:lang w:val="es-ES"/>
        </w:rPr>
        <w:t xml:space="preserve">el </w:t>
      </w:r>
      <w:r w:rsidR="00F368F3">
        <w:rPr>
          <w:i/>
          <w:iCs/>
          <w:lang w:val="es-ES"/>
        </w:rPr>
        <w:t>where</w:t>
      </w:r>
      <w:r w:rsidR="00F368F3">
        <w:rPr>
          <w:lang w:val="es-ES"/>
        </w:rPr>
        <w:t>, que es donde se establecen todas las restricciones que se desean en la petición para que la salida sea la deseada. Dentro de esta sección, se limita el archivo donde se realiza la búsqueda (como ya se ha comentado)</w:t>
      </w:r>
      <w:r w:rsidR="00120742">
        <w:rPr>
          <w:lang w:val="es-ES"/>
        </w:rPr>
        <w:t xml:space="preserve">, y se busca que tenga el contenido deseado. En esta sección es muy útil el uso de operadores lógicos para concatenar </w:t>
      </w:r>
      <w:r w:rsidR="007B12BC">
        <w:rPr>
          <w:lang w:val="es-ES"/>
        </w:rPr>
        <w:t>restricciones.</w:t>
      </w:r>
    </w:p>
    <w:p w14:paraId="1ADC9EEE" w14:textId="4FD6E298" w:rsidR="007B12BC" w:rsidRDefault="007B12BC" w:rsidP="00844CF0">
      <w:pPr>
        <w:rPr>
          <w:lang w:val="es-ES"/>
        </w:rPr>
      </w:pPr>
      <w:r>
        <w:rPr>
          <w:lang w:val="es-ES"/>
        </w:rPr>
        <w:t xml:space="preserve">Por último, con </w:t>
      </w:r>
      <w:r>
        <w:rPr>
          <w:i/>
          <w:iCs/>
          <w:lang w:val="es-ES"/>
        </w:rPr>
        <w:t>select</w:t>
      </w:r>
      <w:r>
        <w:rPr>
          <w:lang w:val="es-ES"/>
        </w:rPr>
        <w:t xml:space="preserve">, se establece toda la información que se muestra al usuario en el formato de salida. En esta sección también se pueden aplicar métodos sobre las variables, ya que con esto se consigue una salida en el formato deseado. Para devolver más de una unidad de información, se separa con comas, siendo cada </w:t>
      </w:r>
      <w:r w:rsidR="00B6566B">
        <w:rPr>
          <w:lang w:val="es-ES"/>
        </w:rPr>
        <w:t>expresión entre comas, una columna de la salida.</w:t>
      </w:r>
    </w:p>
    <w:p w14:paraId="45A00802" w14:textId="46EC9281" w:rsidR="00B6566B" w:rsidRPr="003752D9" w:rsidRDefault="00B6566B" w:rsidP="00844CF0">
      <w:pPr>
        <w:rPr>
          <w:lang w:val="es-ES"/>
        </w:rPr>
      </w:pPr>
      <w:r>
        <w:rPr>
          <w:lang w:val="es-ES"/>
        </w:rPr>
        <w:lastRenderedPageBreak/>
        <w:t xml:space="preserve">Esta salida, tiene forma de tabla, con tantas columnas como </w:t>
      </w:r>
      <w:r>
        <w:rPr>
          <w:i/>
          <w:iCs/>
          <w:lang w:val="es-ES"/>
        </w:rPr>
        <w:t>outputs</w:t>
      </w:r>
      <w:r>
        <w:rPr>
          <w:lang w:val="es-ES"/>
        </w:rPr>
        <w:t xml:space="preserve"> se han establecido en la sección de </w:t>
      </w:r>
      <w:r>
        <w:rPr>
          <w:i/>
          <w:iCs/>
          <w:lang w:val="es-ES"/>
        </w:rPr>
        <w:t>select</w:t>
      </w:r>
      <w:r w:rsidR="00176CB2">
        <w:rPr>
          <w:lang w:val="es-ES"/>
        </w:rPr>
        <w:t xml:space="preserve">, y tantas filas como resultados que hayan cumplido con las condiciones del </w:t>
      </w:r>
      <w:r w:rsidR="00176CB2">
        <w:rPr>
          <w:i/>
          <w:iCs/>
          <w:lang w:val="es-ES"/>
        </w:rPr>
        <w:t>where</w:t>
      </w:r>
      <w:r w:rsidR="00176CB2">
        <w:rPr>
          <w:lang w:val="es-ES"/>
        </w:rPr>
        <w:t>.</w:t>
      </w:r>
      <w:r w:rsidR="00500457">
        <w:rPr>
          <w:lang w:val="es-ES"/>
        </w:rPr>
        <w:t xml:space="preserve"> Este código puede ser encontrado en el repositorio de Github creado para este proyecto, en el archivo</w:t>
      </w:r>
      <w:r w:rsidR="003752D9">
        <w:rPr>
          <w:lang w:val="es-ES"/>
        </w:rPr>
        <w:t xml:space="preserve"> </w:t>
      </w:r>
      <w:r w:rsidR="003752D9">
        <w:rPr>
          <w:i/>
          <w:iCs/>
          <w:lang w:val="es-ES"/>
        </w:rPr>
        <w:t>signing_functions.ql</w:t>
      </w:r>
      <w:r w:rsidR="003752D9">
        <w:rPr>
          <w:lang w:val="es-ES"/>
        </w:rPr>
        <w:t xml:space="preserve"> [32].</w:t>
      </w:r>
    </w:p>
    <w:p w14:paraId="3FE25F9F" w14:textId="77777777" w:rsidR="0033585E" w:rsidRDefault="0033585E" w:rsidP="0033585E">
      <w:pPr>
        <w:keepNext/>
      </w:pPr>
      <w:r w:rsidRPr="0033585E">
        <w:rPr>
          <w:noProof/>
          <w:lang w:val="es-ES"/>
        </w:rPr>
        <w:drawing>
          <wp:inline distT="0" distB="0" distL="0" distR="0" wp14:anchorId="790A1197" wp14:editId="13C03FD5">
            <wp:extent cx="5579745" cy="765810"/>
            <wp:effectExtent l="0" t="0" r="1905" b="0"/>
            <wp:docPr id="16490071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7146" name="Imagen 1" descr="Captura de pantalla de computadora&#10;&#10;Descripción generada automáticamente"/>
                    <pic:cNvPicPr/>
                  </pic:nvPicPr>
                  <pic:blipFill>
                    <a:blip r:embed="rId54"/>
                    <a:stretch>
                      <a:fillRect/>
                    </a:stretch>
                  </pic:blipFill>
                  <pic:spPr>
                    <a:xfrm>
                      <a:off x="0" y="0"/>
                      <a:ext cx="5579745" cy="765810"/>
                    </a:xfrm>
                    <a:prstGeom prst="rect">
                      <a:avLst/>
                    </a:prstGeom>
                  </pic:spPr>
                </pic:pic>
              </a:graphicData>
            </a:graphic>
          </wp:inline>
        </w:drawing>
      </w:r>
    </w:p>
    <w:p w14:paraId="0F42D5EC" w14:textId="01E7F3A4" w:rsidR="0033585E" w:rsidRDefault="0033585E" w:rsidP="0033585E">
      <w:pPr>
        <w:pStyle w:val="Descripcin"/>
        <w:rPr>
          <w:lang w:val="es-ES"/>
        </w:rPr>
      </w:pPr>
      <w:r>
        <w:t xml:space="preserve">Ilustración </w:t>
      </w:r>
      <w:r>
        <w:fldChar w:fldCharType="begin"/>
      </w:r>
      <w:r>
        <w:instrText xml:space="preserve"> SEQ Ilustración \* ARABIC </w:instrText>
      </w:r>
      <w:r>
        <w:fldChar w:fldCharType="separate"/>
      </w:r>
      <w:r w:rsidR="00FD63BE">
        <w:rPr>
          <w:noProof/>
        </w:rPr>
        <w:t>19</w:t>
      </w:r>
      <w:r>
        <w:fldChar w:fldCharType="end"/>
      </w:r>
      <w:r>
        <w:t xml:space="preserve">: Ejemplo de detección de </w:t>
      </w:r>
      <w:r w:rsidR="003E08E1">
        <w:t>métodos vulnerables</w:t>
      </w:r>
      <w:r w:rsidR="003752D9">
        <w:t xml:space="preserve"> [32]</w:t>
      </w:r>
    </w:p>
    <w:p w14:paraId="03C730E5" w14:textId="01AD21E2" w:rsidR="005E0B57" w:rsidRDefault="006B6BF9" w:rsidP="0003703B">
      <w:pPr>
        <w:pStyle w:val="Ttulo4"/>
        <w:rPr>
          <w:lang w:val="es-ES"/>
        </w:rPr>
      </w:pPr>
      <w:r>
        <w:rPr>
          <w:lang w:val="es-ES"/>
        </w:rPr>
        <w:t>Detección de código no ejecutable</w:t>
      </w:r>
    </w:p>
    <w:p w14:paraId="1E251C3F" w14:textId="59123543" w:rsidR="008E4665" w:rsidRDefault="008E4665" w:rsidP="008E4665">
      <w:pPr>
        <w:rPr>
          <w:lang w:val="es-ES"/>
        </w:rPr>
      </w:pPr>
      <w:r>
        <w:rPr>
          <w:lang w:val="es-ES"/>
        </w:rPr>
        <w:t>Un fallo muy común a la hora de crear una aplicación es añadir líneas de código que realmente son imposibles de ejecutar</w:t>
      </w:r>
      <w:r w:rsidR="005E6B91">
        <w:rPr>
          <w:lang w:val="es-ES"/>
        </w:rPr>
        <w:t xml:space="preserve">. Un ejemplo muy sencillo de </w:t>
      </w:r>
      <w:r w:rsidR="004F4ED5">
        <w:rPr>
          <w:lang w:val="es-ES"/>
        </w:rPr>
        <w:t>esto</w:t>
      </w:r>
      <w:r w:rsidR="005E6B91">
        <w:rPr>
          <w:lang w:val="es-ES"/>
        </w:rPr>
        <w:t xml:space="preserve"> </w:t>
      </w:r>
      <w:r w:rsidR="004F4ED5">
        <w:rPr>
          <w:lang w:val="es-ES"/>
        </w:rPr>
        <w:t>sería</w:t>
      </w:r>
      <w:r w:rsidR="005E6B91">
        <w:rPr>
          <w:lang w:val="es-ES"/>
        </w:rPr>
        <w:t xml:space="preserve"> un if con un true y un else. Como el if siempre es cierto, la condición falsa nunca se ejecutaría. Este es un ejemplo muy básico, pero en el mundo real</w:t>
      </w:r>
      <w:r w:rsidR="00C15724">
        <w:rPr>
          <w:lang w:val="es-ES"/>
        </w:rPr>
        <w:t xml:space="preserve"> de los programadores, estas cosas ocurren a mayor escala. </w:t>
      </w:r>
    </w:p>
    <w:p w14:paraId="08400BE2" w14:textId="698C4A1C" w:rsidR="004F4ED5" w:rsidRDefault="001C4A8B" w:rsidP="008E4665">
      <w:pPr>
        <w:rPr>
          <w:lang w:val="es-ES"/>
        </w:rPr>
      </w:pPr>
      <w:r>
        <w:rPr>
          <w:lang w:val="es-ES"/>
        </w:rPr>
        <w:t xml:space="preserve">Para comprobar esto, se suele realizar un </w:t>
      </w:r>
      <w:r w:rsidR="00A7275A">
        <w:rPr>
          <w:lang w:val="es-ES"/>
        </w:rPr>
        <w:t xml:space="preserve">grafo de control de flujo o, más comúnmente conocido como, </w:t>
      </w:r>
      <w:r w:rsidR="00A7275A">
        <w:rPr>
          <w:i/>
          <w:iCs/>
          <w:lang w:val="es-ES"/>
        </w:rPr>
        <w:t>control-flow graph</w:t>
      </w:r>
      <w:r w:rsidR="00A7275A">
        <w:rPr>
          <w:lang w:val="es-ES"/>
        </w:rPr>
        <w:t xml:space="preserve"> o CFG.</w:t>
      </w:r>
      <w:r w:rsidR="00F35572">
        <w:rPr>
          <w:lang w:val="es-ES"/>
        </w:rPr>
        <w:t xml:space="preserve"> Con CodeQL, se puede crear el grafo entero y ver los caminos posibles de ejecución del código. Esto es muy complejo hasta para un ordenador, por lo que solo permite ejecutar estos caminos si son menos de 4</w:t>
      </w:r>
      <w:r w:rsidR="00C248B0">
        <w:rPr>
          <w:lang w:val="es-ES"/>
        </w:rPr>
        <w:t xml:space="preserve"> los resultantes.</w:t>
      </w:r>
      <w:r w:rsidR="00341678">
        <w:rPr>
          <w:lang w:val="es-ES"/>
        </w:rPr>
        <w:t xml:space="preserve"> Debido a esto, en vez de conseguir todos los caminos posibles, la herramienta nos proporciona todas las líneas de código que no son alcanzables en las ejecuciones</w:t>
      </w:r>
      <w:r w:rsidR="00FE42AF">
        <w:rPr>
          <w:lang w:val="es-ES"/>
        </w:rPr>
        <w:t>.</w:t>
      </w:r>
    </w:p>
    <w:p w14:paraId="1C7AE8BC" w14:textId="7B9FA20B" w:rsidR="00FE42AF" w:rsidRDefault="00FE42AF" w:rsidP="008E4665">
      <w:pPr>
        <w:rPr>
          <w:lang w:val="es-ES"/>
        </w:rPr>
      </w:pPr>
      <w:r>
        <w:rPr>
          <w:lang w:val="es-ES"/>
        </w:rPr>
        <w:t>Es muy importante hacer hincapié en que, las líneas de código no ejecutables no son ningún tipo de vulnerabilidad en s</w:t>
      </w:r>
      <w:r w:rsidR="00564562">
        <w:rPr>
          <w:lang w:val="es-ES"/>
        </w:rPr>
        <w:t>í</w:t>
      </w:r>
      <w:r w:rsidR="00260B39">
        <w:rPr>
          <w:lang w:val="es-ES"/>
        </w:rPr>
        <w:t>, pero esto certifica que, en desarrollo, producción y postproducción, no se han establecido unos mínimos de calidad y auditoría del código. De cara al usuario, todos prefieren usar una aplicación a la que se le han hecho una serie de test, análisis y auditorías tanto de producción como de seguridad.</w:t>
      </w:r>
    </w:p>
    <w:p w14:paraId="793B6542" w14:textId="5CF5C932" w:rsidR="008B19C2" w:rsidRDefault="008B19C2" w:rsidP="008E4665">
      <w:pPr>
        <w:rPr>
          <w:lang w:val="es-ES"/>
        </w:rPr>
      </w:pPr>
      <w:r>
        <w:rPr>
          <w:lang w:val="es-ES"/>
        </w:rPr>
        <w:lastRenderedPageBreak/>
        <w:t>Debido a esto, es muy probable que, como no han realizado las pruebas pertinentes, haya otros fallos que no se hayan detectado y que suponga una vulnerabilidad. Por ello, si se detectan líneas de código no ejecutables, también se reporta como vulnerabilidad. A continuación, se muestra un ejemplo de una base de datos que contiene código no ejecutable.</w:t>
      </w:r>
      <w:r w:rsidR="00FA3F41">
        <w:rPr>
          <w:lang w:val="es-ES"/>
        </w:rPr>
        <w:t xml:space="preserve"> Este código, al igual que el anterior, busca en un archivo </w:t>
      </w:r>
      <w:r w:rsidR="00C73F99">
        <w:rPr>
          <w:lang w:val="es-ES"/>
        </w:rPr>
        <w:t>determinado,</w:t>
      </w:r>
      <w:r w:rsidR="00152B3C">
        <w:rPr>
          <w:lang w:val="es-ES"/>
        </w:rPr>
        <w:t xml:space="preserve"> pero, de cara a realizar el estudio de las aplicaciones, se ejecutará sobre toda la base de datos y, en caso de detectar líneas de código no ejecutable, se le reportará al usuario como vulnerabilidad. El código usado para el ejemplo y desarrollado para </w:t>
      </w:r>
      <w:r w:rsidR="00EB4B80">
        <w:rPr>
          <w:lang w:val="es-ES"/>
        </w:rPr>
        <w:t xml:space="preserve">el proyecto esta contenido en el repositorio de Github como </w:t>
      </w:r>
      <w:r w:rsidR="00EB4B80">
        <w:rPr>
          <w:i/>
          <w:iCs/>
          <w:lang w:val="es-ES"/>
        </w:rPr>
        <w:t>unreachable_code_file.ql</w:t>
      </w:r>
      <w:r w:rsidR="00EB4B80">
        <w:rPr>
          <w:lang w:val="es-ES"/>
        </w:rPr>
        <w:t xml:space="preserve"> [</w:t>
      </w:r>
      <w:r w:rsidR="00C73F99">
        <w:rPr>
          <w:lang w:val="es-ES"/>
        </w:rPr>
        <w:t>33</w:t>
      </w:r>
      <w:r w:rsidR="00EB4B80">
        <w:rPr>
          <w:lang w:val="es-ES"/>
        </w:rPr>
        <w:t>].</w:t>
      </w:r>
    </w:p>
    <w:p w14:paraId="4837DB59" w14:textId="77777777" w:rsidR="00FD63BE" w:rsidRDefault="00FD63BE" w:rsidP="00FD63BE">
      <w:pPr>
        <w:keepNext/>
      </w:pPr>
      <w:r w:rsidRPr="00FD63BE">
        <w:rPr>
          <w:noProof/>
          <w:lang w:val="es-ES"/>
        </w:rPr>
        <w:drawing>
          <wp:inline distT="0" distB="0" distL="0" distR="0" wp14:anchorId="343DE1DD" wp14:editId="4D8392FA">
            <wp:extent cx="5579745" cy="2242185"/>
            <wp:effectExtent l="0" t="0" r="1905" b="5715"/>
            <wp:docPr id="56407497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4972" name="Imagen 1" descr="Imagen de la pantalla de un computador&#10;&#10;Descripción generada automáticamente con confianza baja"/>
                    <pic:cNvPicPr/>
                  </pic:nvPicPr>
                  <pic:blipFill>
                    <a:blip r:embed="rId55"/>
                    <a:stretch>
                      <a:fillRect/>
                    </a:stretch>
                  </pic:blipFill>
                  <pic:spPr>
                    <a:xfrm>
                      <a:off x="0" y="0"/>
                      <a:ext cx="5579745" cy="2242185"/>
                    </a:xfrm>
                    <a:prstGeom prst="rect">
                      <a:avLst/>
                    </a:prstGeom>
                  </pic:spPr>
                </pic:pic>
              </a:graphicData>
            </a:graphic>
          </wp:inline>
        </w:drawing>
      </w:r>
    </w:p>
    <w:p w14:paraId="41ADDE42" w14:textId="176F1A59" w:rsidR="009D7C31" w:rsidRPr="009D7C31" w:rsidRDefault="00FD63BE" w:rsidP="008B19C2">
      <w:pPr>
        <w:pStyle w:val="Descripcin"/>
      </w:pPr>
      <w:r>
        <w:t xml:space="preserve">Ilustración </w:t>
      </w:r>
      <w:r>
        <w:fldChar w:fldCharType="begin"/>
      </w:r>
      <w:r>
        <w:instrText xml:space="preserve"> SEQ Ilustración \* ARABIC </w:instrText>
      </w:r>
      <w:r>
        <w:fldChar w:fldCharType="separate"/>
      </w:r>
      <w:r>
        <w:rPr>
          <w:noProof/>
        </w:rPr>
        <w:t>20</w:t>
      </w:r>
      <w:r>
        <w:fldChar w:fldCharType="end"/>
      </w:r>
      <w:r>
        <w:t>: Ejemplo de detección de código</w:t>
      </w:r>
      <w:r w:rsidR="00CE7A4A">
        <w:t xml:space="preserve"> no ejecutable [</w:t>
      </w:r>
      <w:r w:rsidR="00C73F99">
        <w:t>33</w:t>
      </w:r>
      <w:r w:rsidR="00CE7A4A">
        <w:t>].</w:t>
      </w:r>
    </w:p>
    <w:p w14:paraId="71E95687" w14:textId="77777777" w:rsidR="00217C2F" w:rsidRPr="003A34F9" w:rsidRDefault="003B6A40" w:rsidP="003A34F9">
      <w:pPr>
        <w:pStyle w:val="Ttulo1"/>
      </w:pPr>
      <w:bookmarkStart w:id="57" w:name="_Toc138446622"/>
      <w:r w:rsidRPr="003A34F9">
        <w:lastRenderedPageBreak/>
        <w:t>Análisis de Resultados</w:t>
      </w:r>
      <w:bookmarkEnd w:id="57"/>
    </w:p>
    <w:p w14:paraId="71E95688" w14:textId="77777777" w:rsidR="00D36931" w:rsidRDefault="003B6A40" w:rsidP="00D36931">
      <w:r>
        <w:t>Destacar los resultados más relevantes del proyecto</w:t>
      </w:r>
      <w:r w:rsidR="000725F3">
        <w:t xml:space="preserve"> y hacer un análisis crítico de los mismos. También es un capítulo obligatorio y clave.</w:t>
      </w:r>
    </w:p>
    <w:p w14:paraId="71E95689" w14:textId="77777777" w:rsidR="00217C2F" w:rsidRDefault="00217C2F" w:rsidP="0033585E">
      <w:pPr>
        <w:pStyle w:val="Descripcin"/>
      </w:pPr>
    </w:p>
    <w:p w14:paraId="71E9568A" w14:textId="77777777" w:rsidR="00217C2F" w:rsidRPr="003A34F9" w:rsidRDefault="00D73279" w:rsidP="003A34F9">
      <w:pPr>
        <w:pStyle w:val="Ttulo1"/>
      </w:pPr>
      <w:bookmarkStart w:id="58" w:name="_Toc164138551"/>
      <w:bookmarkStart w:id="59" w:name="_Toc138446623"/>
      <w:r w:rsidRPr="003A34F9">
        <w:lastRenderedPageBreak/>
        <w:t>Conclusiones y Trabajos Futuros</w:t>
      </w:r>
      <w:bookmarkEnd w:id="58"/>
      <w:bookmarkEnd w:id="59"/>
    </w:p>
    <w:p w14:paraId="71E9568B" w14:textId="77777777" w:rsidR="007B76D5" w:rsidRDefault="007B76D5" w:rsidP="007B76D5">
      <w:r>
        <w:t xml:space="preserve">Comentar las conclusiones del proyecto, destacando lo que se ha hecho, dejando claros qué objetivos se han cubierto y cuáles son las aportaciones hechas. </w:t>
      </w:r>
    </w:p>
    <w:p w14:paraId="71E9568C" w14:textId="77777777" w:rsidR="00694410" w:rsidRDefault="00694410">
      <w:pPr>
        <w:spacing w:after="0" w:line="240" w:lineRule="auto"/>
        <w:jc w:val="left"/>
      </w:pPr>
      <w:r>
        <w:br w:type="page"/>
      </w:r>
    </w:p>
    <w:p w14:paraId="71E9568D" w14:textId="77777777" w:rsidR="00694410" w:rsidRDefault="00694410" w:rsidP="008702A9">
      <w:pPr>
        <w:pStyle w:val="Ttulo1"/>
      </w:pPr>
      <w:bookmarkStart w:id="60" w:name="_Toc138446624"/>
      <w:r>
        <w:lastRenderedPageBreak/>
        <w:t>Bibliografía</w:t>
      </w:r>
      <w:bookmarkEnd w:id="60"/>
    </w:p>
    <w:p w14:paraId="71E95692" w14:textId="38EA38D3" w:rsidR="00217C2F" w:rsidRDefault="00CC08E9" w:rsidP="00FD7B5A">
      <w:pPr>
        <w:pStyle w:val="Referencia"/>
        <w:numPr>
          <w:ilvl w:val="0"/>
          <w:numId w:val="3"/>
        </w:numPr>
        <w:jc w:val="both"/>
        <w:rPr>
          <w:lang w:val="es-ES"/>
        </w:rPr>
      </w:pPr>
      <w:r w:rsidRPr="00CC08E9">
        <w:rPr>
          <w:lang w:val="en-US"/>
        </w:rPr>
        <w:t xml:space="preserve">Binance. (s. f.). </w:t>
      </w:r>
      <w:r w:rsidRPr="00CC08E9">
        <w:rPr>
          <w:i/>
          <w:iCs/>
          <w:lang w:val="es-ES"/>
        </w:rPr>
        <w:t>Binance – Exchange de criptomonedas pa</w:t>
      </w:r>
      <w:r>
        <w:rPr>
          <w:i/>
          <w:iCs/>
          <w:lang w:val="es-ES"/>
        </w:rPr>
        <w:t>ra bitcoin, Ethereum y altcoins</w:t>
      </w:r>
      <w:r>
        <w:rPr>
          <w:lang w:val="es-ES"/>
        </w:rPr>
        <w:t xml:space="preserve">. </w:t>
      </w:r>
      <w:hyperlink r:id="rId56" w:history="1">
        <w:r w:rsidR="00B377E1" w:rsidRPr="00012BC1">
          <w:rPr>
            <w:rStyle w:val="Hipervnculo"/>
            <w:lang w:val="es-ES"/>
          </w:rPr>
          <w:t>https://www.binance.com/es</w:t>
        </w:r>
      </w:hyperlink>
    </w:p>
    <w:p w14:paraId="4002CF4A" w14:textId="4E08BDA7" w:rsidR="00FD7B5A" w:rsidRDefault="00FD7B5A" w:rsidP="00FD7B5A">
      <w:pPr>
        <w:pStyle w:val="Referencias"/>
        <w:jc w:val="both"/>
        <w:rPr>
          <w:sz w:val="24"/>
          <w:lang w:val="es-ES"/>
        </w:rPr>
      </w:pPr>
      <w:r>
        <w:t xml:space="preserve">Sánchez, Á. (2022, 26 abril). Las criptomonedas movieron unos 60.000 millones de euros en España el año pasado. </w:t>
      </w:r>
      <w:r>
        <w:rPr>
          <w:i/>
          <w:iCs/>
        </w:rPr>
        <w:t>El País</w:t>
      </w:r>
      <w:r>
        <w:t xml:space="preserve">. </w:t>
      </w:r>
      <w:hyperlink r:id="rId57" w:history="1">
        <w:r w:rsidRPr="00FD7B5A">
          <w:rPr>
            <w:rStyle w:val="Hipervnculo"/>
          </w:rPr>
          <w:t>https://elpais.com/economia/2022-04-26/las-criptomonedas-movieron-unos-60000-millones-de-euros-en-espana-el-ano-pasado.html</w:t>
        </w:r>
      </w:hyperlink>
    </w:p>
    <w:p w14:paraId="27F57C56" w14:textId="771B2640" w:rsidR="009155F9" w:rsidRDefault="009155F9" w:rsidP="009155F9">
      <w:pPr>
        <w:pStyle w:val="Referencias"/>
        <w:rPr>
          <w:sz w:val="24"/>
          <w:lang w:val="es-ES"/>
        </w:rPr>
      </w:pPr>
      <w:r>
        <w:t xml:space="preserve">Vanguardia, L. (2022, 10 agosto). Un hacker roba un NFT por valor de 310.000 euros y lo acaba vendiendo por casi la mitad. </w:t>
      </w:r>
      <w:r>
        <w:rPr>
          <w:i/>
          <w:iCs/>
        </w:rPr>
        <w:t>La Vanguardia</w:t>
      </w:r>
      <w:r>
        <w:t xml:space="preserve">. </w:t>
      </w:r>
      <w:hyperlink r:id="rId58" w:history="1">
        <w:r w:rsidRPr="009155F9">
          <w:rPr>
            <w:rStyle w:val="Hipervnculo"/>
          </w:rPr>
          <w:t>https://www.lavanguardia.com/tecnologia/20220810/8459460/roban-nft-valor-310-000-euros-hacker-acaba-vendiendo-mitad-pmv.html</w:t>
        </w:r>
      </w:hyperlink>
    </w:p>
    <w:p w14:paraId="08A2DFED" w14:textId="00934C36" w:rsidR="005521B2" w:rsidRPr="005521B2" w:rsidRDefault="005521B2" w:rsidP="005521B2">
      <w:pPr>
        <w:pStyle w:val="Referencias"/>
        <w:rPr>
          <w:sz w:val="24"/>
          <w:lang w:val="en-US"/>
        </w:rPr>
      </w:pPr>
      <w:r w:rsidRPr="005521B2">
        <w:rPr>
          <w:lang w:val="en-US"/>
        </w:rPr>
        <w:t xml:space="preserve">The crypto wallet for Defi, Web3 Dapps and NFTs | MetaMask. (s. f.-b). </w:t>
      </w:r>
      <w:hyperlink r:id="rId59" w:history="1">
        <w:r w:rsidRPr="005521B2">
          <w:rPr>
            <w:rStyle w:val="Hipervnculo"/>
            <w:lang w:val="en-US"/>
          </w:rPr>
          <w:t>https://metamask.io/</w:t>
        </w:r>
      </w:hyperlink>
    </w:p>
    <w:p w14:paraId="7DD6CB74" w14:textId="0601A4D0" w:rsidR="00E97CD5" w:rsidRDefault="00E97CD5" w:rsidP="00E97CD5">
      <w:pPr>
        <w:pStyle w:val="Referencias"/>
        <w:rPr>
          <w:sz w:val="24"/>
          <w:lang w:val="es-ES"/>
        </w:rPr>
      </w:pPr>
      <w:r>
        <w:rPr>
          <w:i/>
          <w:iCs/>
        </w:rPr>
        <w:t>CodeQL</w:t>
      </w:r>
      <w:r>
        <w:t xml:space="preserve">. (s. f.). </w:t>
      </w:r>
      <w:hyperlink r:id="rId60" w:history="1">
        <w:r w:rsidRPr="00E97CD5">
          <w:rPr>
            <w:rStyle w:val="Hipervnculo"/>
          </w:rPr>
          <w:t>https://codeql.github.com/</w:t>
        </w:r>
      </w:hyperlink>
    </w:p>
    <w:p w14:paraId="6E1A0A32" w14:textId="5543BCE1" w:rsidR="006464E3" w:rsidRPr="006464E3" w:rsidRDefault="006464E3" w:rsidP="006464E3">
      <w:pPr>
        <w:pStyle w:val="Referencias"/>
        <w:rPr>
          <w:sz w:val="24"/>
          <w:lang w:val="en-US"/>
        </w:rPr>
      </w:pPr>
      <w:r w:rsidRPr="006464E3">
        <w:rPr>
          <w:i/>
          <w:iCs/>
          <w:lang w:val="en-US"/>
        </w:rPr>
        <w:t>GitHub: Let’s build from here</w:t>
      </w:r>
      <w:r w:rsidRPr="006464E3">
        <w:rPr>
          <w:lang w:val="en-US"/>
        </w:rPr>
        <w:t xml:space="preserve">. (s. f.-b). GitHub. </w:t>
      </w:r>
      <w:hyperlink r:id="rId61" w:history="1">
        <w:r w:rsidRPr="006464E3">
          <w:rPr>
            <w:rStyle w:val="Hipervnculo"/>
            <w:lang w:val="en-US"/>
          </w:rPr>
          <w:t>https://github.com/</w:t>
        </w:r>
      </w:hyperlink>
    </w:p>
    <w:p w14:paraId="18DED969" w14:textId="19488C33" w:rsidR="002876B9" w:rsidRPr="002876B9" w:rsidRDefault="002876B9" w:rsidP="002876B9">
      <w:pPr>
        <w:pStyle w:val="Referencias"/>
        <w:rPr>
          <w:sz w:val="24"/>
          <w:lang w:val="en-US"/>
        </w:rPr>
      </w:pPr>
      <w:r w:rsidRPr="002876B9">
        <w:rPr>
          <w:i/>
          <w:iCs/>
          <w:lang w:val="en-US"/>
        </w:rPr>
        <w:t>Node.js</w:t>
      </w:r>
      <w:r w:rsidRPr="002876B9">
        <w:rPr>
          <w:lang w:val="en-US"/>
        </w:rPr>
        <w:t xml:space="preserve">. (s. f.-b). Node.js. </w:t>
      </w:r>
      <w:hyperlink r:id="rId62" w:history="1">
        <w:r w:rsidRPr="002876B9">
          <w:rPr>
            <w:rStyle w:val="Hipervnculo"/>
            <w:lang w:val="en-US"/>
          </w:rPr>
          <w:t>https://nodejs.org/es</w:t>
        </w:r>
      </w:hyperlink>
    </w:p>
    <w:p w14:paraId="782F426F" w14:textId="21DA8F81" w:rsidR="00FD6894" w:rsidRDefault="00FD6894" w:rsidP="00FD6894">
      <w:pPr>
        <w:pStyle w:val="Referencias"/>
        <w:rPr>
          <w:sz w:val="24"/>
          <w:lang w:val="es-ES"/>
        </w:rPr>
      </w:pPr>
      <w:r>
        <w:t xml:space="preserve">Echarri, M., Echarri, M., &amp; Echarri, M. (2022, 27 julio). El chico de 15 años que robó 24 millones en criptomonedas : Ellis Pinsky cuenta su historia pero nadie sabe si creerle. </w:t>
      </w:r>
      <w:r>
        <w:rPr>
          <w:i/>
          <w:iCs/>
        </w:rPr>
        <w:t>El País</w:t>
      </w:r>
      <w:r>
        <w:t xml:space="preserve">. </w:t>
      </w:r>
      <w:hyperlink r:id="rId63" w:history="1">
        <w:r w:rsidRPr="00FD6894">
          <w:rPr>
            <w:rStyle w:val="Hipervnculo"/>
          </w:rPr>
          <w:t>https://elpais.com/icon/2022-07-27/el-chico-de-15-anos-que-robo-24-millones-en-criptomonedas-ellis-pinsky-cuenta-su-historia-pero-nadie-sabe-si-creerle.html</w:t>
        </w:r>
      </w:hyperlink>
    </w:p>
    <w:p w14:paraId="48A5B547" w14:textId="17F6CDBF" w:rsidR="00B377E1" w:rsidRPr="00B26A91" w:rsidRDefault="00B26A91" w:rsidP="00F57D19">
      <w:pPr>
        <w:pStyle w:val="Referencia"/>
        <w:numPr>
          <w:ilvl w:val="0"/>
          <w:numId w:val="3"/>
        </w:numPr>
        <w:jc w:val="both"/>
        <w:rPr>
          <w:rStyle w:val="Hipervnculo"/>
          <w:color w:val="auto"/>
          <w:u w:val="none"/>
          <w:lang w:val="es-ES"/>
        </w:rPr>
      </w:pPr>
      <w:r w:rsidRPr="000C26EC">
        <w:t xml:space="preserve">DappRadar - The World’s Dapp Store | Blockchain Dapps Ranked. </w:t>
      </w:r>
      <w:r w:rsidRPr="00B26A91">
        <w:rPr>
          <w:lang w:val="es-ES"/>
        </w:rPr>
        <w:t xml:space="preserve">(s. f.). DappRadar. </w:t>
      </w:r>
      <w:hyperlink r:id="rId64" w:history="1">
        <w:r w:rsidRPr="00B26A91">
          <w:rPr>
            <w:rStyle w:val="Hipervnculo"/>
            <w:lang w:val="es-ES"/>
          </w:rPr>
          <w:t>https://dappradar.com/</w:t>
        </w:r>
      </w:hyperlink>
    </w:p>
    <w:p w14:paraId="1FF44C98" w14:textId="00960547" w:rsidR="00ED69DE" w:rsidRDefault="00ED69DE" w:rsidP="00ED69DE">
      <w:pPr>
        <w:pStyle w:val="Referencias"/>
        <w:rPr>
          <w:sz w:val="24"/>
          <w:lang w:val="es-ES"/>
        </w:rPr>
      </w:pPr>
      <w:r w:rsidRPr="00ED69DE">
        <w:rPr>
          <w:lang w:val="en-US"/>
        </w:rPr>
        <w:t xml:space="preserve">web3.js - Ethereum JavaScript API — web3.js 1.0.0 documentation. </w:t>
      </w:r>
      <w:r>
        <w:t xml:space="preserve">(s. f.). </w:t>
      </w:r>
      <w:hyperlink r:id="rId65" w:history="1">
        <w:r w:rsidRPr="00ED69DE">
          <w:rPr>
            <w:rStyle w:val="Hipervnculo"/>
          </w:rPr>
          <w:t>https://web3js.readthedocs.io/en/v1.10.0/</w:t>
        </w:r>
      </w:hyperlink>
    </w:p>
    <w:p w14:paraId="7A77781C" w14:textId="6C22F157" w:rsidR="006454F1" w:rsidRDefault="006454F1" w:rsidP="006454F1">
      <w:pPr>
        <w:pStyle w:val="Referencias"/>
        <w:rPr>
          <w:sz w:val="24"/>
          <w:lang w:val="es-ES"/>
        </w:rPr>
      </w:pPr>
      <w:r w:rsidRPr="00306B7A">
        <w:rPr>
          <w:i/>
          <w:iCs/>
          <w:lang w:val="en-US"/>
        </w:rPr>
        <w:t>Ether.js Documentation</w:t>
      </w:r>
      <w:r w:rsidRPr="00306B7A">
        <w:rPr>
          <w:lang w:val="en-US"/>
        </w:rPr>
        <w:t xml:space="preserve">. (s. f.). </w:t>
      </w:r>
      <w:hyperlink r:id="rId66" w:history="1">
        <w:r w:rsidRPr="006454F1">
          <w:rPr>
            <w:rStyle w:val="Hipervnculo"/>
          </w:rPr>
          <w:t>https://docs.ethers.org/v5/</w:t>
        </w:r>
      </w:hyperlink>
    </w:p>
    <w:p w14:paraId="5FD72959" w14:textId="40A60B6A" w:rsidR="00696D1B" w:rsidRDefault="00696D1B" w:rsidP="00696D1B">
      <w:pPr>
        <w:pStyle w:val="Referencias"/>
        <w:rPr>
          <w:sz w:val="24"/>
          <w:lang w:val="es-ES"/>
        </w:rPr>
      </w:pPr>
      <w:r w:rsidRPr="00696D1B">
        <w:rPr>
          <w:i/>
          <w:iCs/>
          <w:lang w:val="en-US"/>
        </w:rPr>
        <w:t>Home | Uniswap Protocol</w:t>
      </w:r>
      <w:r w:rsidRPr="00696D1B">
        <w:rPr>
          <w:lang w:val="en-US"/>
        </w:rPr>
        <w:t xml:space="preserve">. (s. f.). </w:t>
      </w:r>
      <w:r>
        <w:t xml:space="preserve">Uniswap Protocol. </w:t>
      </w:r>
      <w:hyperlink r:id="rId67" w:history="1">
        <w:r w:rsidRPr="00696D1B">
          <w:rPr>
            <w:rStyle w:val="Hipervnculo"/>
          </w:rPr>
          <w:t>https://uniswap.org/</w:t>
        </w:r>
      </w:hyperlink>
    </w:p>
    <w:p w14:paraId="0FAF0531" w14:textId="7BC4F315" w:rsidR="006D11DC" w:rsidRPr="006D11DC" w:rsidRDefault="006D11DC" w:rsidP="006D11DC">
      <w:pPr>
        <w:pStyle w:val="Referencias"/>
        <w:rPr>
          <w:sz w:val="24"/>
          <w:lang w:val="en-US"/>
        </w:rPr>
      </w:pPr>
      <w:r w:rsidRPr="00F359B9">
        <w:rPr>
          <w:i/>
          <w:iCs/>
          <w:lang w:val="es-ES"/>
        </w:rPr>
        <w:t>Uniswap Labs</w:t>
      </w:r>
      <w:r w:rsidRPr="00F359B9">
        <w:rPr>
          <w:lang w:val="es-ES"/>
        </w:rPr>
        <w:t>.</w:t>
      </w:r>
      <w:r w:rsidR="00F359B9" w:rsidRPr="00F359B9">
        <w:rPr>
          <w:lang w:val="es-ES"/>
        </w:rPr>
        <w:t xml:space="preserve"> Código Fuente de Uniswap</w:t>
      </w:r>
      <w:r w:rsidRPr="00F359B9">
        <w:rPr>
          <w:lang w:val="es-ES"/>
        </w:rPr>
        <w:t xml:space="preserve"> (s. f.). </w:t>
      </w:r>
      <w:r w:rsidRPr="006D11DC">
        <w:rPr>
          <w:lang w:val="en-US"/>
        </w:rPr>
        <w:t xml:space="preserve">GitHub. </w:t>
      </w:r>
      <w:hyperlink r:id="rId68" w:history="1">
        <w:r w:rsidRPr="006D11DC">
          <w:rPr>
            <w:rStyle w:val="Hipervnculo"/>
            <w:lang w:val="en-US"/>
          </w:rPr>
          <w:t>https://github.com/Uniswap</w:t>
        </w:r>
      </w:hyperlink>
    </w:p>
    <w:p w14:paraId="4E446C73" w14:textId="23CB0E00" w:rsidR="00656B55" w:rsidRDefault="00656B55" w:rsidP="00656B55">
      <w:pPr>
        <w:pStyle w:val="Referencias"/>
        <w:rPr>
          <w:sz w:val="24"/>
          <w:lang w:val="es-ES"/>
        </w:rPr>
      </w:pPr>
      <w:r w:rsidRPr="00656B55">
        <w:rPr>
          <w:lang w:val="en-US"/>
        </w:rPr>
        <w:t xml:space="preserve">Home | MetaMask developer documentation. (s. f.). </w:t>
      </w:r>
      <w:hyperlink r:id="rId69" w:history="1">
        <w:r w:rsidRPr="00656B55">
          <w:rPr>
            <w:rStyle w:val="Hipervnculo"/>
          </w:rPr>
          <w:t>https://docs.metamask.io/</w:t>
        </w:r>
      </w:hyperlink>
    </w:p>
    <w:p w14:paraId="3BFE9328" w14:textId="7D69810A" w:rsidR="002248DA" w:rsidRPr="002248DA" w:rsidRDefault="002248DA" w:rsidP="002248DA">
      <w:pPr>
        <w:pStyle w:val="Referencias"/>
        <w:rPr>
          <w:sz w:val="24"/>
          <w:lang w:val="en-US"/>
        </w:rPr>
      </w:pPr>
      <w:r w:rsidRPr="002248DA">
        <w:rPr>
          <w:i/>
          <w:iCs/>
          <w:lang w:val="en-US"/>
        </w:rPr>
        <w:t>Metamask Playground</w:t>
      </w:r>
      <w:r w:rsidRPr="002248DA">
        <w:rPr>
          <w:lang w:val="en-US"/>
        </w:rPr>
        <w:t xml:space="preserve"> (De Metamask [Metamask]). (s. f.). Playground Metamask. </w:t>
      </w:r>
      <w:hyperlink r:id="rId70" w:history="1">
        <w:r w:rsidRPr="002248DA">
          <w:rPr>
            <w:rStyle w:val="Hipervnculo"/>
            <w:lang w:val="en-US"/>
          </w:rPr>
          <w:t>https://metamask.github.io/api-playground/api-documentation/</w:t>
        </w:r>
      </w:hyperlink>
    </w:p>
    <w:p w14:paraId="75EC4505" w14:textId="063CDCDD" w:rsidR="00DE3B77" w:rsidRPr="001538AA" w:rsidRDefault="00DE3B77" w:rsidP="00DE3B77">
      <w:pPr>
        <w:pStyle w:val="Referencias"/>
        <w:rPr>
          <w:sz w:val="24"/>
          <w:lang w:val="en-US"/>
        </w:rPr>
      </w:pPr>
      <w:r w:rsidRPr="00DE3B77">
        <w:rPr>
          <w:lang w:val="en-US"/>
        </w:rPr>
        <w:lastRenderedPageBreak/>
        <w:t xml:space="preserve">Proposals, E. I. (2019). EIP-2255: Wallet Permissions System. </w:t>
      </w:r>
      <w:r w:rsidRPr="00DE3B77">
        <w:rPr>
          <w:i/>
          <w:iCs/>
          <w:lang w:val="en-US"/>
        </w:rPr>
        <w:t>Ethereum Improvement Proposals</w:t>
      </w:r>
      <w:r w:rsidRPr="00DE3B77">
        <w:rPr>
          <w:lang w:val="en-US"/>
        </w:rPr>
        <w:t xml:space="preserve">. </w:t>
      </w:r>
      <w:hyperlink r:id="rId71" w:history="1">
        <w:r w:rsidRPr="00DE3B77">
          <w:rPr>
            <w:rStyle w:val="Hipervnculo"/>
            <w:lang w:val="en-US"/>
          </w:rPr>
          <w:t>https://eips.ethereum.org/EIPS/eip-2255</w:t>
        </w:r>
      </w:hyperlink>
    </w:p>
    <w:p w14:paraId="5951D93A" w14:textId="457EA04F" w:rsidR="00256C57" w:rsidRDefault="00256C57" w:rsidP="00256C57">
      <w:pPr>
        <w:pStyle w:val="Referencias"/>
        <w:rPr>
          <w:sz w:val="24"/>
          <w:lang w:val="es-ES"/>
        </w:rPr>
      </w:pPr>
      <w:r>
        <w:rPr>
          <w:i/>
          <w:iCs/>
        </w:rPr>
        <w:t>MetaMask</w:t>
      </w:r>
      <w:r>
        <w:t>. Repositorio de código</w:t>
      </w:r>
      <w:r w:rsidR="007200E0">
        <w:t xml:space="preserve"> de Metamask</w:t>
      </w:r>
      <w:r>
        <w:t xml:space="preserve"> (s. f.). GitHub. </w:t>
      </w:r>
      <w:hyperlink r:id="rId72" w:history="1">
        <w:r w:rsidRPr="007200E0">
          <w:rPr>
            <w:rStyle w:val="Hipervnculo"/>
          </w:rPr>
          <w:t>https://github.com/MetaMask</w:t>
        </w:r>
      </w:hyperlink>
    </w:p>
    <w:p w14:paraId="33261BFD" w14:textId="7F61185E" w:rsidR="00F35A56" w:rsidRDefault="00F35A56" w:rsidP="00F35A56">
      <w:pPr>
        <w:pStyle w:val="Referencias"/>
        <w:rPr>
          <w:sz w:val="24"/>
          <w:lang w:val="es-ES"/>
        </w:rPr>
      </w:pPr>
      <w:r w:rsidRPr="00F35A56">
        <w:rPr>
          <w:lang w:val="en-US"/>
        </w:rPr>
        <w:t xml:space="preserve">Proposals, E. I. (2020). EIP-3085: Wallet Add Ethereum Chain RPC Method (`wallet_addEthereumChain`) [DRAFT]. </w:t>
      </w:r>
      <w:r>
        <w:rPr>
          <w:i/>
          <w:iCs/>
        </w:rPr>
        <w:t>Ethereum Improvement Proposals</w:t>
      </w:r>
      <w:r>
        <w:t xml:space="preserve">. </w:t>
      </w:r>
      <w:hyperlink r:id="rId73" w:history="1">
        <w:r w:rsidRPr="00F35A56">
          <w:rPr>
            <w:rStyle w:val="Hipervnculo"/>
          </w:rPr>
          <w:t>https://eips.ethereum.org/EIPS/eip-3085</w:t>
        </w:r>
      </w:hyperlink>
    </w:p>
    <w:p w14:paraId="3CCB60DF" w14:textId="6E2E4391" w:rsidR="00F94008" w:rsidRPr="00F94008" w:rsidRDefault="00F94008" w:rsidP="00F94008">
      <w:pPr>
        <w:pStyle w:val="Referencias"/>
        <w:rPr>
          <w:sz w:val="24"/>
          <w:lang w:val="en-US"/>
        </w:rPr>
      </w:pPr>
      <w:r w:rsidRPr="00F94008">
        <w:rPr>
          <w:i/>
          <w:iCs/>
          <w:lang w:val="en-US"/>
        </w:rPr>
        <w:t>Sign data | MetaMask developer documentation</w:t>
      </w:r>
      <w:r w:rsidRPr="00F94008">
        <w:rPr>
          <w:lang w:val="en-US"/>
        </w:rPr>
        <w:t xml:space="preserve">. (s. f.). </w:t>
      </w:r>
      <w:hyperlink r:id="rId74" w:history="1">
        <w:r w:rsidRPr="00F94008">
          <w:rPr>
            <w:rStyle w:val="Hipervnculo"/>
            <w:lang w:val="en-US"/>
          </w:rPr>
          <w:t>https://docs.metamask.io/wallet/how-to/sign-data/</w:t>
        </w:r>
      </w:hyperlink>
    </w:p>
    <w:p w14:paraId="5E4D9DCD" w14:textId="559A0E5B" w:rsidR="00E944EC" w:rsidRDefault="00E944EC" w:rsidP="00E944EC">
      <w:pPr>
        <w:pStyle w:val="Referencias"/>
        <w:rPr>
          <w:sz w:val="24"/>
          <w:lang w:val="es-ES"/>
        </w:rPr>
      </w:pPr>
      <w:r w:rsidRPr="00E944EC">
        <w:rPr>
          <w:i/>
          <w:iCs/>
          <w:lang w:val="en-US"/>
        </w:rPr>
        <w:t>What is «eth_sign» and why is it a risk?</w:t>
      </w:r>
      <w:r w:rsidRPr="00E944EC">
        <w:rPr>
          <w:lang w:val="en-US"/>
        </w:rPr>
        <w:t xml:space="preserve"> </w:t>
      </w:r>
      <w:r>
        <w:t xml:space="preserve">(2023, 12 mayo). MetaMask. </w:t>
      </w:r>
      <w:hyperlink r:id="rId75" w:history="1">
        <w:r w:rsidRPr="00E944EC">
          <w:rPr>
            <w:rStyle w:val="Hipervnculo"/>
          </w:rPr>
          <w:t>https://support.metamask.io/hc/en-us/articles/14764161421467-What-is-eth-sign-and-why-is-it-a-risk-</w:t>
        </w:r>
      </w:hyperlink>
    </w:p>
    <w:p w14:paraId="484CD367" w14:textId="4F14FE3C" w:rsidR="00503FCA" w:rsidRDefault="00503FCA" w:rsidP="00503FCA">
      <w:pPr>
        <w:pStyle w:val="Referencias"/>
        <w:rPr>
          <w:sz w:val="24"/>
          <w:lang w:val="es-ES"/>
        </w:rPr>
      </w:pPr>
      <w:r w:rsidRPr="00503FCA">
        <w:rPr>
          <w:lang w:val="en-US"/>
        </w:rPr>
        <w:t xml:space="preserve">Proposals, E. I. (2017). EIP-712: Typed structured data hashing and signing. </w:t>
      </w:r>
      <w:r>
        <w:rPr>
          <w:i/>
          <w:iCs/>
        </w:rPr>
        <w:t>Ethereum Improvement Proposals</w:t>
      </w:r>
      <w:r>
        <w:t xml:space="preserve">. </w:t>
      </w:r>
      <w:hyperlink r:id="rId76" w:history="1">
        <w:r w:rsidRPr="00503FCA">
          <w:rPr>
            <w:rStyle w:val="Hipervnculo"/>
          </w:rPr>
          <w:t>https://eips.ethereum.org/EIPS/eip-712</w:t>
        </w:r>
      </w:hyperlink>
    </w:p>
    <w:p w14:paraId="63173B9B" w14:textId="570737B5" w:rsidR="00D466E8" w:rsidRPr="00D466E8" w:rsidRDefault="00D466E8" w:rsidP="00D466E8">
      <w:pPr>
        <w:pStyle w:val="Referencias"/>
        <w:rPr>
          <w:sz w:val="24"/>
          <w:lang w:val="en-US"/>
        </w:rPr>
      </w:pPr>
      <w:r w:rsidRPr="00D466E8">
        <w:rPr>
          <w:lang w:val="en-US"/>
        </w:rPr>
        <w:t xml:space="preserve">Jie, K. W. (2020, 20 enero). EIP712 is here: What to expect and how to use it - MetaMask - Medium. </w:t>
      </w:r>
      <w:r w:rsidRPr="00D466E8">
        <w:rPr>
          <w:i/>
          <w:iCs/>
          <w:lang w:val="en-US"/>
        </w:rPr>
        <w:t>Medium</w:t>
      </w:r>
      <w:r w:rsidRPr="00D466E8">
        <w:rPr>
          <w:lang w:val="en-US"/>
        </w:rPr>
        <w:t xml:space="preserve">. </w:t>
      </w:r>
      <w:hyperlink r:id="rId77" w:history="1">
        <w:r w:rsidRPr="00D466E8">
          <w:rPr>
            <w:rStyle w:val="Hipervnculo"/>
            <w:lang w:val="en-US"/>
          </w:rPr>
          <w:t>https://medium.com/metamask/eip712-is-coming-what-to-expect-and-how-to-use-it-bb92fd1a7a26</w:t>
        </w:r>
      </w:hyperlink>
    </w:p>
    <w:p w14:paraId="7A6D44BE" w14:textId="77777777" w:rsidR="0016229C" w:rsidRDefault="0016229C" w:rsidP="0016229C">
      <w:pPr>
        <w:pStyle w:val="Referencias"/>
        <w:rPr>
          <w:sz w:val="24"/>
          <w:lang w:val="es-ES"/>
        </w:rPr>
      </w:pPr>
      <w:r w:rsidRPr="00E2697C">
        <w:rPr>
          <w:lang w:val="en-US"/>
        </w:rPr>
        <w:t xml:space="preserve">Miguelob. (s. f.). GitHub - miguelob/TFM: Repository containing my final masters research project. </w:t>
      </w:r>
      <w:r>
        <w:t xml:space="preserve">GitHub. </w:t>
      </w:r>
      <w:hyperlink r:id="rId78" w:history="1">
        <w:r w:rsidRPr="00E2697C">
          <w:rPr>
            <w:rStyle w:val="Hipervnculo"/>
          </w:rPr>
          <w:t>https://github.com/miguelob/TFM</w:t>
        </w:r>
      </w:hyperlink>
    </w:p>
    <w:p w14:paraId="35F63174" w14:textId="0A400DA4" w:rsidR="00E2697C" w:rsidRPr="009A7071" w:rsidRDefault="0023483A" w:rsidP="0016229C">
      <w:pPr>
        <w:pStyle w:val="Referencias"/>
        <w:rPr>
          <w:sz w:val="24"/>
          <w:lang w:val="en-US"/>
        </w:rPr>
      </w:pPr>
      <w:r w:rsidRPr="0023483A">
        <w:rPr>
          <w:i/>
          <w:iCs/>
          <w:lang w:val="en-US"/>
        </w:rPr>
        <w:t>Installation instructions</w:t>
      </w:r>
      <w:r w:rsidR="00DB2EAE">
        <w:rPr>
          <w:i/>
          <w:iCs/>
          <w:lang w:val="en-US"/>
        </w:rPr>
        <w:t xml:space="preserve"> for GitHub dependencies</w:t>
      </w:r>
      <w:r w:rsidRPr="0023483A">
        <w:rPr>
          <w:lang w:val="en-US"/>
        </w:rPr>
        <w:t xml:space="preserve">. (s. f.). GitHub CLI. </w:t>
      </w:r>
      <w:hyperlink r:id="rId79" w:history="1">
        <w:r w:rsidRPr="00DB2EAE">
          <w:rPr>
            <w:rStyle w:val="Hipervnculo"/>
            <w:lang w:val="en-US"/>
          </w:rPr>
          <w:t>https://cli.github.com/manual/installation</w:t>
        </w:r>
      </w:hyperlink>
      <w:r w:rsidR="0016229C" w:rsidRPr="009A7071">
        <w:rPr>
          <w:sz w:val="24"/>
          <w:lang w:val="en-US"/>
        </w:rPr>
        <w:t xml:space="preserve"> </w:t>
      </w:r>
    </w:p>
    <w:p w14:paraId="0C15D838" w14:textId="203E79A8" w:rsidR="00E36969" w:rsidRDefault="00E36969" w:rsidP="00E36969">
      <w:pPr>
        <w:pStyle w:val="Referencias"/>
        <w:rPr>
          <w:sz w:val="24"/>
          <w:lang w:val="es-ES"/>
        </w:rPr>
      </w:pPr>
      <w:r w:rsidRPr="00E36969">
        <w:rPr>
          <w:lang w:val="en-US"/>
        </w:rPr>
        <w:t xml:space="preserve">Miguelob. (n.d.). </w:t>
      </w:r>
      <w:r w:rsidRPr="00E36969">
        <w:rPr>
          <w:i/>
          <w:iCs/>
          <w:lang w:val="en-US"/>
        </w:rPr>
        <w:t>GitHub - miguelob/Dapp-test-eth_signTypedData</w:t>
      </w:r>
      <w:r w:rsidRPr="00E36969">
        <w:rPr>
          <w:lang w:val="en-US"/>
        </w:rPr>
        <w:t xml:space="preserve">. </w:t>
      </w:r>
      <w:r>
        <w:t xml:space="preserve">GitHub. </w:t>
      </w:r>
      <w:hyperlink r:id="rId80" w:history="1">
        <w:r w:rsidRPr="00E36969">
          <w:rPr>
            <w:rStyle w:val="Hipervnculo"/>
          </w:rPr>
          <w:t>https://github.com/miguelob/Dapp-test-eth_signTypedData</w:t>
        </w:r>
      </w:hyperlink>
    </w:p>
    <w:p w14:paraId="38F321A7" w14:textId="57F694A4" w:rsidR="00296AF4" w:rsidRDefault="00296AF4" w:rsidP="00296AF4">
      <w:pPr>
        <w:pStyle w:val="Referencias"/>
        <w:rPr>
          <w:sz w:val="24"/>
          <w:lang w:val="es-ES"/>
        </w:rPr>
      </w:pPr>
      <w:r>
        <w:rPr>
          <w:i/>
          <w:iCs/>
        </w:rPr>
        <w:t>CodeQL</w:t>
      </w:r>
      <w:r>
        <w:t xml:space="preserve">. (n.d.-b). </w:t>
      </w:r>
      <w:hyperlink r:id="rId81" w:history="1">
        <w:r w:rsidRPr="00296AF4">
          <w:rPr>
            <w:rStyle w:val="Hipervnculo"/>
          </w:rPr>
          <w:t>https://codeql.github.com/</w:t>
        </w:r>
      </w:hyperlink>
    </w:p>
    <w:p w14:paraId="2A1CC305" w14:textId="16F490C3" w:rsidR="00C956CD" w:rsidRPr="00C956CD" w:rsidRDefault="00C956CD" w:rsidP="00C956CD">
      <w:pPr>
        <w:pStyle w:val="Referencias"/>
        <w:rPr>
          <w:sz w:val="24"/>
          <w:lang w:val="en-US"/>
        </w:rPr>
      </w:pPr>
      <w:r w:rsidRPr="00C956CD">
        <w:rPr>
          <w:lang w:val="en-US"/>
        </w:rPr>
        <w:t>Github</w:t>
      </w:r>
      <w:r>
        <w:rPr>
          <w:lang w:val="en-US"/>
        </w:rPr>
        <w:t xml:space="preserve"> VSIX download repository</w:t>
      </w:r>
      <w:r w:rsidRPr="00C956CD">
        <w:rPr>
          <w:lang w:val="en-US"/>
        </w:rPr>
        <w:t xml:space="preserve">. (n.d.). </w:t>
      </w:r>
      <w:r w:rsidRPr="00C956CD">
        <w:rPr>
          <w:i/>
          <w:iCs/>
          <w:lang w:val="en-US"/>
        </w:rPr>
        <w:t>Releases · github/vscode-codeql</w:t>
      </w:r>
      <w:r w:rsidRPr="00C956CD">
        <w:rPr>
          <w:lang w:val="en-US"/>
        </w:rPr>
        <w:t xml:space="preserve">. GitHub. </w:t>
      </w:r>
      <w:hyperlink r:id="rId82" w:history="1">
        <w:r w:rsidRPr="00C956CD">
          <w:rPr>
            <w:rStyle w:val="Hipervnculo"/>
            <w:lang w:val="en-US"/>
          </w:rPr>
          <w:t>https://github.com/github/vscode-codeql/releases</w:t>
        </w:r>
      </w:hyperlink>
    </w:p>
    <w:p w14:paraId="706D93AF" w14:textId="56F26253" w:rsidR="00566879" w:rsidRDefault="00566879" w:rsidP="00566879">
      <w:pPr>
        <w:pStyle w:val="Referencias"/>
        <w:rPr>
          <w:sz w:val="24"/>
          <w:lang w:val="es-ES"/>
        </w:rPr>
      </w:pPr>
      <w:r w:rsidRPr="00566879">
        <w:rPr>
          <w:lang w:val="en-US"/>
        </w:rPr>
        <w:t xml:space="preserve">Github. (n.d.-a). GitHub - github/codeql: CodeQL: the libraries and queries that power security researchers around the world, as well as code scanning in GitHub Advanced Security. </w:t>
      </w:r>
      <w:r>
        <w:t xml:space="preserve">GitHub. </w:t>
      </w:r>
      <w:hyperlink r:id="rId83" w:history="1">
        <w:r w:rsidRPr="00566879">
          <w:rPr>
            <w:rStyle w:val="Hipervnculo"/>
          </w:rPr>
          <w:t>https://github.com/github/codeql</w:t>
        </w:r>
      </w:hyperlink>
    </w:p>
    <w:p w14:paraId="0ED0EB41" w14:textId="71EB4D21" w:rsidR="00FD21BF" w:rsidRPr="00FD21BF" w:rsidRDefault="00FD21BF" w:rsidP="00FD21BF">
      <w:pPr>
        <w:pStyle w:val="Referencias"/>
        <w:rPr>
          <w:sz w:val="24"/>
          <w:lang w:val="en-US"/>
        </w:rPr>
      </w:pPr>
      <w:r w:rsidRPr="00FD21BF">
        <w:rPr>
          <w:i/>
          <w:iCs/>
          <w:lang w:val="en-US"/>
        </w:rPr>
        <w:t>Getting started with the CodeQL CLI - GitHub Docs</w:t>
      </w:r>
      <w:r w:rsidRPr="00FD21BF">
        <w:rPr>
          <w:lang w:val="en-US"/>
        </w:rPr>
        <w:t xml:space="preserve">. (n.d.). GitHub Docs. </w:t>
      </w:r>
      <w:hyperlink r:id="rId84" w:history="1">
        <w:r w:rsidRPr="00FD21BF">
          <w:rPr>
            <w:rStyle w:val="Hipervnculo"/>
            <w:lang w:val="en-US"/>
          </w:rPr>
          <w:t>https://docs.github.com/en/code-security/codeql-cli/using-the-codeql-cli/getting-started-with-the-codeql-cli</w:t>
        </w:r>
      </w:hyperlink>
    </w:p>
    <w:p w14:paraId="001E38AE" w14:textId="54499533" w:rsidR="00FF16F3" w:rsidRPr="00FF16F3" w:rsidRDefault="00FF16F3" w:rsidP="00FF16F3">
      <w:pPr>
        <w:pStyle w:val="Referencias"/>
        <w:rPr>
          <w:sz w:val="24"/>
          <w:lang w:val="en-US"/>
        </w:rPr>
      </w:pPr>
      <w:r w:rsidRPr="00FF16F3">
        <w:rPr>
          <w:i/>
          <w:iCs/>
          <w:lang w:val="en-US"/>
        </w:rPr>
        <w:lastRenderedPageBreak/>
        <w:t>Basic query for JavaScript code — CodeQL</w:t>
      </w:r>
      <w:r w:rsidRPr="00FF16F3">
        <w:rPr>
          <w:lang w:val="en-US"/>
        </w:rPr>
        <w:t>. (n.d.).</w:t>
      </w:r>
      <w:hyperlink r:id="rId85" w:history="1">
        <w:r w:rsidRPr="00FF16F3">
          <w:rPr>
            <w:rStyle w:val="Hipervnculo"/>
            <w:lang w:val="en-US"/>
          </w:rPr>
          <w:t xml:space="preserve"> https://codeql.github.com/docs/codeql-language-guides/basic-query-for-javascript-code/</w:t>
        </w:r>
      </w:hyperlink>
    </w:p>
    <w:p w14:paraId="0DC3028E" w14:textId="64D85F91" w:rsidR="0098461B" w:rsidRPr="00354215" w:rsidRDefault="0098461B" w:rsidP="0098461B">
      <w:pPr>
        <w:pStyle w:val="Referencias"/>
        <w:rPr>
          <w:rStyle w:val="Hipervnculo"/>
          <w:color w:val="auto"/>
          <w:sz w:val="24"/>
          <w:u w:val="none"/>
          <w:lang w:val="es-ES"/>
        </w:rPr>
      </w:pPr>
      <w:r w:rsidRPr="009C128D">
        <w:rPr>
          <w:lang w:val="es-ES"/>
        </w:rPr>
        <w:t xml:space="preserve">Ajaxorg. </w:t>
      </w:r>
      <w:r w:rsidRPr="0098461B">
        <w:rPr>
          <w:lang w:val="es-ES"/>
        </w:rPr>
        <w:t xml:space="preserve">(n.d.). </w:t>
      </w:r>
      <w:r w:rsidRPr="0098461B">
        <w:rPr>
          <w:i/>
          <w:iCs/>
          <w:lang w:val="es-ES"/>
        </w:rPr>
        <w:t>GitHub Rpositorio de</w:t>
      </w:r>
      <w:r>
        <w:rPr>
          <w:i/>
          <w:iCs/>
          <w:lang w:val="es-ES"/>
        </w:rPr>
        <w:t xml:space="preserve"> pruebas para validar el CodeQL</w:t>
      </w:r>
      <w:r w:rsidRPr="0098461B">
        <w:rPr>
          <w:i/>
          <w:iCs/>
          <w:lang w:val="es-ES"/>
        </w:rPr>
        <w:t xml:space="preserve"> - ajaxorg/ace: Ace (Ajax.org Cloud9 Editor)</w:t>
      </w:r>
      <w:r w:rsidRPr="0098461B">
        <w:rPr>
          <w:lang w:val="es-ES"/>
        </w:rPr>
        <w:t xml:space="preserve">. </w:t>
      </w:r>
      <w:r>
        <w:t xml:space="preserve">GitHub. </w:t>
      </w:r>
      <w:hyperlink r:id="rId86" w:history="1">
        <w:r w:rsidRPr="0098461B">
          <w:rPr>
            <w:rStyle w:val="Hipervnculo"/>
          </w:rPr>
          <w:t>https://github.com/ajaxorg/ace</w:t>
        </w:r>
      </w:hyperlink>
    </w:p>
    <w:p w14:paraId="1EB04777" w14:textId="64A8A607" w:rsidR="00500457" w:rsidRPr="00500457" w:rsidRDefault="00500457" w:rsidP="00500457">
      <w:pPr>
        <w:pStyle w:val="Referencias"/>
        <w:rPr>
          <w:sz w:val="24"/>
          <w:lang w:val="en-US"/>
        </w:rPr>
      </w:pPr>
      <w:r w:rsidRPr="00500457">
        <w:rPr>
          <w:lang w:val="en-US"/>
        </w:rPr>
        <w:t xml:space="preserve">Miguelob. (n.d.-e). </w:t>
      </w:r>
      <w:r w:rsidRPr="00500457">
        <w:rPr>
          <w:i/>
          <w:iCs/>
          <w:lang w:val="en-US"/>
        </w:rPr>
        <w:t>TFM/Code/queries/signing_functions.ql at main · miguelob/TFM</w:t>
      </w:r>
      <w:r w:rsidRPr="00500457">
        <w:rPr>
          <w:lang w:val="en-US"/>
        </w:rPr>
        <w:t xml:space="preserve">. GitHub. </w:t>
      </w:r>
      <w:hyperlink r:id="rId87" w:history="1">
        <w:r w:rsidRPr="00500457">
          <w:rPr>
            <w:rStyle w:val="Hipervnculo"/>
            <w:lang w:val="en-US"/>
          </w:rPr>
          <w:t>https://github.com/miguelob/TFM/blob/main/Code/queries/signing_functions.ql</w:t>
        </w:r>
      </w:hyperlink>
    </w:p>
    <w:p w14:paraId="0ABA0E7B" w14:textId="40F4BDAE" w:rsidR="00C73F99" w:rsidRPr="00C73F99" w:rsidRDefault="00C73F99" w:rsidP="00C73F99">
      <w:pPr>
        <w:pStyle w:val="Referencias"/>
        <w:rPr>
          <w:sz w:val="24"/>
          <w:lang w:val="en-US"/>
        </w:rPr>
      </w:pPr>
      <w:r w:rsidRPr="00C73F99">
        <w:rPr>
          <w:lang w:val="en-US"/>
        </w:rPr>
        <w:t xml:space="preserve">Miguelob. (n.d.-f). </w:t>
      </w:r>
      <w:r w:rsidRPr="00C73F99">
        <w:rPr>
          <w:i/>
          <w:iCs/>
          <w:lang w:val="en-US"/>
        </w:rPr>
        <w:t>TFM/Code/queries/unreachable_code_file.ql at main · miguelob/TFM</w:t>
      </w:r>
      <w:r w:rsidRPr="00C73F99">
        <w:rPr>
          <w:lang w:val="en-US"/>
        </w:rPr>
        <w:t xml:space="preserve">. GitHub. </w:t>
      </w:r>
      <w:hyperlink r:id="rId88" w:history="1">
        <w:r w:rsidRPr="00C73F99">
          <w:rPr>
            <w:rStyle w:val="Hipervnculo"/>
            <w:lang w:val="en-US"/>
          </w:rPr>
          <w:t>https://github.com/miguelob/TFM/blob/main/Code/queries/unreachable_code_file.ql</w:t>
        </w:r>
      </w:hyperlink>
    </w:p>
    <w:p w14:paraId="7AB914E4" w14:textId="77777777" w:rsidR="00354215" w:rsidRPr="00500457" w:rsidRDefault="00354215" w:rsidP="0098461B">
      <w:pPr>
        <w:pStyle w:val="Referencias"/>
        <w:rPr>
          <w:sz w:val="24"/>
          <w:lang w:val="en-US"/>
        </w:rPr>
      </w:pPr>
    </w:p>
    <w:p w14:paraId="70A987D0" w14:textId="24C3C4CB" w:rsidR="00BD29F7" w:rsidRPr="002170A9" w:rsidRDefault="00BD29F7" w:rsidP="00BD29F7">
      <w:pPr>
        <w:pStyle w:val="Referencias"/>
        <w:rPr>
          <w:sz w:val="24"/>
          <w:highlight w:val="yellow"/>
          <w:lang w:val="en-US"/>
        </w:rPr>
      </w:pPr>
      <w:r w:rsidRPr="00BD29F7">
        <w:rPr>
          <w:i/>
          <w:iCs/>
          <w:highlight w:val="yellow"/>
          <w:lang w:val="es-ES"/>
        </w:rPr>
        <w:t>Busqueda de Github para Data Mining</w:t>
      </w:r>
      <w:r w:rsidRPr="00BD29F7">
        <w:rPr>
          <w:highlight w:val="yellow"/>
          <w:lang w:val="es-ES"/>
        </w:rPr>
        <w:t xml:space="preserve">. </w:t>
      </w:r>
      <w:r w:rsidRPr="00BD29F7">
        <w:rPr>
          <w:highlight w:val="yellow"/>
          <w:lang w:val="en-US"/>
        </w:rPr>
        <w:t xml:space="preserve">(n.d.). GitHub. </w:t>
      </w:r>
      <w:hyperlink r:id="rId89" w:history="1">
        <w:r w:rsidR="002170A9" w:rsidRPr="002170A9">
          <w:rPr>
            <w:rStyle w:val="Hipervnculo"/>
            <w:highlight w:val="yellow"/>
            <w:lang w:val="en-US"/>
          </w:rPr>
          <w:t>https://github.com/search?l=JavaScript&amp;q=ethereum+dapp&amp;type=Repositories</w:t>
        </w:r>
      </w:hyperlink>
    </w:p>
    <w:p w14:paraId="1A501257" w14:textId="77777777" w:rsidR="002170A9" w:rsidRPr="002170A9" w:rsidRDefault="002170A9" w:rsidP="002170A9">
      <w:pPr>
        <w:pStyle w:val="Referencias"/>
        <w:rPr>
          <w:sz w:val="24"/>
          <w:highlight w:val="yellow"/>
          <w:lang w:val="en-US"/>
        </w:rPr>
      </w:pPr>
      <w:r w:rsidRPr="002170A9">
        <w:rPr>
          <w:highlight w:val="yellow"/>
          <w:lang w:val="en-US"/>
        </w:rPr>
        <w:t xml:space="preserve">Miguelob. (n.d.-c). </w:t>
      </w:r>
      <w:r w:rsidRPr="002170A9">
        <w:rPr>
          <w:i/>
          <w:iCs/>
          <w:highlight w:val="yellow"/>
          <w:lang w:val="en-US"/>
        </w:rPr>
        <w:t>TFM/Code/Data Mining/searchRepo.sh at main · miguelob/TFM</w:t>
      </w:r>
      <w:r w:rsidRPr="002170A9">
        <w:rPr>
          <w:highlight w:val="yellow"/>
          <w:lang w:val="en-US"/>
        </w:rPr>
        <w:t>. GitHub. https://github.com/miguelob/TFM/blob/main/Code/Data%20Mining/searchRepo.sh</w:t>
      </w:r>
    </w:p>
    <w:p w14:paraId="467CF8EA" w14:textId="77777777" w:rsidR="002170A9" w:rsidRPr="00BD29F7" w:rsidRDefault="002170A9" w:rsidP="00BD29F7">
      <w:pPr>
        <w:pStyle w:val="Referencias"/>
        <w:rPr>
          <w:sz w:val="24"/>
          <w:highlight w:val="yellow"/>
          <w:lang w:val="en-US"/>
        </w:rPr>
      </w:pPr>
    </w:p>
    <w:p w14:paraId="358D5ECE" w14:textId="13F3297F" w:rsidR="001538AA" w:rsidRPr="00285246" w:rsidRDefault="00613EBC" w:rsidP="002170A9">
      <w:pPr>
        <w:pStyle w:val="Referencias"/>
        <w:rPr>
          <w:sz w:val="24"/>
          <w:highlight w:val="yellow"/>
          <w:lang w:val="en-US"/>
        </w:rPr>
      </w:pPr>
      <w:r w:rsidRPr="00613EBC">
        <w:rPr>
          <w:highlight w:val="yellow"/>
          <w:lang w:val="en-US"/>
        </w:rPr>
        <w:t xml:space="preserve">Miguelob. (n.d.-b). </w:t>
      </w:r>
      <w:r w:rsidRPr="00613EBC">
        <w:rPr>
          <w:i/>
          <w:iCs/>
          <w:highlight w:val="yellow"/>
          <w:lang w:val="en-US"/>
        </w:rPr>
        <w:t>TFM/Code/Data Mining/finderGithub.sh at main · miguelob/TFM</w:t>
      </w:r>
      <w:r w:rsidRPr="00613EBC">
        <w:rPr>
          <w:highlight w:val="yellow"/>
          <w:lang w:val="en-US"/>
        </w:rPr>
        <w:t xml:space="preserve">. GitHub. </w:t>
      </w:r>
      <w:r w:rsidRPr="00285246">
        <w:rPr>
          <w:highlight w:val="yellow"/>
          <w:lang w:val="en-US"/>
        </w:rPr>
        <w:t>https://github.com/miguelob/TFM/blob/main/Code/Data%20Mining/finderGithub.sh</w:t>
      </w:r>
    </w:p>
    <w:p w14:paraId="5C5C4D9B" w14:textId="77777777" w:rsidR="00285246" w:rsidRPr="00285246" w:rsidRDefault="00285246" w:rsidP="00285246">
      <w:pPr>
        <w:pStyle w:val="Referencias"/>
        <w:rPr>
          <w:sz w:val="24"/>
          <w:highlight w:val="yellow"/>
          <w:lang w:val="en-US"/>
        </w:rPr>
      </w:pPr>
      <w:r w:rsidRPr="00285246">
        <w:rPr>
          <w:highlight w:val="yellow"/>
          <w:lang w:val="en-US"/>
        </w:rPr>
        <w:t xml:space="preserve">Miguelob. (n.d.-c). </w:t>
      </w:r>
      <w:r w:rsidRPr="00285246">
        <w:rPr>
          <w:i/>
          <w:iCs/>
          <w:highlight w:val="yellow"/>
          <w:lang w:val="en-US"/>
        </w:rPr>
        <w:t>TFM/Code/Data Mining/mergeFile.sh at main · miguelob/TFM</w:t>
      </w:r>
      <w:r w:rsidRPr="00285246">
        <w:rPr>
          <w:highlight w:val="yellow"/>
          <w:lang w:val="en-US"/>
        </w:rPr>
        <w:t>. GitHub. https://github.com/miguelob/TFM/blob/main/Code/Data%20Mining/mergeFile.sh</w:t>
      </w:r>
    </w:p>
    <w:p w14:paraId="144BD904" w14:textId="77777777" w:rsidR="00B26A91" w:rsidRPr="00BD29F7" w:rsidRDefault="00B26A91" w:rsidP="00F57D19">
      <w:pPr>
        <w:pStyle w:val="Referencia"/>
        <w:numPr>
          <w:ilvl w:val="0"/>
          <w:numId w:val="3"/>
        </w:numPr>
        <w:jc w:val="both"/>
        <w:rPr>
          <w:lang w:val="en-US"/>
        </w:rPr>
      </w:pPr>
    </w:p>
    <w:p w14:paraId="71E95694" w14:textId="7AB6B9DC" w:rsidR="00217C2F" w:rsidRDefault="00694410" w:rsidP="00D35C7B">
      <w:pPr>
        <w:pStyle w:val="Ttulo1"/>
        <w:numPr>
          <w:ilvl w:val="0"/>
          <w:numId w:val="0"/>
        </w:numPr>
      </w:pPr>
      <w:bookmarkStart w:id="61" w:name="_Toc138446625"/>
      <w:r>
        <w:lastRenderedPageBreak/>
        <w:t xml:space="preserve">ANEXO </w:t>
      </w:r>
      <w:r w:rsidR="00FC5635">
        <w:t>I</w:t>
      </w:r>
      <w:bookmarkEnd w:id="61"/>
      <w:r w:rsidR="00BD7C19">
        <w:t>: Métodos deprecados</w:t>
      </w:r>
    </w:p>
    <w:p w14:paraId="353EE70D" w14:textId="4DE93D40" w:rsidR="00D35C7B" w:rsidRDefault="00D35C7B" w:rsidP="00285112">
      <w:pPr>
        <w:pStyle w:val="Referencias"/>
        <w:numPr>
          <w:ilvl w:val="0"/>
          <w:numId w:val="0"/>
        </w:numPr>
        <w:jc w:val="both"/>
      </w:pPr>
      <w:r>
        <w:t xml:space="preserve">Como en todas las herramientas, especialmente APIs, hay una categoría denominada métodos deprecados. Esta serie de métodos se refieren a aquellos que, por algún motivo, normalmente de seguridad, se ha descontinuado su desarrollo, pero más importante, su mantenimiento. Esto último es importante, ya que la gran mayoría de problemas de seguridad aparecen cuando se dejan de mantener los equipos o el software. </w:t>
      </w:r>
    </w:p>
    <w:p w14:paraId="34172FBC" w14:textId="2B8A6BEC" w:rsidR="00285112" w:rsidRDefault="00285112" w:rsidP="00285112">
      <w:pPr>
        <w:pStyle w:val="Referencias"/>
        <w:numPr>
          <w:ilvl w:val="0"/>
          <w:numId w:val="0"/>
        </w:numPr>
        <w:jc w:val="both"/>
      </w:pPr>
      <w:r>
        <w:t xml:space="preserve">Uno de los aspectos claves de estos métodos deprecados es que, se suelen categorizar muchas veces así debido a que muchas plataformas todavía </w:t>
      </w:r>
      <w:r w:rsidR="00DC749A">
        <w:t>las usan.</w:t>
      </w:r>
      <w:r w:rsidR="003439D1">
        <w:t xml:space="preserve"> Este es el caso de varios métodos en Metamask, como puede ser </w:t>
      </w:r>
      <w:r w:rsidR="003439D1">
        <w:rPr>
          <w:i/>
          <w:iCs/>
        </w:rPr>
        <w:t>eth_sign</w:t>
      </w:r>
      <w:r w:rsidR="003439D1">
        <w:t xml:space="preserve">. Este se considera deprecado ya que no se mantiene este método, pero un gran número de aplicaciones descentralizadas todavía hacen uso de este método, incrementando la inseguridad de </w:t>
      </w:r>
      <w:r w:rsidR="009A7071">
        <w:t>esta</w:t>
      </w:r>
      <w:r w:rsidR="003439D1">
        <w:t>.</w:t>
      </w:r>
      <w:r w:rsidR="00662404">
        <w:t xml:space="preserve"> En el caso de Metamask, se proporciona muy poca información del porqué estos métodos están deprecados. En el caso de </w:t>
      </w:r>
      <w:r w:rsidR="00662404">
        <w:rPr>
          <w:i/>
          <w:iCs/>
        </w:rPr>
        <w:t>eth_sign</w:t>
      </w:r>
      <w:r w:rsidR="00662404">
        <w:t xml:space="preserve"> se ha llegado a determinar, después de una profunda investigación, que se debe a que usa la misma curva de cifrado para todos los métodos criptográficos. Esto conlleva un incremento de la posibilidad de que la clave privada sea descubierta.</w:t>
      </w:r>
    </w:p>
    <w:p w14:paraId="78A86511" w14:textId="44635501" w:rsidR="00662404" w:rsidRDefault="00662404" w:rsidP="00285112">
      <w:pPr>
        <w:pStyle w:val="Referencias"/>
        <w:numPr>
          <w:ilvl w:val="0"/>
          <w:numId w:val="0"/>
        </w:numPr>
        <w:jc w:val="both"/>
      </w:pPr>
      <w:r>
        <w:t>Metamask contiene una serie de métodos deprecados,</w:t>
      </w:r>
      <w:r w:rsidR="00BD0913">
        <w:t xml:space="preserve"> los cuales se han documentado también </w:t>
      </w:r>
      <w:r w:rsidR="00441378">
        <w:t>y que</w:t>
      </w:r>
      <w:r>
        <w:t xml:space="preserve"> se muestran a continuación:</w:t>
      </w:r>
    </w:p>
    <w:p w14:paraId="6F502BFF" w14:textId="77777777" w:rsidR="007B0F9A" w:rsidRDefault="007B0F9A" w:rsidP="007B0F9A">
      <w:pPr>
        <w:pStyle w:val="Referencias"/>
        <w:keepNext/>
        <w:numPr>
          <w:ilvl w:val="0"/>
          <w:numId w:val="0"/>
        </w:numPr>
        <w:jc w:val="both"/>
      </w:pPr>
      <w:r w:rsidRPr="007B0F9A">
        <w:rPr>
          <w:noProof/>
        </w:rPr>
        <w:drawing>
          <wp:inline distT="0" distB="0" distL="0" distR="0" wp14:anchorId="3DE9A9C0" wp14:editId="521485A0">
            <wp:extent cx="5579745" cy="1555115"/>
            <wp:effectExtent l="0" t="0" r="1905" b="6985"/>
            <wp:docPr id="12863507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0798" name="Imagen 1" descr="Imagen que contiene Texto&#10;&#10;Descripción generada automáticamente"/>
                    <pic:cNvPicPr/>
                  </pic:nvPicPr>
                  <pic:blipFill>
                    <a:blip r:embed="rId90"/>
                    <a:stretch>
                      <a:fillRect/>
                    </a:stretch>
                  </pic:blipFill>
                  <pic:spPr>
                    <a:xfrm>
                      <a:off x="0" y="0"/>
                      <a:ext cx="5579745" cy="1555115"/>
                    </a:xfrm>
                    <a:prstGeom prst="rect">
                      <a:avLst/>
                    </a:prstGeom>
                  </pic:spPr>
                </pic:pic>
              </a:graphicData>
            </a:graphic>
          </wp:inline>
        </w:drawing>
      </w:r>
    </w:p>
    <w:p w14:paraId="4B8BBC91" w14:textId="7BAACD4B" w:rsidR="007B0F9A" w:rsidRDefault="007B0F9A" w:rsidP="0033585E">
      <w:pPr>
        <w:pStyle w:val="Descripcin"/>
      </w:pPr>
      <w:bookmarkStart w:id="62" w:name="_Toc138445507"/>
      <w:r>
        <w:t xml:space="preserve">Ilustración </w:t>
      </w:r>
      <w:r>
        <w:fldChar w:fldCharType="begin"/>
      </w:r>
      <w:r>
        <w:instrText xml:space="preserve"> SEQ Ilustración \* ARABIC </w:instrText>
      </w:r>
      <w:r>
        <w:fldChar w:fldCharType="separate"/>
      </w:r>
      <w:r w:rsidR="00FD63BE">
        <w:rPr>
          <w:noProof/>
        </w:rPr>
        <w:t>21</w:t>
      </w:r>
      <w:r>
        <w:fldChar w:fldCharType="end"/>
      </w:r>
      <w:r>
        <w:t>: Métodos deprecados de Metamask</w:t>
      </w:r>
      <w:bookmarkEnd w:id="62"/>
    </w:p>
    <w:p w14:paraId="06FB635B" w14:textId="63EC434C" w:rsidR="00A2518F" w:rsidRDefault="00A2518F">
      <w:pPr>
        <w:spacing w:after="0" w:line="240" w:lineRule="auto"/>
        <w:jc w:val="left"/>
        <w:rPr>
          <w:sz w:val="22"/>
        </w:rPr>
      </w:pPr>
      <w:r>
        <w:br w:type="page"/>
      </w:r>
    </w:p>
    <w:p w14:paraId="79DEAC6C" w14:textId="29685F15" w:rsidR="00662404" w:rsidRDefault="00A2518F" w:rsidP="00A2518F">
      <w:pPr>
        <w:pStyle w:val="Ttulo1"/>
        <w:numPr>
          <w:ilvl w:val="0"/>
          <w:numId w:val="0"/>
        </w:numPr>
      </w:pPr>
      <w:bookmarkStart w:id="63" w:name="_Toc138446626"/>
      <w:r>
        <w:lastRenderedPageBreak/>
        <w:t>ANEXO</w:t>
      </w:r>
      <w:r w:rsidRPr="00A2518F">
        <w:t xml:space="preserve"> II</w:t>
      </w:r>
      <w:bookmarkEnd w:id="63"/>
      <w:r w:rsidR="00BD7C19">
        <w:t>: Data Mining</w:t>
      </w:r>
    </w:p>
    <w:p w14:paraId="2E8C5CB7" w14:textId="20329F9A" w:rsidR="00A2518F" w:rsidRDefault="00A2518F" w:rsidP="00A2518F">
      <w:r>
        <w:t>En este anexo se contiene todo lo referente a la recopilación de datos masiva para la obtención de resultados. Durante el proyecto ya se ha citado como con un s</w:t>
      </w:r>
      <w:r w:rsidR="00B53012">
        <w:t>cript se ha recopilado datos de ciertos repositorios de Dapps y se analizaba la presencia de los distintos métodos de firma y sus líneas. Esta forma de obtención de los datos es mucho mejor que la manual, pero sigue siendo insuficiente para tener un resultado representativo.</w:t>
      </w:r>
    </w:p>
    <w:p w14:paraId="310A61D6" w14:textId="6F5DD7B8" w:rsidR="00902D12" w:rsidRDefault="00902D12" w:rsidP="00A2518F">
      <w:r>
        <w:t>Gracias a este método de extracción masiva</w:t>
      </w:r>
      <w:r w:rsidR="0015227A">
        <w:t xml:space="preserve"> y a partir del buscador de Github, se pueden obtener miles de repositorios. Primero, desde el buscador de Github, se puede </w:t>
      </w:r>
      <w:r w:rsidR="008533F3">
        <w:t xml:space="preserve">encontrar todos los repositorios relacionados con DApps </w:t>
      </w:r>
      <w:r w:rsidR="00BD29F7">
        <w:t xml:space="preserve">y Ethereum </w:t>
      </w:r>
      <w:r w:rsidR="008533F3">
        <w:t xml:space="preserve">y filtrar por el lenguaje JavaScript </w:t>
      </w:r>
      <w:r w:rsidR="008533F3" w:rsidRPr="00285246">
        <w:rPr>
          <w:highlight w:val="yellow"/>
        </w:rPr>
        <w:t>[]</w:t>
      </w:r>
      <w:r w:rsidR="005A6F91">
        <w:t xml:space="preserve">. Una vez </w:t>
      </w:r>
      <w:r w:rsidR="006719BA">
        <w:t>está</w:t>
      </w:r>
      <w:r w:rsidR="00811AD4">
        <w:t xml:space="preserve"> la</w:t>
      </w:r>
      <w:r w:rsidR="002F7AC0">
        <w:t xml:space="preserve"> búsqueda de repositorios se ha realizado, se procederá al análisis de estos.</w:t>
      </w:r>
    </w:p>
    <w:p w14:paraId="41FC38DB" w14:textId="18602616" w:rsidR="002F7AC0" w:rsidRDefault="002F7AC0" w:rsidP="00A2518F">
      <w:r>
        <w:t xml:space="preserve">Para ello, se han creado una serie de </w:t>
      </w:r>
      <w:r w:rsidR="00BD2142">
        <w:t>scripts de tipo Shell en los que, utilizando la API de Github, se obtiene todo lo deseado. El primer script es</w:t>
      </w:r>
      <w:r w:rsidR="006A3138">
        <w:t xml:space="preserve"> </w:t>
      </w:r>
      <w:r w:rsidR="006A3138">
        <w:rPr>
          <w:i/>
          <w:iCs/>
        </w:rPr>
        <w:t>searchRepo.sh</w:t>
      </w:r>
      <w:r w:rsidR="006A3138">
        <w:t xml:space="preserve"> </w:t>
      </w:r>
      <w:r w:rsidR="006A3138" w:rsidRPr="00285246">
        <w:rPr>
          <w:highlight w:val="yellow"/>
        </w:rPr>
        <w:t>[]</w:t>
      </w:r>
      <w:r w:rsidR="006A3138">
        <w:t xml:space="preserve">. Este archivo es el que contiene toda la lógica que involucra la API de Github y la obtención de los repositorios de </w:t>
      </w:r>
      <w:r w:rsidR="005C5808">
        <w:t xml:space="preserve">la lista deseada con los filtros aplicados. Una vez esta lista de repositorios han sido obtenidos de la lista, se procede a ejecutar el script </w:t>
      </w:r>
      <w:r w:rsidR="00874128">
        <w:rPr>
          <w:i/>
          <w:iCs/>
        </w:rPr>
        <w:t>finder</w:t>
      </w:r>
      <w:r w:rsidR="00A1661C">
        <w:rPr>
          <w:i/>
          <w:iCs/>
        </w:rPr>
        <w:t>Githu.sh</w:t>
      </w:r>
      <w:r w:rsidR="00A1661C">
        <w:t xml:space="preserve"> </w:t>
      </w:r>
      <w:r w:rsidR="00A1661C" w:rsidRPr="00285246">
        <w:rPr>
          <w:highlight w:val="yellow"/>
        </w:rPr>
        <w:t>[]</w:t>
      </w:r>
      <w:r w:rsidR="00A1661C">
        <w:t xml:space="preserve">. Este archivo es el encargado de encontrar, dentro de dichos repositorios, la presencia de una cadena de caracteres. En este caso, se aplicará para buscar los métodos de firma ya citados durante anteriormente en el apartado de firmas. Por último, es muy importante que estos datos no estén sesgados y, para ello, se realiza una limpieza de estos para que no se contengan duplicados de los repositorios analizados manualmente. Toda esta lógica está contenida en el script </w:t>
      </w:r>
      <w:r w:rsidR="00A1661C">
        <w:rPr>
          <w:i/>
          <w:iCs/>
        </w:rPr>
        <w:t>merge</w:t>
      </w:r>
      <w:r w:rsidR="009601F2">
        <w:rPr>
          <w:i/>
          <w:iCs/>
        </w:rPr>
        <w:t xml:space="preserve">File.sh </w:t>
      </w:r>
      <w:r w:rsidR="009601F2" w:rsidRPr="00285246">
        <w:rPr>
          <w:highlight w:val="yellow"/>
        </w:rPr>
        <w:t>[]</w:t>
      </w:r>
      <w:r w:rsidR="009601F2">
        <w:t>.</w:t>
      </w:r>
    </w:p>
    <w:p w14:paraId="326F5D1F" w14:textId="5EE1BBF1" w:rsidR="001301DF" w:rsidRDefault="001301DF">
      <w:pPr>
        <w:spacing w:after="0" w:line="240" w:lineRule="auto"/>
        <w:jc w:val="left"/>
      </w:pPr>
      <w:r>
        <w:br w:type="page"/>
      </w:r>
    </w:p>
    <w:p w14:paraId="14F3E9EA" w14:textId="53A03FCD" w:rsidR="001301DF" w:rsidRDefault="001301DF" w:rsidP="001301DF">
      <w:pPr>
        <w:pStyle w:val="Ttulo1"/>
        <w:numPr>
          <w:ilvl w:val="0"/>
          <w:numId w:val="0"/>
        </w:numPr>
        <w:ind w:left="1928" w:hanging="1928"/>
      </w:pPr>
      <w:r>
        <w:lastRenderedPageBreak/>
        <w:t>Anexo III: Alineación con los ODS</w:t>
      </w:r>
    </w:p>
    <w:p w14:paraId="1863B4AE" w14:textId="77777777" w:rsidR="001301DF" w:rsidRDefault="001301DF" w:rsidP="001301DF">
      <w:r>
        <w:t>Este proyecto se alinea principalmente con los objetivos de desarrollo sostenible números 9, 11 y 12. Estos tres objetivos son correspondientemente: industria, innovación e infraestructura; ciudades y comunidades sostenibles; producción y consumo responsables.</w:t>
      </w:r>
    </w:p>
    <w:p w14:paraId="76FB358A" w14:textId="44172C69" w:rsidR="001301DF" w:rsidRDefault="001301DF" w:rsidP="001301DF">
      <w:r>
        <w:t>En cuanto al primer objetivo y segundo objetivo, blockchain nos ofrece una nueva infraestructura muy útil de cara al futuro, ya que es una red descentralizada y nos permite trazar todos los elementos que se mueven en esta red. Esta infraestructura ya implementa novedades como puede ser el dólar digital, el cual afecta a comunidades. Para que esto sea sostenible, hay que tener en cuenta el punto número 12 de las ODS. Este es un factor clave, ya que se ha comprobado que esta red de bloques es muy poco eficiente. Esto se debe a la gran cantidad de cálculos que se realizan para que esta red funcione de forma segura y descentralizada. Debido a esto, la red necesita una cantidad de energía superior a la que consumen algunos países. Uno de los puntos clave para que esta tecnología prospere es reducir este consumo. Esto ya se implementa en algunas de sus utilidades como puede ser Ethereum, el cual con la versión dos ha cambiado la forma de comprobar transacciones por una que requiere menos esfuerzo computacional y, por tanto, menos consumo.</w:t>
      </w:r>
    </w:p>
    <w:p w14:paraId="1AABC86E" w14:textId="4B1685EA" w:rsidR="001E088D" w:rsidRPr="001301DF" w:rsidRDefault="001E088D" w:rsidP="001301DF">
      <w:r>
        <w:t xml:space="preserve">Debido a todo lo comentado, este proyecto se alinea ciertamente con varios puntos de los presentados por los ODS. Aún así, es una tecnología muy moderna y la cual tiene que superar algunas barreras, como la comentada de la eficiencia energética. Una vez esto se consiga, va a suponer un cambio tecnológico y social muy importante que permitirá </w:t>
      </w:r>
      <w:r w:rsidR="006E345D">
        <w:t>a la sociedad desarrollar nuevas tecnologías y el desarrollo económico de forma sostenible y eficiente.</w:t>
      </w:r>
    </w:p>
    <w:sectPr w:rsidR="001E088D" w:rsidRPr="001301DF" w:rsidSect="00EB0DE1">
      <w:headerReference w:type="default" r:id="rId91"/>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07DFA" w14:textId="77777777" w:rsidR="00BC6AA8" w:rsidRDefault="00BC6AA8">
      <w:r>
        <w:separator/>
      </w:r>
    </w:p>
  </w:endnote>
  <w:endnote w:type="continuationSeparator" w:id="0">
    <w:p w14:paraId="3104D876" w14:textId="77777777" w:rsidR="00BC6AA8" w:rsidRDefault="00BC6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Arial"/>
    <w:panose1 w:val="00000000000000000000"/>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D"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4F1DF9">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38BDF" w14:textId="77777777" w:rsidR="00BC6AA8" w:rsidRDefault="00BC6AA8">
      <w:r>
        <w:separator/>
      </w:r>
    </w:p>
  </w:footnote>
  <w:footnote w:type="continuationSeparator" w:id="0">
    <w:p w14:paraId="4540B857" w14:textId="77777777" w:rsidR="00BC6AA8" w:rsidRDefault="00BC6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8"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71E956B8" wp14:editId="71E956B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9"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A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71E956AB" w14:textId="77777777" w:rsidR="007C3507" w:rsidRDefault="007C3507" w:rsidP="00DE58C5">
    <w:pPr>
      <w:pStyle w:val="Encabezado"/>
      <w:pBdr>
        <w:bottom w:val="single" w:sz="4" w:space="1" w:color="auto"/>
      </w:pBdr>
      <w:spacing w:after="0" w:line="240" w:lineRule="auto"/>
      <w:jc w:val="right"/>
      <w:rPr>
        <w:i/>
        <w:smallCaps/>
      </w:rPr>
    </w:pPr>
  </w:p>
  <w:p w14:paraId="71E956AC"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E"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71E956BA" wp14:editId="71E956BB">
          <wp:simplePos x="0" y="0"/>
          <wp:positionH relativeFrom="column">
            <wp:posOffset>147141</wp:posOffset>
          </wp:positionH>
          <wp:positionV relativeFrom="paragraph">
            <wp:posOffset>-281305</wp:posOffset>
          </wp:positionV>
          <wp:extent cx="1440000" cy="1044000"/>
          <wp:effectExtent l="0" t="0" r="8255" b="3810"/>
          <wp:wrapNone/>
          <wp:docPr id="1794201763" name="Imagen 17942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F"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0"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71E956B1" w14:textId="77777777" w:rsidR="007C3507" w:rsidRDefault="007C3507" w:rsidP="00DE58C5">
    <w:pPr>
      <w:pStyle w:val="Encabezado"/>
      <w:pBdr>
        <w:bottom w:val="single" w:sz="4" w:space="1" w:color="auto"/>
      </w:pBdr>
      <w:spacing w:after="0" w:line="240" w:lineRule="auto"/>
      <w:jc w:val="right"/>
      <w:rPr>
        <w:i/>
        <w:smallCaps/>
      </w:rPr>
    </w:pPr>
  </w:p>
  <w:p w14:paraId="71E956B2"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B3"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1E956BC" wp14:editId="71E956BD">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B4"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5" w14:textId="4218E1AF" w:rsidR="007C3507" w:rsidRPr="00CE0ABE" w:rsidRDefault="000F2EFD" w:rsidP="00AA19D5">
    <w:pPr>
      <w:spacing w:after="0" w:line="240" w:lineRule="auto"/>
      <w:ind w:firstLine="1985"/>
      <w:jc w:val="center"/>
      <w:rPr>
        <w:smallCaps/>
        <w:sz w:val="22"/>
        <w:lang w:val="es-ES"/>
      </w:rPr>
    </w:pPr>
    <w:r>
      <w:rPr>
        <w:smallCaps/>
        <w:sz w:val="22"/>
        <w:lang w:val="es-ES"/>
      </w:rPr>
      <w:t>MÁSTER</w:t>
    </w:r>
    <w:r w:rsidR="007C3507">
      <w:rPr>
        <w:smallCaps/>
        <w:sz w:val="22"/>
        <w:lang w:val="es-ES"/>
      </w:rPr>
      <w:t xml:space="preserve"> en Ingeniería</w:t>
    </w:r>
    <w:r w:rsidR="009B129F">
      <w:rPr>
        <w:smallCaps/>
        <w:sz w:val="22"/>
        <w:lang w:val="es-ES"/>
      </w:rPr>
      <w:t xml:space="preserve"> en Tecnologías de Telecomunicación</w:t>
    </w:r>
  </w:p>
  <w:p w14:paraId="71E956B6" w14:textId="77777777" w:rsidR="007C3507" w:rsidRDefault="007C3507" w:rsidP="00DE58C5">
    <w:pPr>
      <w:pStyle w:val="Encabezado"/>
      <w:pBdr>
        <w:bottom w:val="single" w:sz="4" w:space="1" w:color="auto"/>
      </w:pBdr>
      <w:spacing w:after="0" w:line="240" w:lineRule="auto"/>
      <w:jc w:val="right"/>
      <w:rPr>
        <w:i/>
        <w:smallCaps/>
      </w:rPr>
    </w:pPr>
  </w:p>
  <w:p w14:paraId="71E956B7" w14:textId="20A879F6"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001301DF">
      <w:rPr>
        <w:i/>
        <w:smallCaps/>
      </w:rPr>
      <w:fldChar w:fldCharType="separate"/>
    </w:r>
    <w:r w:rsidR="006E345D">
      <w:rPr>
        <w:i/>
        <w:smallCaps/>
        <w:noProof/>
      </w:rPr>
      <w:t>Bibliografía</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D364660"/>
    <w:multiLevelType w:val="hybridMultilevel"/>
    <w:tmpl w:val="3D66F5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0"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6"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913AC2"/>
    <w:multiLevelType w:val="hybridMultilevel"/>
    <w:tmpl w:val="E3F82664"/>
    <w:lvl w:ilvl="0" w:tplc="1E3EA43A">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CD0662"/>
    <w:multiLevelType w:val="hybridMultilevel"/>
    <w:tmpl w:val="40EE6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9"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571307220">
    <w:abstractNumId w:val="8"/>
  </w:num>
  <w:num w:numId="2" w16cid:durableId="2135513000">
    <w:abstractNumId w:val="25"/>
  </w:num>
  <w:num w:numId="3" w16cid:durableId="1865943376">
    <w:abstractNumId w:val="36"/>
  </w:num>
  <w:num w:numId="4" w16cid:durableId="1245608687">
    <w:abstractNumId w:val="3"/>
  </w:num>
  <w:num w:numId="5" w16cid:durableId="600334952">
    <w:abstractNumId w:val="2"/>
  </w:num>
  <w:num w:numId="6" w16cid:durableId="1842811334">
    <w:abstractNumId w:val="1"/>
  </w:num>
  <w:num w:numId="7" w16cid:durableId="546524764">
    <w:abstractNumId w:val="0"/>
  </w:num>
  <w:num w:numId="8" w16cid:durableId="430323944">
    <w:abstractNumId w:val="9"/>
  </w:num>
  <w:num w:numId="9" w16cid:durableId="2131243872">
    <w:abstractNumId w:val="7"/>
  </w:num>
  <w:num w:numId="10" w16cid:durableId="1266115485">
    <w:abstractNumId w:val="6"/>
  </w:num>
  <w:num w:numId="11" w16cid:durableId="1814828781">
    <w:abstractNumId w:val="5"/>
  </w:num>
  <w:num w:numId="12" w16cid:durableId="1770200866">
    <w:abstractNumId w:val="4"/>
  </w:num>
  <w:num w:numId="13" w16cid:durableId="1571773946">
    <w:abstractNumId w:val="17"/>
  </w:num>
  <w:num w:numId="14" w16cid:durableId="1422414071">
    <w:abstractNumId w:val="19"/>
  </w:num>
  <w:num w:numId="15" w16cid:durableId="683097242">
    <w:abstractNumId w:val="12"/>
  </w:num>
  <w:num w:numId="16" w16cid:durableId="1255170990">
    <w:abstractNumId w:val="33"/>
  </w:num>
  <w:num w:numId="17" w16cid:durableId="1715543247">
    <w:abstractNumId w:val="18"/>
  </w:num>
  <w:num w:numId="18" w16cid:durableId="432752194">
    <w:abstractNumId w:val="22"/>
  </w:num>
  <w:num w:numId="19" w16cid:durableId="1932010792">
    <w:abstractNumId w:val="28"/>
  </w:num>
  <w:num w:numId="20" w16cid:durableId="277955324">
    <w:abstractNumId w:val="37"/>
  </w:num>
  <w:num w:numId="21" w16cid:durableId="874001741">
    <w:abstractNumId w:val="15"/>
  </w:num>
  <w:num w:numId="22" w16cid:durableId="816610351">
    <w:abstractNumId w:val="21"/>
  </w:num>
  <w:num w:numId="23" w16cid:durableId="52194195">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824195363">
    <w:abstractNumId w:val="8"/>
    <w:lvlOverride w:ilvl="0">
      <w:startOverride w:val="1"/>
    </w:lvlOverride>
  </w:num>
  <w:num w:numId="25" w16cid:durableId="642008148">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981271746">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662082062">
    <w:abstractNumId w:val="35"/>
  </w:num>
  <w:num w:numId="28" w16cid:durableId="957955919">
    <w:abstractNumId w:val="29"/>
  </w:num>
  <w:num w:numId="29" w16cid:durableId="1126704403">
    <w:abstractNumId w:val="16"/>
  </w:num>
  <w:num w:numId="30" w16cid:durableId="443303837">
    <w:abstractNumId w:val="38"/>
  </w:num>
  <w:num w:numId="31" w16cid:durableId="415979573">
    <w:abstractNumId w:val="14"/>
  </w:num>
  <w:num w:numId="32" w16cid:durableId="1953630908">
    <w:abstractNumId w:val="24"/>
  </w:num>
  <w:num w:numId="33" w16cid:durableId="1059016059">
    <w:abstractNumId w:val="13"/>
  </w:num>
  <w:num w:numId="34" w16cid:durableId="380598167">
    <w:abstractNumId w:val="26"/>
  </w:num>
  <w:num w:numId="35" w16cid:durableId="988900581">
    <w:abstractNumId w:val="27"/>
  </w:num>
  <w:num w:numId="36" w16cid:durableId="350692313">
    <w:abstractNumId w:val="10"/>
  </w:num>
  <w:num w:numId="37" w16cid:durableId="1583372137">
    <w:abstractNumId w:val="32"/>
  </w:num>
  <w:num w:numId="38" w16cid:durableId="36978575">
    <w:abstractNumId w:val="39"/>
  </w:num>
  <w:num w:numId="39" w16cid:durableId="1298561867">
    <w:abstractNumId w:val="11"/>
  </w:num>
  <w:num w:numId="40" w16cid:durableId="34894669">
    <w:abstractNumId w:val="34"/>
  </w:num>
  <w:num w:numId="41" w16cid:durableId="695469060">
    <w:abstractNumId w:val="20"/>
  </w:num>
  <w:num w:numId="42" w16cid:durableId="432172593">
    <w:abstractNumId w:val="23"/>
  </w:num>
  <w:num w:numId="43" w16cid:durableId="1368287532">
    <w:abstractNumId w:val="30"/>
  </w:num>
  <w:num w:numId="44" w16cid:durableId="18368469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358"/>
    <w:rsid w:val="00000DFA"/>
    <w:rsid w:val="000021B8"/>
    <w:rsid w:val="00003B69"/>
    <w:rsid w:val="00004CC3"/>
    <w:rsid w:val="000077E3"/>
    <w:rsid w:val="00007F38"/>
    <w:rsid w:val="00011474"/>
    <w:rsid w:val="0001642B"/>
    <w:rsid w:val="00016F9E"/>
    <w:rsid w:val="00020226"/>
    <w:rsid w:val="00020252"/>
    <w:rsid w:val="00020CE6"/>
    <w:rsid w:val="00021621"/>
    <w:rsid w:val="00022B22"/>
    <w:rsid w:val="00024575"/>
    <w:rsid w:val="000245B4"/>
    <w:rsid w:val="00026B2F"/>
    <w:rsid w:val="0003116C"/>
    <w:rsid w:val="00032355"/>
    <w:rsid w:val="00032D33"/>
    <w:rsid w:val="00034E60"/>
    <w:rsid w:val="0003554B"/>
    <w:rsid w:val="00035721"/>
    <w:rsid w:val="00035EC6"/>
    <w:rsid w:val="0003703B"/>
    <w:rsid w:val="00037CFB"/>
    <w:rsid w:val="00041BC4"/>
    <w:rsid w:val="00041EB9"/>
    <w:rsid w:val="00042002"/>
    <w:rsid w:val="00042675"/>
    <w:rsid w:val="00042B3E"/>
    <w:rsid w:val="00042F5E"/>
    <w:rsid w:val="00043D95"/>
    <w:rsid w:val="00044119"/>
    <w:rsid w:val="00050444"/>
    <w:rsid w:val="0005185F"/>
    <w:rsid w:val="00052F4F"/>
    <w:rsid w:val="00053F06"/>
    <w:rsid w:val="00054114"/>
    <w:rsid w:val="00055016"/>
    <w:rsid w:val="000575AC"/>
    <w:rsid w:val="0005763C"/>
    <w:rsid w:val="00057CE4"/>
    <w:rsid w:val="00057D62"/>
    <w:rsid w:val="00062A09"/>
    <w:rsid w:val="00063266"/>
    <w:rsid w:val="00065ED4"/>
    <w:rsid w:val="0006600E"/>
    <w:rsid w:val="00067490"/>
    <w:rsid w:val="000715C3"/>
    <w:rsid w:val="00072015"/>
    <w:rsid w:val="000721BB"/>
    <w:rsid w:val="000725F3"/>
    <w:rsid w:val="0007262F"/>
    <w:rsid w:val="0007336D"/>
    <w:rsid w:val="000736E0"/>
    <w:rsid w:val="00075605"/>
    <w:rsid w:val="0007629A"/>
    <w:rsid w:val="00076E3F"/>
    <w:rsid w:val="00080317"/>
    <w:rsid w:val="00082500"/>
    <w:rsid w:val="00082AB9"/>
    <w:rsid w:val="00082D63"/>
    <w:rsid w:val="00084C75"/>
    <w:rsid w:val="000869AE"/>
    <w:rsid w:val="00087683"/>
    <w:rsid w:val="00087C19"/>
    <w:rsid w:val="0009085D"/>
    <w:rsid w:val="0009275E"/>
    <w:rsid w:val="000943E1"/>
    <w:rsid w:val="0009694E"/>
    <w:rsid w:val="000979BF"/>
    <w:rsid w:val="00097A68"/>
    <w:rsid w:val="000A08A4"/>
    <w:rsid w:val="000A1F17"/>
    <w:rsid w:val="000A1F96"/>
    <w:rsid w:val="000A247D"/>
    <w:rsid w:val="000A2929"/>
    <w:rsid w:val="000A5AA0"/>
    <w:rsid w:val="000A6205"/>
    <w:rsid w:val="000A63F1"/>
    <w:rsid w:val="000A689B"/>
    <w:rsid w:val="000B39F8"/>
    <w:rsid w:val="000B561A"/>
    <w:rsid w:val="000B588B"/>
    <w:rsid w:val="000B74CD"/>
    <w:rsid w:val="000B7DA0"/>
    <w:rsid w:val="000C0298"/>
    <w:rsid w:val="000C26EC"/>
    <w:rsid w:val="000C2AF6"/>
    <w:rsid w:val="000C39D7"/>
    <w:rsid w:val="000C3A37"/>
    <w:rsid w:val="000C4EC5"/>
    <w:rsid w:val="000C5D77"/>
    <w:rsid w:val="000C6862"/>
    <w:rsid w:val="000C711D"/>
    <w:rsid w:val="000D0002"/>
    <w:rsid w:val="000D220D"/>
    <w:rsid w:val="000D313C"/>
    <w:rsid w:val="000D3627"/>
    <w:rsid w:val="000D45B0"/>
    <w:rsid w:val="000D766D"/>
    <w:rsid w:val="000D7CE7"/>
    <w:rsid w:val="000E214D"/>
    <w:rsid w:val="000F2EFD"/>
    <w:rsid w:val="000F3157"/>
    <w:rsid w:val="000F3397"/>
    <w:rsid w:val="000F58FA"/>
    <w:rsid w:val="000F7422"/>
    <w:rsid w:val="0010068D"/>
    <w:rsid w:val="00101B15"/>
    <w:rsid w:val="00101D1B"/>
    <w:rsid w:val="00103303"/>
    <w:rsid w:val="0010354D"/>
    <w:rsid w:val="0010359B"/>
    <w:rsid w:val="001042AB"/>
    <w:rsid w:val="001047F4"/>
    <w:rsid w:val="001049C7"/>
    <w:rsid w:val="00105CDA"/>
    <w:rsid w:val="0010636D"/>
    <w:rsid w:val="00107924"/>
    <w:rsid w:val="00107F84"/>
    <w:rsid w:val="00111A1F"/>
    <w:rsid w:val="00111D0F"/>
    <w:rsid w:val="00113776"/>
    <w:rsid w:val="001145D1"/>
    <w:rsid w:val="001153CE"/>
    <w:rsid w:val="00117BE0"/>
    <w:rsid w:val="00120742"/>
    <w:rsid w:val="00120E40"/>
    <w:rsid w:val="00120FAE"/>
    <w:rsid w:val="00122FB7"/>
    <w:rsid w:val="001251B3"/>
    <w:rsid w:val="001257FF"/>
    <w:rsid w:val="001272E3"/>
    <w:rsid w:val="00127CA4"/>
    <w:rsid w:val="001301DF"/>
    <w:rsid w:val="001305E9"/>
    <w:rsid w:val="001306BC"/>
    <w:rsid w:val="00131E55"/>
    <w:rsid w:val="00134D81"/>
    <w:rsid w:val="00135242"/>
    <w:rsid w:val="0013588F"/>
    <w:rsid w:val="0014039C"/>
    <w:rsid w:val="00141405"/>
    <w:rsid w:val="0014185B"/>
    <w:rsid w:val="00141A81"/>
    <w:rsid w:val="001429FB"/>
    <w:rsid w:val="00144870"/>
    <w:rsid w:val="00145772"/>
    <w:rsid w:val="00145B24"/>
    <w:rsid w:val="0015227A"/>
    <w:rsid w:val="00152B3C"/>
    <w:rsid w:val="001535F0"/>
    <w:rsid w:val="001538AA"/>
    <w:rsid w:val="0015408D"/>
    <w:rsid w:val="00154D03"/>
    <w:rsid w:val="00155C52"/>
    <w:rsid w:val="00156CCC"/>
    <w:rsid w:val="0016004A"/>
    <w:rsid w:val="0016229C"/>
    <w:rsid w:val="00163B24"/>
    <w:rsid w:val="00164B41"/>
    <w:rsid w:val="00164E53"/>
    <w:rsid w:val="0016522E"/>
    <w:rsid w:val="00165915"/>
    <w:rsid w:val="00166749"/>
    <w:rsid w:val="00166F08"/>
    <w:rsid w:val="0016743C"/>
    <w:rsid w:val="00167ED6"/>
    <w:rsid w:val="00170CCB"/>
    <w:rsid w:val="0017193A"/>
    <w:rsid w:val="00171D74"/>
    <w:rsid w:val="00172B3B"/>
    <w:rsid w:val="00173A9E"/>
    <w:rsid w:val="00174624"/>
    <w:rsid w:val="00175044"/>
    <w:rsid w:val="00176742"/>
    <w:rsid w:val="00176CB2"/>
    <w:rsid w:val="001820FF"/>
    <w:rsid w:val="001837E4"/>
    <w:rsid w:val="00185AC2"/>
    <w:rsid w:val="00186056"/>
    <w:rsid w:val="00187907"/>
    <w:rsid w:val="00193DE4"/>
    <w:rsid w:val="00194CDF"/>
    <w:rsid w:val="001A09B6"/>
    <w:rsid w:val="001A153B"/>
    <w:rsid w:val="001A1D86"/>
    <w:rsid w:val="001A2EBE"/>
    <w:rsid w:val="001A3C8D"/>
    <w:rsid w:val="001A4145"/>
    <w:rsid w:val="001A4FA4"/>
    <w:rsid w:val="001A6CB8"/>
    <w:rsid w:val="001B024B"/>
    <w:rsid w:val="001B081F"/>
    <w:rsid w:val="001B193C"/>
    <w:rsid w:val="001B27DF"/>
    <w:rsid w:val="001B3691"/>
    <w:rsid w:val="001B42A1"/>
    <w:rsid w:val="001B4FB0"/>
    <w:rsid w:val="001B510C"/>
    <w:rsid w:val="001B5D78"/>
    <w:rsid w:val="001B61BF"/>
    <w:rsid w:val="001B676D"/>
    <w:rsid w:val="001B7169"/>
    <w:rsid w:val="001B7C84"/>
    <w:rsid w:val="001C3F80"/>
    <w:rsid w:val="001C4A8B"/>
    <w:rsid w:val="001C5B0C"/>
    <w:rsid w:val="001D1CDC"/>
    <w:rsid w:val="001D3AD7"/>
    <w:rsid w:val="001D461A"/>
    <w:rsid w:val="001E088D"/>
    <w:rsid w:val="001E10B8"/>
    <w:rsid w:val="001E2D4C"/>
    <w:rsid w:val="001E75F5"/>
    <w:rsid w:val="001F0451"/>
    <w:rsid w:val="001F22DD"/>
    <w:rsid w:val="001F3196"/>
    <w:rsid w:val="001F364E"/>
    <w:rsid w:val="001F3E1F"/>
    <w:rsid w:val="001F41C1"/>
    <w:rsid w:val="001F5E72"/>
    <w:rsid w:val="001F75AF"/>
    <w:rsid w:val="00200AA5"/>
    <w:rsid w:val="00201168"/>
    <w:rsid w:val="002019AF"/>
    <w:rsid w:val="00205737"/>
    <w:rsid w:val="002058D6"/>
    <w:rsid w:val="00210AB2"/>
    <w:rsid w:val="00211FBF"/>
    <w:rsid w:val="002122C8"/>
    <w:rsid w:val="00213D51"/>
    <w:rsid w:val="00214304"/>
    <w:rsid w:val="0021511D"/>
    <w:rsid w:val="002160BD"/>
    <w:rsid w:val="00216B3D"/>
    <w:rsid w:val="002170A9"/>
    <w:rsid w:val="0021732B"/>
    <w:rsid w:val="00217939"/>
    <w:rsid w:val="00217C2F"/>
    <w:rsid w:val="00220E12"/>
    <w:rsid w:val="00221F3E"/>
    <w:rsid w:val="00222A93"/>
    <w:rsid w:val="00222D29"/>
    <w:rsid w:val="00222F4A"/>
    <w:rsid w:val="002236EA"/>
    <w:rsid w:val="002248DA"/>
    <w:rsid w:val="00225320"/>
    <w:rsid w:val="0022576E"/>
    <w:rsid w:val="002300D2"/>
    <w:rsid w:val="002303A9"/>
    <w:rsid w:val="0023044F"/>
    <w:rsid w:val="00231104"/>
    <w:rsid w:val="00231AE6"/>
    <w:rsid w:val="00231B33"/>
    <w:rsid w:val="00232187"/>
    <w:rsid w:val="002326EF"/>
    <w:rsid w:val="00233115"/>
    <w:rsid w:val="00233918"/>
    <w:rsid w:val="00233A5E"/>
    <w:rsid w:val="002341AF"/>
    <w:rsid w:val="0023483A"/>
    <w:rsid w:val="00236207"/>
    <w:rsid w:val="00237941"/>
    <w:rsid w:val="0024059C"/>
    <w:rsid w:val="002417C0"/>
    <w:rsid w:val="002418B1"/>
    <w:rsid w:val="00242F37"/>
    <w:rsid w:val="00243153"/>
    <w:rsid w:val="002443D6"/>
    <w:rsid w:val="0024607D"/>
    <w:rsid w:val="0024655C"/>
    <w:rsid w:val="002467B7"/>
    <w:rsid w:val="00247FEA"/>
    <w:rsid w:val="00250257"/>
    <w:rsid w:val="002521DF"/>
    <w:rsid w:val="00252700"/>
    <w:rsid w:val="00253C60"/>
    <w:rsid w:val="00254E63"/>
    <w:rsid w:val="002561B6"/>
    <w:rsid w:val="0025633A"/>
    <w:rsid w:val="00256C57"/>
    <w:rsid w:val="00256D48"/>
    <w:rsid w:val="00256EBC"/>
    <w:rsid w:val="00256FBB"/>
    <w:rsid w:val="00257804"/>
    <w:rsid w:val="00260B39"/>
    <w:rsid w:val="00260E2F"/>
    <w:rsid w:val="002615DB"/>
    <w:rsid w:val="00261C32"/>
    <w:rsid w:val="00262803"/>
    <w:rsid w:val="0026467F"/>
    <w:rsid w:val="00264A8C"/>
    <w:rsid w:val="00265C63"/>
    <w:rsid w:val="002667BF"/>
    <w:rsid w:val="0026765D"/>
    <w:rsid w:val="00267BE2"/>
    <w:rsid w:val="002706DC"/>
    <w:rsid w:val="00273CC1"/>
    <w:rsid w:val="0027422F"/>
    <w:rsid w:val="002742CB"/>
    <w:rsid w:val="00275AA9"/>
    <w:rsid w:val="00276708"/>
    <w:rsid w:val="00276751"/>
    <w:rsid w:val="002824EF"/>
    <w:rsid w:val="00283013"/>
    <w:rsid w:val="002833B3"/>
    <w:rsid w:val="0028387E"/>
    <w:rsid w:val="00283F30"/>
    <w:rsid w:val="00285112"/>
    <w:rsid w:val="00285246"/>
    <w:rsid w:val="002857E2"/>
    <w:rsid w:val="00286FF0"/>
    <w:rsid w:val="002874D2"/>
    <w:rsid w:val="002876B9"/>
    <w:rsid w:val="0029031A"/>
    <w:rsid w:val="00290A36"/>
    <w:rsid w:val="002930EC"/>
    <w:rsid w:val="00294A6E"/>
    <w:rsid w:val="00296AF4"/>
    <w:rsid w:val="00297C6E"/>
    <w:rsid w:val="002A114B"/>
    <w:rsid w:val="002A3708"/>
    <w:rsid w:val="002A3D00"/>
    <w:rsid w:val="002A5161"/>
    <w:rsid w:val="002A523C"/>
    <w:rsid w:val="002A553B"/>
    <w:rsid w:val="002A6ED0"/>
    <w:rsid w:val="002B2F83"/>
    <w:rsid w:val="002B316B"/>
    <w:rsid w:val="002B36A5"/>
    <w:rsid w:val="002B4287"/>
    <w:rsid w:val="002B660B"/>
    <w:rsid w:val="002B79B3"/>
    <w:rsid w:val="002B7CB7"/>
    <w:rsid w:val="002C02ED"/>
    <w:rsid w:val="002C0501"/>
    <w:rsid w:val="002C0B2B"/>
    <w:rsid w:val="002C32F2"/>
    <w:rsid w:val="002C3367"/>
    <w:rsid w:val="002C48B7"/>
    <w:rsid w:val="002C5A07"/>
    <w:rsid w:val="002C72C3"/>
    <w:rsid w:val="002D2C20"/>
    <w:rsid w:val="002D2CAC"/>
    <w:rsid w:val="002D4CD2"/>
    <w:rsid w:val="002D61E4"/>
    <w:rsid w:val="002D7E5C"/>
    <w:rsid w:val="002E0FDD"/>
    <w:rsid w:val="002E1200"/>
    <w:rsid w:val="002E2166"/>
    <w:rsid w:val="002E4D20"/>
    <w:rsid w:val="002E75CB"/>
    <w:rsid w:val="002F065A"/>
    <w:rsid w:val="002F2FBE"/>
    <w:rsid w:val="002F32F9"/>
    <w:rsid w:val="002F34CB"/>
    <w:rsid w:val="002F3A93"/>
    <w:rsid w:val="002F53F5"/>
    <w:rsid w:val="002F7AC0"/>
    <w:rsid w:val="00300E51"/>
    <w:rsid w:val="0030102E"/>
    <w:rsid w:val="003019C5"/>
    <w:rsid w:val="00301E97"/>
    <w:rsid w:val="003026D4"/>
    <w:rsid w:val="003054F6"/>
    <w:rsid w:val="00305ADA"/>
    <w:rsid w:val="00306771"/>
    <w:rsid w:val="00306B7A"/>
    <w:rsid w:val="0030701D"/>
    <w:rsid w:val="00307264"/>
    <w:rsid w:val="003110F8"/>
    <w:rsid w:val="00311316"/>
    <w:rsid w:val="00311D27"/>
    <w:rsid w:val="00313113"/>
    <w:rsid w:val="00313206"/>
    <w:rsid w:val="00313487"/>
    <w:rsid w:val="00313F69"/>
    <w:rsid w:val="00315B07"/>
    <w:rsid w:val="00317818"/>
    <w:rsid w:val="0032107A"/>
    <w:rsid w:val="00321974"/>
    <w:rsid w:val="00321E1D"/>
    <w:rsid w:val="0032218F"/>
    <w:rsid w:val="003264FE"/>
    <w:rsid w:val="00327A6F"/>
    <w:rsid w:val="00327AC0"/>
    <w:rsid w:val="003308E3"/>
    <w:rsid w:val="00330A53"/>
    <w:rsid w:val="00334824"/>
    <w:rsid w:val="00335446"/>
    <w:rsid w:val="0033585E"/>
    <w:rsid w:val="0033707B"/>
    <w:rsid w:val="00340481"/>
    <w:rsid w:val="00340EF3"/>
    <w:rsid w:val="0034117D"/>
    <w:rsid w:val="00341678"/>
    <w:rsid w:val="00342284"/>
    <w:rsid w:val="003423C0"/>
    <w:rsid w:val="003424BA"/>
    <w:rsid w:val="00342DA3"/>
    <w:rsid w:val="00343530"/>
    <w:rsid w:val="003439D1"/>
    <w:rsid w:val="00343AC0"/>
    <w:rsid w:val="00344339"/>
    <w:rsid w:val="003444AE"/>
    <w:rsid w:val="0034456C"/>
    <w:rsid w:val="00345295"/>
    <w:rsid w:val="00345574"/>
    <w:rsid w:val="0034733D"/>
    <w:rsid w:val="00350DB0"/>
    <w:rsid w:val="00351F8D"/>
    <w:rsid w:val="0035274E"/>
    <w:rsid w:val="0035348A"/>
    <w:rsid w:val="00354215"/>
    <w:rsid w:val="0035520F"/>
    <w:rsid w:val="003554CF"/>
    <w:rsid w:val="003564B2"/>
    <w:rsid w:val="00356766"/>
    <w:rsid w:val="0035733D"/>
    <w:rsid w:val="00360BC2"/>
    <w:rsid w:val="00360D4A"/>
    <w:rsid w:val="003616D2"/>
    <w:rsid w:val="00361D1F"/>
    <w:rsid w:val="00362B87"/>
    <w:rsid w:val="00365238"/>
    <w:rsid w:val="003752D9"/>
    <w:rsid w:val="00375F9E"/>
    <w:rsid w:val="0037729F"/>
    <w:rsid w:val="00377434"/>
    <w:rsid w:val="003804C0"/>
    <w:rsid w:val="003811AB"/>
    <w:rsid w:val="003814B7"/>
    <w:rsid w:val="00382A98"/>
    <w:rsid w:val="003837E1"/>
    <w:rsid w:val="00384091"/>
    <w:rsid w:val="00386187"/>
    <w:rsid w:val="00386478"/>
    <w:rsid w:val="00386E26"/>
    <w:rsid w:val="003902FF"/>
    <w:rsid w:val="00390E3E"/>
    <w:rsid w:val="00391BA4"/>
    <w:rsid w:val="00391BCA"/>
    <w:rsid w:val="003923EB"/>
    <w:rsid w:val="00392A4E"/>
    <w:rsid w:val="00393EDE"/>
    <w:rsid w:val="00394BFC"/>
    <w:rsid w:val="003951A1"/>
    <w:rsid w:val="003954BF"/>
    <w:rsid w:val="00395B80"/>
    <w:rsid w:val="00395FD1"/>
    <w:rsid w:val="0039649B"/>
    <w:rsid w:val="00397A99"/>
    <w:rsid w:val="003A007F"/>
    <w:rsid w:val="003A0A76"/>
    <w:rsid w:val="003A2D51"/>
    <w:rsid w:val="003A34F9"/>
    <w:rsid w:val="003A3A10"/>
    <w:rsid w:val="003A457D"/>
    <w:rsid w:val="003A6AF8"/>
    <w:rsid w:val="003A7458"/>
    <w:rsid w:val="003A74B2"/>
    <w:rsid w:val="003B0ACB"/>
    <w:rsid w:val="003B0C70"/>
    <w:rsid w:val="003B0DE5"/>
    <w:rsid w:val="003B1268"/>
    <w:rsid w:val="003B4261"/>
    <w:rsid w:val="003B461C"/>
    <w:rsid w:val="003B61A6"/>
    <w:rsid w:val="003B68A7"/>
    <w:rsid w:val="003B6A40"/>
    <w:rsid w:val="003B6DF1"/>
    <w:rsid w:val="003B7FCD"/>
    <w:rsid w:val="003C0796"/>
    <w:rsid w:val="003C4C6B"/>
    <w:rsid w:val="003C536B"/>
    <w:rsid w:val="003C6A56"/>
    <w:rsid w:val="003C7E8A"/>
    <w:rsid w:val="003C7FFB"/>
    <w:rsid w:val="003D0BD9"/>
    <w:rsid w:val="003D13AD"/>
    <w:rsid w:val="003D2404"/>
    <w:rsid w:val="003D45F6"/>
    <w:rsid w:val="003D7580"/>
    <w:rsid w:val="003E031D"/>
    <w:rsid w:val="003E0323"/>
    <w:rsid w:val="003E0649"/>
    <w:rsid w:val="003E08E1"/>
    <w:rsid w:val="003E1037"/>
    <w:rsid w:val="003E171C"/>
    <w:rsid w:val="003E26DE"/>
    <w:rsid w:val="003E40B3"/>
    <w:rsid w:val="003E4682"/>
    <w:rsid w:val="003E5305"/>
    <w:rsid w:val="003E5F29"/>
    <w:rsid w:val="003E5FF1"/>
    <w:rsid w:val="003F16BA"/>
    <w:rsid w:val="003F3E85"/>
    <w:rsid w:val="003F5D4E"/>
    <w:rsid w:val="003F6260"/>
    <w:rsid w:val="003F6301"/>
    <w:rsid w:val="003F6643"/>
    <w:rsid w:val="003F73E4"/>
    <w:rsid w:val="003F743F"/>
    <w:rsid w:val="00400673"/>
    <w:rsid w:val="00400F59"/>
    <w:rsid w:val="00402488"/>
    <w:rsid w:val="00402546"/>
    <w:rsid w:val="00403C8A"/>
    <w:rsid w:val="0040403B"/>
    <w:rsid w:val="00404713"/>
    <w:rsid w:val="00406418"/>
    <w:rsid w:val="0041011C"/>
    <w:rsid w:val="004103AA"/>
    <w:rsid w:val="00411F81"/>
    <w:rsid w:val="00412692"/>
    <w:rsid w:val="00412D66"/>
    <w:rsid w:val="00414BF5"/>
    <w:rsid w:val="0041536A"/>
    <w:rsid w:val="00415467"/>
    <w:rsid w:val="0041622F"/>
    <w:rsid w:val="00421304"/>
    <w:rsid w:val="00421E1E"/>
    <w:rsid w:val="00422C11"/>
    <w:rsid w:val="00423156"/>
    <w:rsid w:val="004233F5"/>
    <w:rsid w:val="00430CF1"/>
    <w:rsid w:val="00431D62"/>
    <w:rsid w:val="00431F24"/>
    <w:rsid w:val="00432038"/>
    <w:rsid w:val="00432788"/>
    <w:rsid w:val="00432E85"/>
    <w:rsid w:val="004333CD"/>
    <w:rsid w:val="0043377F"/>
    <w:rsid w:val="00434040"/>
    <w:rsid w:val="00434A32"/>
    <w:rsid w:val="004351BA"/>
    <w:rsid w:val="00437130"/>
    <w:rsid w:val="004378BD"/>
    <w:rsid w:val="004410CC"/>
    <w:rsid w:val="00441378"/>
    <w:rsid w:val="004430F2"/>
    <w:rsid w:val="004431DE"/>
    <w:rsid w:val="00443215"/>
    <w:rsid w:val="00443B88"/>
    <w:rsid w:val="004443F7"/>
    <w:rsid w:val="004444F2"/>
    <w:rsid w:val="00445A53"/>
    <w:rsid w:val="00445C3D"/>
    <w:rsid w:val="00451CCB"/>
    <w:rsid w:val="00451D57"/>
    <w:rsid w:val="00452285"/>
    <w:rsid w:val="00453278"/>
    <w:rsid w:val="004579FF"/>
    <w:rsid w:val="00457E17"/>
    <w:rsid w:val="00461567"/>
    <w:rsid w:val="00462B60"/>
    <w:rsid w:val="004636FA"/>
    <w:rsid w:val="004643CC"/>
    <w:rsid w:val="004643F4"/>
    <w:rsid w:val="00464FF5"/>
    <w:rsid w:val="00467468"/>
    <w:rsid w:val="004711AC"/>
    <w:rsid w:val="0047348D"/>
    <w:rsid w:val="00473631"/>
    <w:rsid w:val="00475058"/>
    <w:rsid w:val="00475840"/>
    <w:rsid w:val="004759D2"/>
    <w:rsid w:val="00475C20"/>
    <w:rsid w:val="004760EF"/>
    <w:rsid w:val="00476C6E"/>
    <w:rsid w:val="00480AB2"/>
    <w:rsid w:val="00481EAF"/>
    <w:rsid w:val="0048220F"/>
    <w:rsid w:val="0048503C"/>
    <w:rsid w:val="0048655C"/>
    <w:rsid w:val="00486585"/>
    <w:rsid w:val="0048769F"/>
    <w:rsid w:val="00487A21"/>
    <w:rsid w:val="00487D45"/>
    <w:rsid w:val="00487F4C"/>
    <w:rsid w:val="00490A9C"/>
    <w:rsid w:val="0049106F"/>
    <w:rsid w:val="00492602"/>
    <w:rsid w:val="00493981"/>
    <w:rsid w:val="004960A4"/>
    <w:rsid w:val="00496235"/>
    <w:rsid w:val="004A082D"/>
    <w:rsid w:val="004A0F22"/>
    <w:rsid w:val="004A1D84"/>
    <w:rsid w:val="004A21FE"/>
    <w:rsid w:val="004A28A6"/>
    <w:rsid w:val="004A2929"/>
    <w:rsid w:val="004A44F3"/>
    <w:rsid w:val="004A535C"/>
    <w:rsid w:val="004A67E7"/>
    <w:rsid w:val="004B02BC"/>
    <w:rsid w:val="004B095C"/>
    <w:rsid w:val="004B2CEC"/>
    <w:rsid w:val="004B3111"/>
    <w:rsid w:val="004B4326"/>
    <w:rsid w:val="004B495F"/>
    <w:rsid w:val="004B497A"/>
    <w:rsid w:val="004B63C0"/>
    <w:rsid w:val="004B6876"/>
    <w:rsid w:val="004B77BB"/>
    <w:rsid w:val="004B78BB"/>
    <w:rsid w:val="004C049C"/>
    <w:rsid w:val="004C156A"/>
    <w:rsid w:val="004C2D50"/>
    <w:rsid w:val="004C62F0"/>
    <w:rsid w:val="004C63DF"/>
    <w:rsid w:val="004D0861"/>
    <w:rsid w:val="004D19CB"/>
    <w:rsid w:val="004D43B3"/>
    <w:rsid w:val="004D4BEA"/>
    <w:rsid w:val="004D578B"/>
    <w:rsid w:val="004D662A"/>
    <w:rsid w:val="004D6871"/>
    <w:rsid w:val="004D741A"/>
    <w:rsid w:val="004D7C2D"/>
    <w:rsid w:val="004E075A"/>
    <w:rsid w:val="004E0FFC"/>
    <w:rsid w:val="004E52EC"/>
    <w:rsid w:val="004E53BA"/>
    <w:rsid w:val="004E68C0"/>
    <w:rsid w:val="004E79BD"/>
    <w:rsid w:val="004F1DF9"/>
    <w:rsid w:val="004F4AD7"/>
    <w:rsid w:val="004F4ED5"/>
    <w:rsid w:val="004F5602"/>
    <w:rsid w:val="004F758D"/>
    <w:rsid w:val="005002B2"/>
    <w:rsid w:val="00500457"/>
    <w:rsid w:val="00500FCD"/>
    <w:rsid w:val="005014EB"/>
    <w:rsid w:val="00502C9B"/>
    <w:rsid w:val="00503FCA"/>
    <w:rsid w:val="00504C78"/>
    <w:rsid w:val="0050516A"/>
    <w:rsid w:val="00506B30"/>
    <w:rsid w:val="00511BBB"/>
    <w:rsid w:val="00511F24"/>
    <w:rsid w:val="0051236D"/>
    <w:rsid w:val="00513267"/>
    <w:rsid w:val="005137AD"/>
    <w:rsid w:val="00516706"/>
    <w:rsid w:val="00516B68"/>
    <w:rsid w:val="0052018E"/>
    <w:rsid w:val="0052071B"/>
    <w:rsid w:val="005207C6"/>
    <w:rsid w:val="005211E5"/>
    <w:rsid w:val="00522E87"/>
    <w:rsid w:val="00522EBC"/>
    <w:rsid w:val="00523BEE"/>
    <w:rsid w:val="0052416C"/>
    <w:rsid w:val="00524CBB"/>
    <w:rsid w:val="00525E26"/>
    <w:rsid w:val="00527287"/>
    <w:rsid w:val="00527417"/>
    <w:rsid w:val="0053177A"/>
    <w:rsid w:val="005322CA"/>
    <w:rsid w:val="005344C9"/>
    <w:rsid w:val="00537F53"/>
    <w:rsid w:val="005406CF"/>
    <w:rsid w:val="00541024"/>
    <w:rsid w:val="00541A20"/>
    <w:rsid w:val="00543307"/>
    <w:rsid w:val="00544FDA"/>
    <w:rsid w:val="005465C2"/>
    <w:rsid w:val="00546B95"/>
    <w:rsid w:val="00551105"/>
    <w:rsid w:val="005517F0"/>
    <w:rsid w:val="005521B2"/>
    <w:rsid w:val="00552354"/>
    <w:rsid w:val="00552DF3"/>
    <w:rsid w:val="005536DF"/>
    <w:rsid w:val="00555F02"/>
    <w:rsid w:val="005565EF"/>
    <w:rsid w:val="0055727A"/>
    <w:rsid w:val="0056225C"/>
    <w:rsid w:val="005641D5"/>
    <w:rsid w:val="00564562"/>
    <w:rsid w:val="00565C18"/>
    <w:rsid w:val="00566879"/>
    <w:rsid w:val="00567F7A"/>
    <w:rsid w:val="00572463"/>
    <w:rsid w:val="00572F66"/>
    <w:rsid w:val="0057573C"/>
    <w:rsid w:val="00576E97"/>
    <w:rsid w:val="005770FC"/>
    <w:rsid w:val="005833E6"/>
    <w:rsid w:val="005850CA"/>
    <w:rsid w:val="005907F9"/>
    <w:rsid w:val="00590F69"/>
    <w:rsid w:val="005916AD"/>
    <w:rsid w:val="0059176A"/>
    <w:rsid w:val="00592DDD"/>
    <w:rsid w:val="00593D63"/>
    <w:rsid w:val="00595D23"/>
    <w:rsid w:val="005963BF"/>
    <w:rsid w:val="005969D2"/>
    <w:rsid w:val="005A1B77"/>
    <w:rsid w:val="005A2DE6"/>
    <w:rsid w:val="005A58B4"/>
    <w:rsid w:val="005A5B1D"/>
    <w:rsid w:val="005A6F91"/>
    <w:rsid w:val="005A724F"/>
    <w:rsid w:val="005A732B"/>
    <w:rsid w:val="005B1B09"/>
    <w:rsid w:val="005B258C"/>
    <w:rsid w:val="005B27AF"/>
    <w:rsid w:val="005B27E6"/>
    <w:rsid w:val="005B3E31"/>
    <w:rsid w:val="005B4289"/>
    <w:rsid w:val="005B42D5"/>
    <w:rsid w:val="005B4E75"/>
    <w:rsid w:val="005B56C5"/>
    <w:rsid w:val="005B6DB4"/>
    <w:rsid w:val="005B7AFB"/>
    <w:rsid w:val="005C07DB"/>
    <w:rsid w:val="005C07FB"/>
    <w:rsid w:val="005C3649"/>
    <w:rsid w:val="005C45CA"/>
    <w:rsid w:val="005C5808"/>
    <w:rsid w:val="005C77C7"/>
    <w:rsid w:val="005C7E13"/>
    <w:rsid w:val="005D056D"/>
    <w:rsid w:val="005D1F36"/>
    <w:rsid w:val="005D2570"/>
    <w:rsid w:val="005D2C9A"/>
    <w:rsid w:val="005D3B68"/>
    <w:rsid w:val="005D51EA"/>
    <w:rsid w:val="005E0742"/>
    <w:rsid w:val="005E0B57"/>
    <w:rsid w:val="005E16E5"/>
    <w:rsid w:val="005E3BAD"/>
    <w:rsid w:val="005E4119"/>
    <w:rsid w:val="005E5097"/>
    <w:rsid w:val="005E6B91"/>
    <w:rsid w:val="005E6F06"/>
    <w:rsid w:val="005E7CBB"/>
    <w:rsid w:val="005F25B9"/>
    <w:rsid w:val="005F404B"/>
    <w:rsid w:val="005F461F"/>
    <w:rsid w:val="005F4CAA"/>
    <w:rsid w:val="005F5B23"/>
    <w:rsid w:val="005F6668"/>
    <w:rsid w:val="005F7D9E"/>
    <w:rsid w:val="005F7DF0"/>
    <w:rsid w:val="00602CC1"/>
    <w:rsid w:val="00603C71"/>
    <w:rsid w:val="0060445A"/>
    <w:rsid w:val="00606C6D"/>
    <w:rsid w:val="0061008A"/>
    <w:rsid w:val="00610BA9"/>
    <w:rsid w:val="00610E62"/>
    <w:rsid w:val="006111A1"/>
    <w:rsid w:val="00611929"/>
    <w:rsid w:val="00613178"/>
    <w:rsid w:val="00613EBC"/>
    <w:rsid w:val="006149FA"/>
    <w:rsid w:val="0061777A"/>
    <w:rsid w:val="00617BD9"/>
    <w:rsid w:val="00620032"/>
    <w:rsid w:val="00620FDB"/>
    <w:rsid w:val="0062254F"/>
    <w:rsid w:val="00623EE2"/>
    <w:rsid w:val="00624286"/>
    <w:rsid w:val="006249FD"/>
    <w:rsid w:val="00624EEB"/>
    <w:rsid w:val="00625FCC"/>
    <w:rsid w:val="00630801"/>
    <w:rsid w:val="00631CBB"/>
    <w:rsid w:val="00632C32"/>
    <w:rsid w:val="00633666"/>
    <w:rsid w:val="006370EB"/>
    <w:rsid w:val="00637ED8"/>
    <w:rsid w:val="006413CC"/>
    <w:rsid w:val="00641932"/>
    <w:rsid w:val="00641E3E"/>
    <w:rsid w:val="006454F1"/>
    <w:rsid w:val="00645633"/>
    <w:rsid w:val="006460D3"/>
    <w:rsid w:val="006464E3"/>
    <w:rsid w:val="00646968"/>
    <w:rsid w:val="0065573B"/>
    <w:rsid w:val="00656B55"/>
    <w:rsid w:val="00656DE1"/>
    <w:rsid w:val="00660993"/>
    <w:rsid w:val="00660E03"/>
    <w:rsid w:val="006617E9"/>
    <w:rsid w:val="00661D44"/>
    <w:rsid w:val="00662404"/>
    <w:rsid w:val="006639A1"/>
    <w:rsid w:val="006642AF"/>
    <w:rsid w:val="00664873"/>
    <w:rsid w:val="00664CDE"/>
    <w:rsid w:val="006660AE"/>
    <w:rsid w:val="006661B2"/>
    <w:rsid w:val="00666960"/>
    <w:rsid w:val="00666A9C"/>
    <w:rsid w:val="00666C84"/>
    <w:rsid w:val="006700D4"/>
    <w:rsid w:val="00671171"/>
    <w:rsid w:val="00671246"/>
    <w:rsid w:val="00671265"/>
    <w:rsid w:val="006719BA"/>
    <w:rsid w:val="00672226"/>
    <w:rsid w:val="00673D8B"/>
    <w:rsid w:val="00673F73"/>
    <w:rsid w:val="00673FD2"/>
    <w:rsid w:val="00676CF2"/>
    <w:rsid w:val="00677AFF"/>
    <w:rsid w:val="006813B6"/>
    <w:rsid w:val="00681F90"/>
    <w:rsid w:val="00682335"/>
    <w:rsid w:val="00682487"/>
    <w:rsid w:val="00682A8B"/>
    <w:rsid w:val="00682F2E"/>
    <w:rsid w:val="006839CA"/>
    <w:rsid w:val="00684074"/>
    <w:rsid w:val="00685B01"/>
    <w:rsid w:val="00685DD8"/>
    <w:rsid w:val="00686609"/>
    <w:rsid w:val="006900F6"/>
    <w:rsid w:val="00690D0B"/>
    <w:rsid w:val="00693E39"/>
    <w:rsid w:val="00693F57"/>
    <w:rsid w:val="00694410"/>
    <w:rsid w:val="00694D3F"/>
    <w:rsid w:val="0069581B"/>
    <w:rsid w:val="00695A49"/>
    <w:rsid w:val="006968F7"/>
    <w:rsid w:val="00696D1B"/>
    <w:rsid w:val="006971CB"/>
    <w:rsid w:val="006A0202"/>
    <w:rsid w:val="006A0A2C"/>
    <w:rsid w:val="006A2835"/>
    <w:rsid w:val="006A28E4"/>
    <w:rsid w:val="006A3138"/>
    <w:rsid w:val="006A4621"/>
    <w:rsid w:val="006A5089"/>
    <w:rsid w:val="006A67C6"/>
    <w:rsid w:val="006A6AFE"/>
    <w:rsid w:val="006B01B1"/>
    <w:rsid w:val="006B1561"/>
    <w:rsid w:val="006B1831"/>
    <w:rsid w:val="006B2B34"/>
    <w:rsid w:val="006B3472"/>
    <w:rsid w:val="006B3632"/>
    <w:rsid w:val="006B4AEF"/>
    <w:rsid w:val="006B6BF9"/>
    <w:rsid w:val="006C118E"/>
    <w:rsid w:val="006C174B"/>
    <w:rsid w:val="006C332E"/>
    <w:rsid w:val="006C4FF1"/>
    <w:rsid w:val="006C51B4"/>
    <w:rsid w:val="006C5D3F"/>
    <w:rsid w:val="006C60F6"/>
    <w:rsid w:val="006C785B"/>
    <w:rsid w:val="006D0A09"/>
    <w:rsid w:val="006D11DC"/>
    <w:rsid w:val="006D255D"/>
    <w:rsid w:val="006D2B81"/>
    <w:rsid w:val="006D3091"/>
    <w:rsid w:val="006D3D38"/>
    <w:rsid w:val="006D414A"/>
    <w:rsid w:val="006D50AD"/>
    <w:rsid w:val="006D572A"/>
    <w:rsid w:val="006D5F63"/>
    <w:rsid w:val="006D7490"/>
    <w:rsid w:val="006D78E3"/>
    <w:rsid w:val="006D7B8D"/>
    <w:rsid w:val="006D7E63"/>
    <w:rsid w:val="006E00F7"/>
    <w:rsid w:val="006E2045"/>
    <w:rsid w:val="006E2AC9"/>
    <w:rsid w:val="006E345D"/>
    <w:rsid w:val="006E4013"/>
    <w:rsid w:val="006E4EF6"/>
    <w:rsid w:val="006E5332"/>
    <w:rsid w:val="006E5A23"/>
    <w:rsid w:val="006F27CF"/>
    <w:rsid w:val="006F289B"/>
    <w:rsid w:val="006F4960"/>
    <w:rsid w:val="006F5455"/>
    <w:rsid w:val="006F62BC"/>
    <w:rsid w:val="006F6924"/>
    <w:rsid w:val="006F7A03"/>
    <w:rsid w:val="00702368"/>
    <w:rsid w:val="00702753"/>
    <w:rsid w:val="0070321C"/>
    <w:rsid w:val="00704FC6"/>
    <w:rsid w:val="00710642"/>
    <w:rsid w:val="00710E29"/>
    <w:rsid w:val="007112F4"/>
    <w:rsid w:val="007114D6"/>
    <w:rsid w:val="00711711"/>
    <w:rsid w:val="00711E62"/>
    <w:rsid w:val="00712169"/>
    <w:rsid w:val="00713020"/>
    <w:rsid w:val="007143BF"/>
    <w:rsid w:val="007151E5"/>
    <w:rsid w:val="007173A0"/>
    <w:rsid w:val="00717DFD"/>
    <w:rsid w:val="007200E0"/>
    <w:rsid w:val="0072067C"/>
    <w:rsid w:val="00721E1E"/>
    <w:rsid w:val="00721F0D"/>
    <w:rsid w:val="007236FA"/>
    <w:rsid w:val="00723E17"/>
    <w:rsid w:val="00724328"/>
    <w:rsid w:val="0072466C"/>
    <w:rsid w:val="0072736B"/>
    <w:rsid w:val="007274FC"/>
    <w:rsid w:val="00727873"/>
    <w:rsid w:val="00727BC4"/>
    <w:rsid w:val="00734866"/>
    <w:rsid w:val="00734A34"/>
    <w:rsid w:val="0073528B"/>
    <w:rsid w:val="00735723"/>
    <w:rsid w:val="0073623C"/>
    <w:rsid w:val="00736321"/>
    <w:rsid w:val="00737389"/>
    <w:rsid w:val="00737F98"/>
    <w:rsid w:val="0074071D"/>
    <w:rsid w:val="0074076C"/>
    <w:rsid w:val="007417D0"/>
    <w:rsid w:val="00741DBA"/>
    <w:rsid w:val="00742621"/>
    <w:rsid w:val="007428D7"/>
    <w:rsid w:val="00742E26"/>
    <w:rsid w:val="00742EA9"/>
    <w:rsid w:val="00743140"/>
    <w:rsid w:val="00745FD2"/>
    <w:rsid w:val="00747645"/>
    <w:rsid w:val="0075202D"/>
    <w:rsid w:val="00752093"/>
    <w:rsid w:val="007520F2"/>
    <w:rsid w:val="00753251"/>
    <w:rsid w:val="007544E4"/>
    <w:rsid w:val="00754BE7"/>
    <w:rsid w:val="00755270"/>
    <w:rsid w:val="00755A07"/>
    <w:rsid w:val="00755D91"/>
    <w:rsid w:val="007617FE"/>
    <w:rsid w:val="00763709"/>
    <w:rsid w:val="00764436"/>
    <w:rsid w:val="0076444D"/>
    <w:rsid w:val="007656F8"/>
    <w:rsid w:val="00765874"/>
    <w:rsid w:val="00770071"/>
    <w:rsid w:val="00770715"/>
    <w:rsid w:val="00772399"/>
    <w:rsid w:val="0077297D"/>
    <w:rsid w:val="00772EB7"/>
    <w:rsid w:val="00773A90"/>
    <w:rsid w:val="00774A65"/>
    <w:rsid w:val="0077672B"/>
    <w:rsid w:val="007771EC"/>
    <w:rsid w:val="00777DF9"/>
    <w:rsid w:val="00777F04"/>
    <w:rsid w:val="00783D4D"/>
    <w:rsid w:val="007847D8"/>
    <w:rsid w:val="007848E9"/>
    <w:rsid w:val="00784EE9"/>
    <w:rsid w:val="00785C33"/>
    <w:rsid w:val="007860EC"/>
    <w:rsid w:val="00786C7C"/>
    <w:rsid w:val="00787E54"/>
    <w:rsid w:val="00792762"/>
    <w:rsid w:val="00792CAD"/>
    <w:rsid w:val="00795622"/>
    <w:rsid w:val="00795C35"/>
    <w:rsid w:val="007A41B4"/>
    <w:rsid w:val="007A4329"/>
    <w:rsid w:val="007A4823"/>
    <w:rsid w:val="007A4F68"/>
    <w:rsid w:val="007A4F75"/>
    <w:rsid w:val="007A5E77"/>
    <w:rsid w:val="007A647C"/>
    <w:rsid w:val="007B02F7"/>
    <w:rsid w:val="007B0595"/>
    <w:rsid w:val="007B0F9A"/>
    <w:rsid w:val="007B12BC"/>
    <w:rsid w:val="007B1416"/>
    <w:rsid w:val="007B1DEA"/>
    <w:rsid w:val="007B42E7"/>
    <w:rsid w:val="007B5159"/>
    <w:rsid w:val="007B5F7B"/>
    <w:rsid w:val="007B76D5"/>
    <w:rsid w:val="007C06FA"/>
    <w:rsid w:val="007C0D09"/>
    <w:rsid w:val="007C1E6F"/>
    <w:rsid w:val="007C30F8"/>
    <w:rsid w:val="007C3507"/>
    <w:rsid w:val="007C39AD"/>
    <w:rsid w:val="007C3C3D"/>
    <w:rsid w:val="007C4182"/>
    <w:rsid w:val="007C4D02"/>
    <w:rsid w:val="007C4FC3"/>
    <w:rsid w:val="007D02E7"/>
    <w:rsid w:val="007D1496"/>
    <w:rsid w:val="007D16BC"/>
    <w:rsid w:val="007D16EF"/>
    <w:rsid w:val="007D3662"/>
    <w:rsid w:val="007D3DAB"/>
    <w:rsid w:val="007D4FBD"/>
    <w:rsid w:val="007E12C8"/>
    <w:rsid w:val="007E15F1"/>
    <w:rsid w:val="007E24ED"/>
    <w:rsid w:val="007E27E1"/>
    <w:rsid w:val="007E3E1A"/>
    <w:rsid w:val="007E6AB7"/>
    <w:rsid w:val="007E7705"/>
    <w:rsid w:val="007F0ADE"/>
    <w:rsid w:val="007F1AD4"/>
    <w:rsid w:val="007F1DD8"/>
    <w:rsid w:val="007F33A9"/>
    <w:rsid w:val="007F4578"/>
    <w:rsid w:val="007F4B27"/>
    <w:rsid w:val="007F4E27"/>
    <w:rsid w:val="007F5661"/>
    <w:rsid w:val="007F5B1B"/>
    <w:rsid w:val="007F6EE6"/>
    <w:rsid w:val="007F7582"/>
    <w:rsid w:val="007F7991"/>
    <w:rsid w:val="00801429"/>
    <w:rsid w:val="008017BB"/>
    <w:rsid w:val="008038ED"/>
    <w:rsid w:val="008041AB"/>
    <w:rsid w:val="00804B8E"/>
    <w:rsid w:val="00806E18"/>
    <w:rsid w:val="00810212"/>
    <w:rsid w:val="008116B0"/>
    <w:rsid w:val="00811AD4"/>
    <w:rsid w:val="0081236C"/>
    <w:rsid w:val="008128ED"/>
    <w:rsid w:val="008137C4"/>
    <w:rsid w:val="008161C8"/>
    <w:rsid w:val="00816372"/>
    <w:rsid w:val="00817DB6"/>
    <w:rsid w:val="00820CB0"/>
    <w:rsid w:val="00820E4A"/>
    <w:rsid w:val="00821087"/>
    <w:rsid w:val="00821721"/>
    <w:rsid w:val="0082202C"/>
    <w:rsid w:val="00822D7B"/>
    <w:rsid w:val="00826848"/>
    <w:rsid w:val="0082687D"/>
    <w:rsid w:val="00826CE9"/>
    <w:rsid w:val="00826D0F"/>
    <w:rsid w:val="008310D9"/>
    <w:rsid w:val="00831D8F"/>
    <w:rsid w:val="00832974"/>
    <w:rsid w:val="008337B4"/>
    <w:rsid w:val="008341CB"/>
    <w:rsid w:val="00834DFC"/>
    <w:rsid w:val="0083590B"/>
    <w:rsid w:val="008361FB"/>
    <w:rsid w:val="008363DE"/>
    <w:rsid w:val="00836523"/>
    <w:rsid w:val="0084188E"/>
    <w:rsid w:val="00841AF3"/>
    <w:rsid w:val="00843F56"/>
    <w:rsid w:val="00844CF0"/>
    <w:rsid w:val="0084702F"/>
    <w:rsid w:val="0084708B"/>
    <w:rsid w:val="008474F7"/>
    <w:rsid w:val="00847531"/>
    <w:rsid w:val="00847C93"/>
    <w:rsid w:val="00847F31"/>
    <w:rsid w:val="00847FA0"/>
    <w:rsid w:val="0085079A"/>
    <w:rsid w:val="0085171E"/>
    <w:rsid w:val="008523A4"/>
    <w:rsid w:val="00852893"/>
    <w:rsid w:val="00852945"/>
    <w:rsid w:val="00853299"/>
    <w:rsid w:val="008532E4"/>
    <w:rsid w:val="008533F3"/>
    <w:rsid w:val="00853785"/>
    <w:rsid w:val="008541DE"/>
    <w:rsid w:val="00854C60"/>
    <w:rsid w:val="00855E25"/>
    <w:rsid w:val="008570CA"/>
    <w:rsid w:val="008577CC"/>
    <w:rsid w:val="00863FA4"/>
    <w:rsid w:val="008651E8"/>
    <w:rsid w:val="00867AA9"/>
    <w:rsid w:val="00867B13"/>
    <w:rsid w:val="008702A9"/>
    <w:rsid w:val="00871CC7"/>
    <w:rsid w:val="00874033"/>
    <w:rsid w:val="00874128"/>
    <w:rsid w:val="0087468F"/>
    <w:rsid w:val="008754B4"/>
    <w:rsid w:val="0087664A"/>
    <w:rsid w:val="00877961"/>
    <w:rsid w:val="00880120"/>
    <w:rsid w:val="00881B56"/>
    <w:rsid w:val="00881D37"/>
    <w:rsid w:val="00882CE8"/>
    <w:rsid w:val="00883BFB"/>
    <w:rsid w:val="008853B4"/>
    <w:rsid w:val="00886E1B"/>
    <w:rsid w:val="00887A41"/>
    <w:rsid w:val="00890E7D"/>
    <w:rsid w:val="00891FA2"/>
    <w:rsid w:val="00892EA8"/>
    <w:rsid w:val="00894432"/>
    <w:rsid w:val="00894BFD"/>
    <w:rsid w:val="00896F3A"/>
    <w:rsid w:val="00897A52"/>
    <w:rsid w:val="008A074A"/>
    <w:rsid w:val="008A080D"/>
    <w:rsid w:val="008A109A"/>
    <w:rsid w:val="008A4C21"/>
    <w:rsid w:val="008A4EDA"/>
    <w:rsid w:val="008A7128"/>
    <w:rsid w:val="008B0053"/>
    <w:rsid w:val="008B0903"/>
    <w:rsid w:val="008B19C2"/>
    <w:rsid w:val="008B4F0B"/>
    <w:rsid w:val="008B635A"/>
    <w:rsid w:val="008B6C18"/>
    <w:rsid w:val="008B788D"/>
    <w:rsid w:val="008C0054"/>
    <w:rsid w:val="008C04A7"/>
    <w:rsid w:val="008C0B10"/>
    <w:rsid w:val="008C2876"/>
    <w:rsid w:val="008C3593"/>
    <w:rsid w:val="008C3706"/>
    <w:rsid w:val="008C3B1B"/>
    <w:rsid w:val="008C3E39"/>
    <w:rsid w:val="008C42A7"/>
    <w:rsid w:val="008C4543"/>
    <w:rsid w:val="008C5243"/>
    <w:rsid w:val="008C58D2"/>
    <w:rsid w:val="008C6388"/>
    <w:rsid w:val="008D003C"/>
    <w:rsid w:val="008D0CE3"/>
    <w:rsid w:val="008D13F7"/>
    <w:rsid w:val="008D1B05"/>
    <w:rsid w:val="008D2060"/>
    <w:rsid w:val="008D332D"/>
    <w:rsid w:val="008D3520"/>
    <w:rsid w:val="008D3BED"/>
    <w:rsid w:val="008D3BFF"/>
    <w:rsid w:val="008D6E8B"/>
    <w:rsid w:val="008D7F95"/>
    <w:rsid w:val="008E19E4"/>
    <w:rsid w:val="008E2043"/>
    <w:rsid w:val="008E22B9"/>
    <w:rsid w:val="008E27EB"/>
    <w:rsid w:val="008E2E07"/>
    <w:rsid w:val="008E2E73"/>
    <w:rsid w:val="008E4665"/>
    <w:rsid w:val="008E4D5B"/>
    <w:rsid w:val="008E7315"/>
    <w:rsid w:val="008E760B"/>
    <w:rsid w:val="008F1231"/>
    <w:rsid w:val="008F1D28"/>
    <w:rsid w:val="008F22C2"/>
    <w:rsid w:val="008F5C39"/>
    <w:rsid w:val="008F635C"/>
    <w:rsid w:val="008F77C8"/>
    <w:rsid w:val="00900D6F"/>
    <w:rsid w:val="00902135"/>
    <w:rsid w:val="00902D12"/>
    <w:rsid w:val="00902ED2"/>
    <w:rsid w:val="009030DC"/>
    <w:rsid w:val="009054B6"/>
    <w:rsid w:val="00905861"/>
    <w:rsid w:val="009059EC"/>
    <w:rsid w:val="009062E9"/>
    <w:rsid w:val="009066A0"/>
    <w:rsid w:val="00906AD1"/>
    <w:rsid w:val="009105A7"/>
    <w:rsid w:val="00910721"/>
    <w:rsid w:val="009107DA"/>
    <w:rsid w:val="00911C0C"/>
    <w:rsid w:val="00912333"/>
    <w:rsid w:val="0091265F"/>
    <w:rsid w:val="0091447B"/>
    <w:rsid w:val="00914BFF"/>
    <w:rsid w:val="009155F9"/>
    <w:rsid w:val="009161E4"/>
    <w:rsid w:val="009206E8"/>
    <w:rsid w:val="009229D9"/>
    <w:rsid w:val="00923598"/>
    <w:rsid w:val="00927609"/>
    <w:rsid w:val="009277A0"/>
    <w:rsid w:val="00930E4E"/>
    <w:rsid w:val="00931835"/>
    <w:rsid w:val="00932B86"/>
    <w:rsid w:val="00933789"/>
    <w:rsid w:val="00934730"/>
    <w:rsid w:val="009401EF"/>
    <w:rsid w:val="00941A55"/>
    <w:rsid w:val="009443D9"/>
    <w:rsid w:val="009462E8"/>
    <w:rsid w:val="00946380"/>
    <w:rsid w:val="00946608"/>
    <w:rsid w:val="0095453D"/>
    <w:rsid w:val="00955676"/>
    <w:rsid w:val="0095688A"/>
    <w:rsid w:val="00956FE3"/>
    <w:rsid w:val="009601F2"/>
    <w:rsid w:val="00960D74"/>
    <w:rsid w:val="00961432"/>
    <w:rsid w:val="009645E8"/>
    <w:rsid w:val="009651A0"/>
    <w:rsid w:val="009656C4"/>
    <w:rsid w:val="009665E4"/>
    <w:rsid w:val="0096668D"/>
    <w:rsid w:val="0097027B"/>
    <w:rsid w:val="00971C84"/>
    <w:rsid w:val="00972018"/>
    <w:rsid w:val="00973694"/>
    <w:rsid w:val="0098144C"/>
    <w:rsid w:val="0098461B"/>
    <w:rsid w:val="00984959"/>
    <w:rsid w:val="0098500F"/>
    <w:rsid w:val="00991FF0"/>
    <w:rsid w:val="00992610"/>
    <w:rsid w:val="009929CD"/>
    <w:rsid w:val="00993D31"/>
    <w:rsid w:val="00995661"/>
    <w:rsid w:val="009A59FE"/>
    <w:rsid w:val="009A5C88"/>
    <w:rsid w:val="009A605B"/>
    <w:rsid w:val="009A7071"/>
    <w:rsid w:val="009A74BE"/>
    <w:rsid w:val="009B129F"/>
    <w:rsid w:val="009B1CAF"/>
    <w:rsid w:val="009B1CBC"/>
    <w:rsid w:val="009B4498"/>
    <w:rsid w:val="009B4F48"/>
    <w:rsid w:val="009B5638"/>
    <w:rsid w:val="009C088A"/>
    <w:rsid w:val="009C128D"/>
    <w:rsid w:val="009C20C9"/>
    <w:rsid w:val="009C27BD"/>
    <w:rsid w:val="009C43C9"/>
    <w:rsid w:val="009C4B85"/>
    <w:rsid w:val="009C6508"/>
    <w:rsid w:val="009C667A"/>
    <w:rsid w:val="009C683D"/>
    <w:rsid w:val="009C6B67"/>
    <w:rsid w:val="009C7710"/>
    <w:rsid w:val="009D0666"/>
    <w:rsid w:val="009D192E"/>
    <w:rsid w:val="009D59F0"/>
    <w:rsid w:val="009D7C31"/>
    <w:rsid w:val="009E2335"/>
    <w:rsid w:val="009E234F"/>
    <w:rsid w:val="009E6817"/>
    <w:rsid w:val="009E744D"/>
    <w:rsid w:val="009E76BC"/>
    <w:rsid w:val="009E7789"/>
    <w:rsid w:val="009F214D"/>
    <w:rsid w:val="009F3401"/>
    <w:rsid w:val="00A01147"/>
    <w:rsid w:val="00A02766"/>
    <w:rsid w:val="00A028FD"/>
    <w:rsid w:val="00A03464"/>
    <w:rsid w:val="00A049D8"/>
    <w:rsid w:val="00A04BE5"/>
    <w:rsid w:val="00A050AB"/>
    <w:rsid w:val="00A066AF"/>
    <w:rsid w:val="00A06A29"/>
    <w:rsid w:val="00A10E1A"/>
    <w:rsid w:val="00A120B0"/>
    <w:rsid w:val="00A1361D"/>
    <w:rsid w:val="00A14A22"/>
    <w:rsid w:val="00A15BD2"/>
    <w:rsid w:val="00A165BE"/>
    <w:rsid w:val="00A1661C"/>
    <w:rsid w:val="00A171F3"/>
    <w:rsid w:val="00A2091F"/>
    <w:rsid w:val="00A21C06"/>
    <w:rsid w:val="00A22CC9"/>
    <w:rsid w:val="00A22D8B"/>
    <w:rsid w:val="00A23B71"/>
    <w:rsid w:val="00A24F3F"/>
    <w:rsid w:val="00A2518F"/>
    <w:rsid w:val="00A26B52"/>
    <w:rsid w:val="00A3227E"/>
    <w:rsid w:val="00A33515"/>
    <w:rsid w:val="00A33928"/>
    <w:rsid w:val="00A430AD"/>
    <w:rsid w:val="00A43ACE"/>
    <w:rsid w:val="00A43CD3"/>
    <w:rsid w:val="00A45124"/>
    <w:rsid w:val="00A469C8"/>
    <w:rsid w:val="00A5006E"/>
    <w:rsid w:val="00A50850"/>
    <w:rsid w:val="00A509D4"/>
    <w:rsid w:val="00A531C5"/>
    <w:rsid w:val="00A5332C"/>
    <w:rsid w:val="00A54FA1"/>
    <w:rsid w:val="00A5516D"/>
    <w:rsid w:val="00A561D1"/>
    <w:rsid w:val="00A628BA"/>
    <w:rsid w:val="00A6324C"/>
    <w:rsid w:val="00A645FD"/>
    <w:rsid w:val="00A65073"/>
    <w:rsid w:val="00A677F5"/>
    <w:rsid w:val="00A70370"/>
    <w:rsid w:val="00A70A5B"/>
    <w:rsid w:val="00A7275A"/>
    <w:rsid w:val="00A72E92"/>
    <w:rsid w:val="00A73765"/>
    <w:rsid w:val="00A73A56"/>
    <w:rsid w:val="00A74200"/>
    <w:rsid w:val="00A75368"/>
    <w:rsid w:val="00A776F4"/>
    <w:rsid w:val="00A81B22"/>
    <w:rsid w:val="00A83108"/>
    <w:rsid w:val="00A84E38"/>
    <w:rsid w:val="00A86055"/>
    <w:rsid w:val="00A86E03"/>
    <w:rsid w:val="00A8757D"/>
    <w:rsid w:val="00A90202"/>
    <w:rsid w:val="00A91530"/>
    <w:rsid w:val="00A929BC"/>
    <w:rsid w:val="00A93B6C"/>
    <w:rsid w:val="00A9442B"/>
    <w:rsid w:val="00A94A18"/>
    <w:rsid w:val="00A94AB5"/>
    <w:rsid w:val="00A95951"/>
    <w:rsid w:val="00A97F6D"/>
    <w:rsid w:val="00AA0AFD"/>
    <w:rsid w:val="00AA19D5"/>
    <w:rsid w:val="00AA211D"/>
    <w:rsid w:val="00AA23A1"/>
    <w:rsid w:val="00AA347E"/>
    <w:rsid w:val="00AA4F0A"/>
    <w:rsid w:val="00AA784E"/>
    <w:rsid w:val="00AB24B5"/>
    <w:rsid w:val="00AB34E0"/>
    <w:rsid w:val="00AB3F7B"/>
    <w:rsid w:val="00AB5155"/>
    <w:rsid w:val="00AB5A21"/>
    <w:rsid w:val="00AB5CBE"/>
    <w:rsid w:val="00AB6536"/>
    <w:rsid w:val="00AB729F"/>
    <w:rsid w:val="00AC0608"/>
    <w:rsid w:val="00AC07D0"/>
    <w:rsid w:val="00AC0D4E"/>
    <w:rsid w:val="00AC125A"/>
    <w:rsid w:val="00AC212A"/>
    <w:rsid w:val="00AC46BE"/>
    <w:rsid w:val="00AC5D95"/>
    <w:rsid w:val="00AC659C"/>
    <w:rsid w:val="00AD096F"/>
    <w:rsid w:val="00AD1551"/>
    <w:rsid w:val="00AD20CD"/>
    <w:rsid w:val="00AD2354"/>
    <w:rsid w:val="00AD3364"/>
    <w:rsid w:val="00AD5178"/>
    <w:rsid w:val="00AD5330"/>
    <w:rsid w:val="00AD60ED"/>
    <w:rsid w:val="00AD7196"/>
    <w:rsid w:val="00AD7C2B"/>
    <w:rsid w:val="00AE12CB"/>
    <w:rsid w:val="00AE1908"/>
    <w:rsid w:val="00AE1C9A"/>
    <w:rsid w:val="00AE1DE1"/>
    <w:rsid w:val="00AE423E"/>
    <w:rsid w:val="00AE45FC"/>
    <w:rsid w:val="00AE65A7"/>
    <w:rsid w:val="00AE7068"/>
    <w:rsid w:val="00AE74F6"/>
    <w:rsid w:val="00AF02A5"/>
    <w:rsid w:val="00AF0A70"/>
    <w:rsid w:val="00AF35B4"/>
    <w:rsid w:val="00AF59A3"/>
    <w:rsid w:val="00AF7A0C"/>
    <w:rsid w:val="00B007DD"/>
    <w:rsid w:val="00B0094E"/>
    <w:rsid w:val="00B01EA1"/>
    <w:rsid w:val="00B01F26"/>
    <w:rsid w:val="00B0496B"/>
    <w:rsid w:val="00B05BCA"/>
    <w:rsid w:val="00B06734"/>
    <w:rsid w:val="00B12E3D"/>
    <w:rsid w:val="00B12F97"/>
    <w:rsid w:val="00B13D34"/>
    <w:rsid w:val="00B177D7"/>
    <w:rsid w:val="00B1789B"/>
    <w:rsid w:val="00B22F27"/>
    <w:rsid w:val="00B25524"/>
    <w:rsid w:val="00B2590D"/>
    <w:rsid w:val="00B26254"/>
    <w:rsid w:val="00B2675F"/>
    <w:rsid w:val="00B26A91"/>
    <w:rsid w:val="00B27C22"/>
    <w:rsid w:val="00B3206C"/>
    <w:rsid w:val="00B33265"/>
    <w:rsid w:val="00B33497"/>
    <w:rsid w:val="00B357D4"/>
    <w:rsid w:val="00B35BE5"/>
    <w:rsid w:val="00B35FB4"/>
    <w:rsid w:val="00B37528"/>
    <w:rsid w:val="00B377E1"/>
    <w:rsid w:val="00B41887"/>
    <w:rsid w:val="00B42671"/>
    <w:rsid w:val="00B43D8D"/>
    <w:rsid w:val="00B444B1"/>
    <w:rsid w:val="00B45CAA"/>
    <w:rsid w:val="00B46EC9"/>
    <w:rsid w:val="00B47517"/>
    <w:rsid w:val="00B52425"/>
    <w:rsid w:val="00B52E65"/>
    <w:rsid w:val="00B53012"/>
    <w:rsid w:val="00B54240"/>
    <w:rsid w:val="00B54E4F"/>
    <w:rsid w:val="00B5646C"/>
    <w:rsid w:val="00B56625"/>
    <w:rsid w:val="00B62BDE"/>
    <w:rsid w:val="00B63EE5"/>
    <w:rsid w:val="00B6409A"/>
    <w:rsid w:val="00B6481A"/>
    <w:rsid w:val="00B6566B"/>
    <w:rsid w:val="00B656C4"/>
    <w:rsid w:val="00B6755B"/>
    <w:rsid w:val="00B67C57"/>
    <w:rsid w:val="00B72ABB"/>
    <w:rsid w:val="00B72DF4"/>
    <w:rsid w:val="00B7333B"/>
    <w:rsid w:val="00B75B7D"/>
    <w:rsid w:val="00B75DEB"/>
    <w:rsid w:val="00B76875"/>
    <w:rsid w:val="00B776CB"/>
    <w:rsid w:val="00B82070"/>
    <w:rsid w:val="00B82F7E"/>
    <w:rsid w:val="00B838A4"/>
    <w:rsid w:val="00B84DF3"/>
    <w:rsid w:val="00B852F4"/>
    <w:rsid w:val="00B8534B"/>
    <w:rsid w:val="00B85999"/>
    <w:rsid w:val="00B8724B"/>
    <w:rsid w:val="00B903C0"/>
    <w:rsid w:val="00B91790"/>
    <w:rsid w:val="00B92A51"/>
    <w:rsid w:val="00B95007"/>
    <w:rsid w:val="00B95A30"/>
    <w:rsid w:val="00BA0BB2"/>
    <w:rsid w:val="00BA0C2F"/>
    <w:rsid w:val="00BA0FFD"/>
    <w:rsid w:val="00BA1966"/>
    <w:rsid w:val="00BA3DEB"/>
    <w:rsid w:val="00BA412D"/>
    <w:rsid w:val="00BA430F"/>
    <w:rsid w:val="00BA4E58"/>
    <w:rsid w:val="00BA690B"/>
    <w:rsid w:val="00BB0182"/>
    <w:rsid w:val="00BB034B"/>
    <w:rsid w:val="00BB14D5"/>
    <w:rsid w:val="00BB1E35"/>
    <w:rsid w:val="00BB1FFA"/>
    <w:rsid w:val="00BB2081"/>
    <w:rsid w:val="00BB25F4"/>
    <w:rsid w:val="00BB2CA5"/>
    <w:rsid w:val="00BB3B5E"/>
    <w:rsid w:val="00BB549C"/>
    <w:rsid w:val="00BB5E90"/>
    <w:rsid w:val="00BB5FD8"/>
    <w:rsid w:val="00BB735E"/>
    <w:rsid w:val="00BB7B68"/>
    <w:rsid w:val="00BC0612"/>
    <w:rsid w:val="00BC14B3"/>
    <w:rsid w:val="00BC2288"/>
    <w:rsid w:val="00BC447D"/>
    <w:rsid w:val="00BC490B"/>
    <w:rsid w:val="00BC4BCD"/>
    <w:rsid w:val="00BC5B18"/>
    <w:rsid w:val="00BC6AA8"/>
    <w:rsid w:val="00BD0913"/>
    <w:rsid w:val="00BD2142"/>
    <w:rsid w:val="00BD29F7"/>
    <w:rsid w:val="00BD36D8"/>
    <w:rsid w:val="00BD4083"/>
    <w:rsid w:val="00BD4693"/>
    <w:rsid w:val="00BD63B9"/>
    <w:rsid w:val="00BD6DE4"/>
    <w:rsid w:val="00BD7C19"/>
    <w:rsid w:val="00BE0D88"/>
    <w:rsid w:val="00BE2C6F"/>
    <w:rsid w:val="00BE2E4B"/>
    <w:rsid w:val="00BE48A3"/>
    <w:rsid w:val="00BE5077"/>
    <w:rsid w:val="00BE6055"/>
    <w:rsid w:val="00BE6BC1"/>
    <w:rsid w:val="00BE77FC"/>
    <w:rsid w:val="00BF0149"/>
    <w:rsid w:val="00BF0AA2"/>
    <w:rsid w:val="00BF127E"/>
    <w:rsid w:val="00BF1F55"/>
    <w:rsid w:val="00BF377D"/>
    <w:rsid w:val="00BF4127"/>
    <w:rsid w:val="00BF53D0"/>
    <w:rsid w:val="00BF5CF9"/>
    <w:rsid w:val="00BF798D"/>
    <w:rsid w:val="00C00BF4"/>
    <w:rsid w:val="00C010D5"/>
    <w:rsid w:val="00C0182F"/>
    <w:rsid w:val="00C02766"/>
    <w:rsid w:val="00C03023"/>
    <w:rsid w:val="00C031E1"/>
    <w:rsid w:val="00C05982"/>
    <w:rsid w:val="00C14430"/>
    <w:rsid w:val="00C149C4"/>
    <w:rsid w:val="00C14B68"/>
    <w:rsid w:val="00C15724"/>
    <w:rsid w:val="00C17877"/>
    <w:rsid w:val="00C20594"/>
    <w:rsid w:val="00C20856"/>
    <w:rsid w:val="00C20E32"/>
    <w:rsid w:val="00C228CF"/>
    <w:rsid w:val="00C23034"/>
    <w:rsid w:val="00C248B0"/>
    <w:rsid w:val="00C24DFB"/>
    <w:rsid w:val="00C25A98"/>
    <w:rsid w:val="00C26C2F"/>
    <w:rsid w:val="00C30CF8"/>
    <w:rsid w:val="00C310CC"/>
    <w:rsid w:val="00C31565"/>
    <w:rsid w:val="00C31757"/>
    <w:rsid w:val="00C33ADB"/>
    <w:rsid w:val="00C34723"/>
    <w:rsid w:val="00C35A40"/>
    <w:rsid w:val="00C36A3B"/>
    <w:rsid w:val="00C40A3D"/>
    <w:rsid w:val="00C40D02"/>
    <w:rsid w:val="00C423FB"/>
    <w:rsid w:val="00C42F12"/>
    <w:rsid w:val="00C43797"/>
    <w:rsid w:val="00C43B7A"/>
    <w:rsid w:val="00C44138"/>
    <w:rsid w:val="00C44143"/>
    <w:rsid w:val="00C45C27"/>
    <w:rsid w:val="00C45F54"/>
    <w:rsid w:val="00C47D26"/>
    <w:rsid w:val="00C5175F"/>
    <w:rsid w:val="00C51B23"/>
    <w:rsid w:val="00C51E31"/>
    <w:rsid w:val="00C52206"/>
    <w:rsid w:val="00C52BC1"/>
    <w:rsid w:val="00C55369"/>
    <w:rsid w:val="00C56B1A"/>
    <w:rsid w:val="00C56F12"/>
    <w:rsid w:val="00C57877"/>
    <w:rsid w:val="00C57959"/>
    <w:rsid w:val="00C6036D"/>
    <w:rsid w:val="00C6166C"/>
    <w:rsid w:val="00C64C44"/>
    <w:rsid w:val="00C66732"/>
    <w:rsid w:val="00C67CFE"/>
    <w:rsid w:val="00C67D82"/>
    <w:rsid w:val="00C70301"/>
    <w:rsid w:val="00C73F56"/>
    <w:rsid w:val="00C73F99"/>
    <w:rsid w:val="00C748D5"/>
    <w:rsid w:val="00C74C08"/>
    <w:rsid w:val="00C75FB0"/>
    <w:rsid w:val="00C76419"/>
    <w:rsid w:val="00C77187"/>
    <w:rsid w:val="00C80A06"/>
    <w:rsid w:val="00C8525A"/>
    <w:rsid w:val="00C90C38"/>
    <w:rsid w:val="00C92C45"/>
    <w:rsid w:val="00C92EB9"/>
    <w:rsid w:val="00C94849"/>
    <w:rsid w:val="00C956CD"/>
    <w:rsid w:val="00C95A42"/>
    <w:rsid w:val="00C95BE2"/>
    <w:rsid w:val="00C95F24"/>
    <w:rsid w:val="00C96884"/>
    <w:rsid w:val="00C96C67"/>
    <w:rsid w:val="00C97F04"/>
    <w:rsid w:val="00CA22EB"/>
    <w:rsid w:val="00CA3062"/>
    <w:rsid w:val="00CA3F31"/>
    <w:rsid w:val="00CA75A0"/>
    <w:rsid w:val="00CB0A5C"/>
    <w:rsid w:val="00CB0C44"/>
    <w:rsid w:val="00CB0C86"/>
    <w:rsid w:val="00CB4854"/>
    <w:rsid w:val="00CB4D43"/>
    <w:rsid w:val="00CB5A39"/>
    <w:rsid w:val="00CB6400"/>
    <w:rsid w:val="00CB69A1"/>
    <w:rsid w:val="00CB6D95"/>
    <w:rsid w:val="00CC08E9"/>
    <w:rsid w:val="00CC19CD"/>
    <w:rsid w:val="00CC2417"/>
    <w:rsid w:val="00CC2B5E"/>
    <w:rsid w:val="00CC38A9"/>
    <w:rsid w:val="00CC74A1"/>
    <w:rsid w:val="00CC7754"/>
    <w:rsid w:val="00CD434E"/>
    <w:rsid w:val="00CD47BF"/>
    <w:rsid w:val="00CD4D1F"/>
    <w:rsid w:val="00CD5446"/>
    <w:rsid w:val="00CD56C8"/>
    <w:rsid w:val="00CD5D53"/>
    <w:rsid w:val="00CD6CF1"/>
    <w:rsid w:val="00CD6FC0"/>
    <w:rsid w:val="00CE0ABE"/>
    <w:rsid w:val="00CE0B11"/>
    <w:rsid w:val="00CE1E2C"/>
    <w:rsid w:val="00CE4004"/>
    <w:rsid w:val="00CE62F6"/>
    <w:rsid w:val="00CE78A4"/>
    <w:rsid w:val="00CE7A4A"/>
    <w:rsid w:val="00CE7F0B"/>
    <w:rsid w:val="00CF11C3"/>
    <w:rsid w:val="00CF19C5"/>
    <w:rsid w:val="00CF2C81"/>
    <w:rsid w:val="00CF795E"/>
    <w:rsid w:val="00D00B23"/>
    <w:rsid w:val="00D01CB1"/>
    <w:rsid w:val="00D04CC8"/>
    <w:rsid w:val="00D06423"/>
    <w:rsid w:val="00D06B49"/>
    <w:rsid w:val="00D10F65"/>
    <w:rsid w:val="00D124CE"/>
    <w:rsid w:val="00D13238"/>
    <w:rsid w:val="00D167EC"/>
    <w:rsid w:val="00D16CC3"/>
    <w:rsid w:val="00D2025F"/>
    <w:rsid w:val="00D209FF"/>
    <w:rsid w:val="00D235CD"/>
    <w:rsid w:val="00D23E41"/>
    <w:rsid w:val="00D253C1"/>
    <w:rsid w:val="00D258FA"/>
    <w:rsid w:val="00D261F7"/>
    <w:rsid w:val="00D2757E"/>
    <w:rsid w:val="00D3026F"/>
    <w:rsid w:val="00D303B5"/>
    <w:rsid w:val="00D30D0C"/>
    <w:rsid w:val="00D31220"/>
    <w:rsid w:val="00D31AF7"/>
    <w:rsid w:val="00D32248"/>
    <w:rsid w:val="00D32E74"/>
    <w:rsid w:val="00D33FB0"/>
    <w:rsid w:val="00D35C7B"/>
    <w:rsid w:val="00D360BA"/>
    <w:rsid w:val="00D367A2"/>
    <w:rsid w:val="00D36931"/>
    <w:rsid w:val="00D40F57"/>
    <w:rsid w:val="00D41E23"/>
    <w:rsid w:val="00D42E74"/>
    <w:rsid w:val="00D43323"/>
    <w:rsid w:val="00D439EC"/>
    <w:rsid w:val="00D44307"/>
    <w:rsid w:val="00D44720"/>
    <w:rsid w:val="00D44866"/>
    <w:rsid w:val="00D4508D"/>
    <w:rsid w:val="00D45B26"/>
    <w:rsid w:val="00D466E8"/>
    <w:rsid w:val="00D468CC"/>
    <w:rsid w:val="00D46EB4"/>
    <w:rsid w:val="00D4710C"/>
    <w:rsid w:val="00D473A8"/>
    <w:rsid w:val="00D47C94"/>
    <w:rsid w:val="00D47EB1"/>
    <w:rsid w:val="00D50095"/>
    <w:rsid w:val="00D5119A"/>
    <w:rsid w:val="00D519AA"/>
    <w:rsid w:val="00D52BFC"/>
    <w:rsid w:val="00D53F0C"/>
    <w:rsid w:val="00D542F1"/>
    <w:rsid w:val="00D5597F"/>
    <w:rsid w:val="00D565DA"/>
    <w:rsid w:val="00D60679"/>
    <w:rsid w:val="00D609AA"/>
    <w:rsid w:val="00D62B41"/>
    <w:rsid w:val="00D6315A"/>
    <w:rsid w:val="00D63C07"/>
    <w:rsid w:val="00D6441B"/>
    <w:rsid w:val="00D64545"/>
    <w:rsid w:val="00D65FE4"/>
    <w:rsid w:val="00D6604A"/>
    <w:rsid w:val="00D704CB"/>
    <w:rsid w:val="00D71A40"/>
    <w:rsid w:val="00D72D79"/>
    <w:rsid w:val="00D73279"/>
    <w:rsid w:val="00D74EA8"/>
    <w:rsid w:val="00D75E6C"/>
    <w:rsid w:val="00D77D7B"/>
    <w:rsid w:val="00D81B3F"/>
    <w:rsid w:val="00D8210E"/>
    <w:rsid w:val="00D8239C"/>
    <w:rsid w:val="00D825BE"/>
    <w:rsid w:val="00D83960"/>
    <w:rsid w:val="00D83B40"/>
    <w:rsid w:val="00D847E8"/>
    <w:rsid w:val="00D84FD7"/>
    <w:rsid w:val="00D85D11"/>
    <w:rsid w:val="00D917F9"/>
    <w:rsid w:val="00D9239B"/>
    <w:rsid w:val="00D934C1"/>
    <w:rsid w:val="00D93BAA"/>
    <w:rsid w:val="00D97679"/>
    <w:rsid w:val="00DA26C8"/>
    <w:rsid w:val="00DA3100"/>
    <w:rsid w:val="00DA4082"/>
    <w:rsid w:val="00DA45EB"/>
    <w:rsid w:val="00DA66E9"/>
    <w:rsid w:val="00DA6CF1"/>
    <w:rsid w:val="00DB1CBD"/>
    <w:rsid w:val="00DB2EAE"/>
    <w:rsid w:val="00DB415C"/>
    <w:rsid w:val="00DB563E"/>
    <w:rsid w:val="00DB5687"/>
    <w:rsid w:val="00DB5C09"/>
    <w:rsid w:val="00DB5CC1"/>
    <w:rsid w:val="00DB65C7"/>
    <w:rsid w:val="00DC0140"/>
    <w:rsid w:val="00DC147D"/>
    <w:rsid w:val="00DC1E4C"/>
    <w:rsid w:val="00DC3F17"/>
    <w:rsid w:val="00DC407F"/>
    <w:rsid w:val="00DC4D4D"/>
    <w:rsid w:val="00DC51DB"/>
    <w:rsid w:val="00DC749A"/>
    <w:rsid w:val="00DC7C09"/>
    <w:rsid w:val="00DD226F"/>
    <w:rsid w:val="00DD39F8"/>
    <w:rsid w:val="00DD4550"/>
    <w:rsid w:val="00DD4C07"/>
    <w:rsid w:val="00DD532D"/>
    <w:rsid w:val="00DD5720"/>
    <w:rsid w:val="00DD6C92"/>
    <w:rsid w:val="00DD7946"/>
    <w:rsid w:val="00DD7B99"/>
    <w:rsid w:val="00DE075B"/>
    <w:rsid w:val="00DE0FAD"/>
    <w:rsid w:val="00DE26CC"/>
    <w:rsid w:val="00DE2C9C"/>
    <w:rsid w:val="00DE2CBA"/>
    <w:rsid w:val="00DE2E33"/>
    <w:rsid w:val="00DE3B77"/>
    <w:rsid w:val="00DE4269"/>
    <w:rsid w:val="00DE4271"/>
    <w:rsid w:val="00DE42B9"/>
    <w:rsid w:val="00DE42E0"/>
    <w:rsid w:val="00DE5580"/>
    <w:rsid w:val="00DE58C5"/>
    <w:rsid w:val="00DE5D40"/>
    <w:rsid w:val="00DE67A8"/>
    <w:rsid w:val="00DE6828"/>
    <w:rsid w:val="00DE714D"/>
    <w:rsid w:val="00DF04CF"/>
    <w:rsid w:val="00DF0990"/>
    <w:rsid w:val="00DF0A01"/>
    <w:rsid w:val="00DF136A"/>
    <w:rsid w:val="00DF2232"/>
    <w:rsid w:val="00DF316F"/>
    <w:rsid w:val="00DF5786"/>
    <w:rsid w:val="00DF5D0B"/>
    <w:rsid w:val="00DF631A"/>
    <w:rsid w:val="00DF6887"/>
    <w:rsid w:val="00DF68D0"/>
    <w:rsid w:val="00DF75C0"/>
    <w:rsid w:val="00DF77E0"/>
    <w:rsid w:val="00DF7919"/>
    <w:rsid w:val="00E004D9"/>
    <w:rsid w:val="00E01B16"/>
    <w:rsid w:val="00E01C32"/>
    <w:rsid w:val="00E01CC1"/>
    <w:rsid w:val="00E024A8"/>
    <w:rsid w:val="00E02E3D"/>
    <w:rsid w:val="00E04DEF"/>
    <w:rsid w:val="00E065FE"/>
    <w:rsid w:val="00E070A5"/>
    <w:rsid w:val="00E10358"/>
    <w:rsid w:val="00E10567"/>
    <w:rsid w:val="00E12085"/>
    <w:rsid w:val="00E13271"/>
    <w:rsid w:val="00E15037"/>
    <w:rsid w:val="00E17446"/>
    <w:rsid w:val="00E17B96"/>
    <w:rsid w:val="00E203BE"/>
    <w:rsid w:val="00E20D57"/>
    <w:rsid w:val="00E20F31"/>
    <w:rsid w:val="00E2220E"/>
    <w:rsid w:val="00E23396"/>
    <w:rsid w:val="00E26390"/>
    <w:rsid w:val="00E2697C"/>
    <w:rsid w:val="00E30E10"/>
    <w:rsid w:val="00E31340"/>
    <w:rsid w:val="00E316A7"/>
    <w:rsid w:val="00E32359"/>
    <w:rsid w:val="00E32382"/>
    <w:rsid w:val="00E330C6"/>
    <w:rsid w:val="00E34F02"/>
    <w:rsid w:val="00E35848"/>
    <w:rsid w:val="00E36969"/>
    <w:rsid w:val="00E37086"/>
    <w:rsid w:val="00E37C12"/>
    <w:rsid w:val="00E40015"/>
    <w:rsid w:val="00E41643"/>
    <w:rsid w:val="00E42AA3"/>
    <w:rsid w:val="00E4597E"/>
    <w:rsid w:val="00E45BA1"/>
    <w:rsid w:val="00E45D2D"/>
    <w:rsid w:val="00E462D3"/>
    <w:rsid w:val="00E46823"/>
    <w:rsid w:val="00E46D93"/>
    <w:rsid w:val="00E5216B"/>
    <w:rsid w:val="00E535A5"/>
    <w:rsid w:val="00E539DA"/>
    <w:rsid w:val="00E542A9"/>
    <w:rsid w:val="00E54363"/>
    <w:rsid w:val="00E546C1"/>
    <w:rsid w:val="00E5486C"/>
    <w:rsid w:val="00E54C1C"/>
    <w:rsid w:val="00E54CC8"/>
    <w:rsid w:val="00E56DC1"/>
    <w:rsid w:val="00E56F8A"/>
    <w:rsid w:val="00E57801"/>
    <w:rsid w:val="00E60D5D"/>
    <w:rsid w:val="00E617E6"/>
    <w:rsid w:val="00E61AFF"/>
    <w:rsid w:val="00E637B0"/>
    <w:rsid w:val="00E654D3"/>
    <w:rsid w:val="00E65B6D"/>
    <w:rsid w:val="00E65D11"/>
    <w:rsid w:val="00E70E36"/>
    <w:rsid w:val="00E72C36"/>
    <w:rsid w:val="00E74226"/>
    <w:rsid w:val="00E74380"/>
    <w:rsid w:val="00E744DA"/>
    <w:rsid w:val="00E75EAA"/>
    <w:rsid w:val="00E7754F"/>
    <w:rsid w:val="00E80683"/>
    <w:rsid w:val="00E81C5C"/>
    <w:rsid w:val="00E84363"/>
    <w:rsid w:val="00E84987"/>
    <w:rsid w:val="00E849C8"/>
    <w:rsid w:val="00E858A0"/>
    <w:rsid w:val="00E86ED8"/>
    <w:rsid w:val="00E91770"/>
    <w:rsid w:val="00E943E0"/>
    <w:rsid w:val="00E944EC"/>
    <w:rsid w:val="00E94E31"/>
    <w:rsid w:val="00E94F4B"/>
    <w:rsid w:val="00E95212"/>
    <w:rsid w:val="00E95617"/>
    <w:rsid w:val="00E96B93"/>
    <w:rsid w:val="00E97617"/>
    <w:rsid w:val="00E97C72"/>
    <w:rsid w:val="00E97CD5"/>
    <w:rsid w:val="00EA0541"/>
    <w:rsid w:val="00EA1136"/>
    <w:rsid w:val="00EA2844"/>
    <w:rsid w:val="00EA319C"/>
    <w:rsid w:val="00EA54F6"/>
    <w:rsid w:val="00EA5F1F"/>
    <w:rsid w:val="00EA63CA"/>
    <w:rsid w:val="00EA666C"/>
    <w:rsid w:val="00EB0152"/>
    <w:rsid w:val="00EB0DE1"/>
    <w:rsid w:val="00EB1EBD"/>
    <w:rsid w:val="00EB283A"/>
    <w:rsid w:val="00EB2CBE"/>
    <w:rsid w:val="00EB2CE7"/>
    <w:rsid w:val="00EB3025"/>
    <w:rsid w:val="00EB3BFD"/>
    <w:rsid w:val="00EB3DE2"/>
    <w:rsid w:val="00EB4355"/>
    <w:rsid w:val="00EB4545"/>
    <w:rsid w:val="00EB4B80"/>
    <w:rsid w:val="00EC0C4A"/>
    <w:rsid w:val="00EC0FD9"/>
    <w:rsid w:val="00EC119C"/>
    <w:rsid w:val="00EC11D9"/>
    <w:rsid w:val="00EC1E59"/>
    <w:rsid w:val="00EC2035"/>
    <w:rsid w:val="00EC20AA"/>
    <w:rsid w:val="00EC415A"/>
    <w:rsid w:val="00EC4164"/>
    <w:rsid w:val="00EC6C36"/>
    <w:rsid w:val="00EC6D81"/>
    <w:rsid w:val="00ED06E5"/>
    <w:rsid w:val="00ED07B8"/>
    <w:rsid w:val="00ED0C7F"/>
    <w:rsid w:val="00ED0E85"/>
    <w:rsid w:val="00ED1AC3"/>
    <w:rsid w:val="00ED1E74"/>
    <w:rsid w:val="00ED1F6E"/>
    <w:rsid w:val="00ED2957"/>
    <w:rsid w:val="00ED2DA4"/>
    <w:rsid w:val="00ED3D14"/>
    <w:rsid w:val="00ED4C57"/>
    <w:rsid w:val="00ED5D82"/>
    <w:rsid w:val="00ED5D8A"/>
    <w:rsid w:val="00ED67D8"/>
    <w:rsid w:val="00ED69DE"/>
    <w:rsid w:val="00ED6E3B"/>
    <w:rsid w:val="00ED78B1"/>
    <w:rsid w:val="00EE0168"/>
    <w:rsid w:val="00EE06E7"/>
    <w:rsid w:val="00EE0A21"/>
    <w:rsid w:val="00EE2C5C"/>
    <w:rsid w:val="00EE575C"/>
    <w:rsid w:val="00EE5AF3"/>
    <w:rsid w:val="00EE5B27"/>
    <w:rsid w:val="00EE5C65"/>
    <w:rsid w:val="00EE60B6"/>
    <w:rsid w:val="00EE7D4D"/>
    <w:rsid w:val="00EF104E"/>
    <w:rsid w:val="00EF131D"/>
    <w:rsid w:val="00EF46BF"/>
    <w:rsid w:val="00EF50F6"/>
    <w:rsid w:val="00EF5410"/>
    <w:rsid w:val="00F0077A"/>
    <w:rsid w:val="00F02EE6"/>
    <w:rsid w:val="00F03402"/>
    <w:rsid w:val="00F0623D"/>
    <w:rsid w:val="00F06578"/>
    <w:rsid w:val="00F06FE4"/>
    <w:rsid w:val="00F10EB9"/>
    <w:rsid w:val="00F12102"/>
    <w:rsid w:val="00F12455"/>
    <w:rsid w:val="00F12DB8"/>
    <w:rsid w:val="00F14687"/>
    <w:rsid w:val="00F1474F"/>
    <w:rsid w:val="00F149A6"/>
    <w:rsid w:val="00F14FA1"/>
    <w:rsid w:val="00F151FC"/>
    <w:rsid w:val="00F1545D"/>
    <w:rsid w:val="00F15A1D"/>
    <w:rsid w:val="00F1695A"/>
    <w:rsid w:val="00F16BF0"/>
    <w:rsid w:val="00F20170"/>
    <w:rsid w:val="00F21318"/>
    <w:rsid w:val="00F22389"/>
    <w:rsid w:val="00F23995"/>
    <w:rsid w:val="00F25535"/>
    <w:rsid w:val="00F258D3"/>
    <w:rsid w:val="00F27A95"/>
    <w:rsid w:val="00F30B89"/>
    <w:rsid w:val="00F32A8B"/>
    <w:rsid w:val="00F333D7"/>
    <w:rsid w:val="00F33B0D"/>
    <w:rsid w:val="00F35572"/>
    <w:rsid w:val="00F359B9"/>
    <w:rsid w:val="00F35A56"/>
    <w:rsid w:val="00F3629D"/>
    <w:rsid w:val="00F368F3"/>
    <w:rsid w:val="00F375F2"/>
    <w:rsid w:val="00F40BA3"/>
    <w:rsid w:val="00F41DE4"/>
    <w:rsid w:val="00F425CF"/>
    <w:rsid w:val="00F432D7"/>
    <w:rsid w:val="00F4335F"/>
    <w:rsid w:val="00F454BE"/>
    <w:rsid w:val="00F4702A"/>
    <w:rsid w:val="00F5032F"/>
    <w:rsid w:val="00F5043F"/>
    <w:rsid w:val="00F51445"/>
    <w:rsid w:val="00F51B14"/>
    <w:rsid w:val="00F53BCC"/>
    <w:rsid w:val="00F553C2"/>
    <w:rsid w:val="00F55C99"/>
    <w:rsid w:val="00F55F05"/>
    <w:rsid w:val="00F5722B"/>
    <w:rsid w:val="00F57D19"/>
    <w:rsid w:val="00F637A0"/>
    <w:rsid w:val="00F65E10"/>
    <w:rsid w:val="00F66A02"/>
    <w:rsid w:val="00F70A9C"/>
    <w:rsid w:val="00F7121E"/>
    <w:rsid w:val="00F73F0A"/>
    <w:rsid w:val="00F74F0A"/>
    <w:rsid w:val="00F76D17"/>
    <w:rsid w:val="00F80F39"/>
    <w:rsid w:val="00F81710"/>
    <w:rsid w:val="00F84164"/>
    <w:rsid w:val="00F9076F"/>
    <w:rsid w:val="00F91C56"/>
    <w:rsid w:val="00F93C1D"/>
    <w:rsid w:val="00F94008"/>
    <w:rsid w:val="00F940F1"/>
    <w:rsid w:val="00F94880"/>
    <w:rsid w:val="00F968A7"/>
    <w:rsid w:val="00F97933"/>
    <w:rsid w:val="00F97B13"/>
    <w:rsid w:val="00FA0156"/>
    <w:rsid w:val="00FA3F41"/>
    <w:rsid w:val="00FA61EE"/>
    <w:rsid w:val="00FA6E5F"/>
    <w:rsid w:val="00FA71F3"/>
    <w:rsid w:val="00FB0C79"/>
    <w:rsid w:val="00FB1462"/>
    <w:rsid w:val="00FB1C93"/>
    <w:rsid w:val="00FB1DCE"/>
    <w:rsid w:val="00FB54B3"/>
    <w:rsid w:val="00FB5563"/>
    <w:rsid w:val="00FB6423"/>
    <w:rsid w:val="00FB64D2"/>
    <w:rsid w:val="00FB654C"/>
    <w:rsid w:val="00FB7961"/>
    <w:rsid w:val="00FC1EB3"/>
    <w:rsid w:val="00FC3DB1"/>
    <w:rsid w:val="00FC5635"/>
    <w:rsid w:val="00FC6F4D"/>
    <w:rsid w:val="00FC7676"/>
    <w:rsid w:val="00FD1F88"/>
    <w:rsid w:val="00FD21BF"/>
    <w:rsid w:val="00FD220F"/>
    <w:rsid w:val="00FD3769"/>
    <w:rsid w:val="00FD4687"/>
    <w:rsid w:val="00FD5017"/>
    <w:rsid w:val="00FD624B"/>
    <w:rsid w:val="00FD6389"/>
    <w:rsid w:val="00FD63BE"/>
    <w:rsid w:val="00FD665F"/>
    <w:rsid w:val="00FD6894"/>
    <w:rsid w:val="00FD6BA7"/>
    <w:rsid w:val="00FD6FD3"/>
    <w:rsid w:val="00FD78E3"/>
    <w:rsid w:val="00FD7B5A"/>
    <w:rsid w:val="00FE1284"/>
    <w:rsid w:val="00FE1E15"/>
    <w:rsid w:val="00FE1E39"/>
    <w:rsid w:val="00FE42AF"/>
    <w:rsid w:val="00FE43C8"/>
    <w:rsid w:val="00FE469B"/>
    <w:rsid w:val="00FE50C5"/>
    <w:rsid w:val="00FE52CD"/>
    <w:rsid w:val="00FE5585"/>
    <w:rsid w:val="00FE5E67"/>
    <w:rsid w:val="00FE616A"/>
    <w:rsid w:val="00FF16F3"/>
    <w:rsid w:val="00FF21D0"/>
    <w:rsid w:val="00FF21D5"/>
    <w:rsid w:val="00FF2F1C"/>
    <w:rsid w:val="00FF3643"/>
    <w:rsid w:val="00FF46C6"/>
    <w:rsid w:val="00FF5BE4"/>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E9556D"/>
  <w14:defaultImageDpi w14:val="32767"/>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Ttulo1">
    <w:name w:val="heading 1"/>
    <w:basedOn w:val="Normal"/>
    <w:next w:val="Normal"/>
    <w:link w:val="Ttulo1Car"/>
    <w:uiPriority w:val="99"/>
    <w:qFormat/>
    <w:rsid w:val="0027422F"/>
    <w:pPr>
      <w:pageBreakBefore/>
      <w:numPr>
        <w:ilvl w:val="1"/>
        <w:numId w:val="23"/>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33585E"/>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27"/>
      </w:numPr>
      <w:spacing w:after="200"/>
      <w:contextualSpacing/>
    </w:pPr>
    <w:rPr>
      <w:szCs w:val="22"/>
      <w:lang w:val="es-ES"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val="es-ES"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 w:type="character" w:styleId="Mencinsinresolver">
    <w:name w:val="Unresolved Mention"/>
    <w:basedOn w:val="Fuentedeprrafopredeter"/>
    <w:uiPriority w:val="99"/>
    <w:semiHidden/>
    <w:unhideWhenUsed/>
    <w:rsid w:val="00231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9">
      <w:bodyDiv w:val="1"/>
      <w:marLeft w:val="0"/>
      <w:marRight w:val="0"/>
      <w:marTop w:val="0"/>
      <w:marBottom w:val="0"/>
      <w:divBdr>
        <w:top w:val="none" w:sz="0" w:space="0" w:color="auto"/>
        <w:left w:val="none" w:sz="0" w:space="0" w:color="auto"/>
        <w:bottom w:val="none" w:sz="0" w:space="0" w:color="auto"/>
        <w:right w:val="none" w:sz="0" w:space="0" w:color="auto"/>
      </w:divBdr>
    </w:div>
    <w:div w:id="10568508">
      <w:bodyDiv w:val="1"/>
      <w:marLeft w:val="0"/>
      <w:marRight w:val="0"/>
      <w:marTop w:val="0"/>
      <w:marBottom w:val="0"/>
      <w:divBdr>
        <w:top w:val="none" w:sz="0" w:space="0" w:color="auto"/>
        <w:left w:val="none" w:sz="0" w:space="0" w:color="auto"/>
        <w:bottom w:val="none" w:sz="0" w:space="0" w:color="auto"/>
        <w:right w:val="none" w:sz="0" w:space="0" w:color="auto"/>
      </w:divBdr>
    </w:div>
    <w:div w:id="22101301">
      <w:bodyDiv w:val="1"/>
      <w:marLeft w:val="0"/>
      <w:marRight w:val="0"/>
      <w:marTop w:val="0"/>
      <w:marBottom w:val="0"/>
      <w:divBdr>
        <w:top w:val="none" w:sz="0" w:space="0" w:color="auto"/>
        <w:left w:val="none" w:sz="0" w:space="0" w:color="auto"/>
        <w:bottom w:val="none" w:sz="0" w:space="0" w:color="auto"/>
        <w:right w:val="none" w:sz="0" w:space="0" w:color="auto"/>
      </w:divBdr>
      <w:divsChild>
        <w:div w:id="693963293">
          <w:marLeft w:val="0"/>
          <w:marRight w:val="0"/>
          <w:marTop w:val="0"/>
          <w:marBottom w:val="0"/>
          <w:divBdr>
            <w:top w:val="none" w:sz="0" w:space="0" w:color="auto"/>
            <w:left w:val="none" w:sz="0" w:space="0" w:color="auto"/>
            <w:bottom w:val="none" w:sz="0" w:space="0" w:color="auto"/>
            <w:right w:val="none" w:sz="0" w:space="0" w:color="auto"/>
          </w:divBdr>
          <w:divsChild>
            <w:div w:id="2108259817">
              <w:marLeft w:val="0"/>
              <w:marRight w:val="0"/>
              <w:marTop w:val="0"/>
              <w:marBottom w:val="0"/>
              <w:divBdr>
                <w:top w:val="none" w:sz="0" w:space="0" w:color="auto"/>
                <w:left w:val="none" w:sz="0" w:space="0" w:color="auto"/>
                <w:bottom w:val="none" w:sz="0" w:space="0" w:color="auto"/>
                <w:right w:val="none" w:sz="0" w:space="0" w:color="auto"/>
              </w:divBdr>
            </w:div>
            <w:div w:id="1851287423">
              <w:marLeft w:val="0"/>
              <w:marRight w:val="0"/>
              <w:marTop w:val="0"/>
              <w:marBottom w:val="0"/>
              <w:divBdr>
                <w:top w:val="none" w:sz="0" w:space="0" w:color="auto"/>
                <w:left w:val="none" w:sz="0" w:space="0" w:color="auto"/>
                <w:bottom w:val="none" w:sz="0" w:space="0" w:color="auto"/>
                <w:right w:val="none" w:sz="0" w:space="0" w:color="auto"/>
              </w:divBdr>
            </w:div>
            <w:div w:id="219755535">
              <w:marLeft w:val="0"/>
              <w:marRight w:val="0"/>
              <w:marTop w:val="0"/>
              <w:marBottom w:val="0"/>
              <w:divBdr>
                <w:top w:val="none" w:sz="0" w:space="0" w:color="auto"/>
                <w:left w:val="none" w:sz="0" w:space="0" w:color="auto"/>
                <w:bottom w:val="none" w:sz="0" w:space="0" w:color="auto"/>
                <w:right w:val="none" w:sz="0" w:space="0" w:color="auto"/>
              </w:divBdr>
            </w:div>
            <w:div w:id="684476992">
              <w:marLeft w:val="0"/>
              <w:marRight w:val="0"/>
              <w:marTop w:val="0"/>
              <w:marBottom w:val="0"/>
              <w:divBdr>
                <w:top w:val="none" w:sz="0" w:space="0" w:color="auto"/>
                <w:left w:val="none" w:sz="0" w:space="0" w:color="auto"/>
                <w:bottom w:val="none" w:sz="0" w:space="0" w:color="auto"/>
                <w:right w:val="none" w:sz="0" w:space="0" w:color="auto"/>
              </w:divBdr>
            </w:div>
            <w:div w:id="208032042">
              <w:marLeft w:val="0"/>
              <w:marRight w:val="0"/>
              <w:marTop w:val="0"/>
              <w:marBottom w:val="0"/>
              <w:divBdr>
                <w:top w:val="none" w:sz="0" w:space="0" w:color="auto"/>
                <w:left w:val="none" w:sz="0" w:space="0" w:color="auto"/>
                <w:bottom w:val="none" w:sz="0" w:space="0" w:color="auto"/>
                <w:right w:val="none" w:sz="0" w:space="0" w:color="auto"/>
              </w:divBdr>
            </w:div>
            <w:div w:id="1258564280">
              <w:marLeft w:val="0"/>
              <w:marRight w:val="0"/>
              <w:marTop w:val="0"/>
              <w:marBottom w:val="0"/>
              <w:divBdr>
                <w:top w:val="none" w:sz="0" w:space="0" w:color="auto"/>
                <w:left w:val="none" w:sz="0" w:space="0" w:color="auto"/>
                <w:bottom w:val="none" w:sz="0" w:space="0" w:color="auto"/>
                <w:right w:val="none" w:sz="0" w:space="0" w:color="auto"/>
              </w:divBdr>
            </w:div>
            <w:div w:id="1501892675">
              <w:marLeft w:val="0"/>
              <w:marRight w:val="0"/>
              <w:marTop w:val="0"/>
              <w:marBottom w:val="0"/>
              <w:divBdr>
                <w:top w:val="none" w:sz="0" w:space="0" w:color="auto"/>
                <w:left w:val="none" w:sz="0" w:space="0" w:color="auto"/>
                <w:bottom w:val="none" w:sz="0" w:space="0" w:color="auto"/>
                <w:right w:val="none" w:sz="0" w:space="0" w:color="auto"/>
              </w:divBdr>
            </w:div>
            <w:div w:id="1724406659">
              <w:marLeft w:val="0"/>
              <w:marRight w:val="0"/>
              <w:marTop w:val="0"/>
              <w:marBottom w:val="0"/>
              <w:divBdr>
                <w:top w:val="none" w:sz="0" w:space="0" w:color="auto"/>
                <w:left w:val="none" w:sz="0" w:space="0" w:color="auto"/>
                <w:bottom w:val="none" w:sz="0" w:space="0" w:color="auto"/>
                <w:right w:val="none" w:sz="0" w:space="0" w:color="auto"/>
              </w:divBdr>
            </w:div>
            <w:div w:id="1098254874">
              <w:marLeft w:val="0"/>
              <w:marRight w:val="0"/>
              <w:marTop w:val="0"/>
              <w:marBottom w:val="0"/>
              <w:divBdr>
                <w:top w:val="none" w:sz="0" w:space="0" w:color="auto"/>
                <w:left w:val="none" w:sz="0" w:space="0" w:color="auto"/>
                <w:bottom w:val="none" w:sz="0" w:space="0" w:color="auto"/>
                <w:right w:val="none" w:sz="0" w:space="0" w:color="auto"/>
              </w:divBdr>
            </w:div>
            <w:div w:id="79183901">
              <w:marLeft w:val="0"/>
              <w:marRight w:val="0"/>
              <w:marTop w:val="0"/>
              <w:marBottom w:val="0"/>
              <w:divBdr>
                <w:top w:val="none" w:sz="0" w:space="0" w:color="auto"/>
                <w:left w:val="none" w:sz="0" w:space="0" w:color="auto"/>
                <w:bottom w:val="none" w:sz="0" w:space="0" w:color="auto"/>
                <w:right w:val="none" w:sz="0" w:space="0" w:color="auto"/>
              </w:divBdr>
            </w:div>
            <w:div w:id="553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928">
      <w:bodyDiv w:val="1"/>
      <w:marLeft w:val="0"/>
      <w:marRight w:val="0"/>
      <w:marTop w:val="0"/>
      <w:marBottom w:val="0"/>
      <w:divBdr>
        <w:top w:val="none" w:sz="0" w:space="0" w:color="auto"/>
        <w:left w:val="none" w:sz="0" w:space="0" w:color="auto"/>
        <w:bottom w:val="none" w:sz="0" w:space="0" w:color="auto"/>
        <w:right w:val="none" w:sz="0" w:space="0" w:color="auto"/>
      </w:divBdr>
    </w:div>
    <w:div w:id="94836074">
      <w:bodyDiv w:val="1"/>
      <w:marLeft w:val="0"/>
      <w:marRight w:val="0"/>
      <w:marTop w:val="0"/>
      <w:marBottom w:val="0"/>
      <w:divBdr>
        <w:top w:val="none" w:sz="0" w:space="0" w:color="auto"/>
        <w:left w:val="none" w:sz="0" w:space="0" w:color="auto"/>
        <w:bottom w:val="none" w:sz="0" w:space="0" w:color="auto"/>
        <w:right w:val="none" w:sz="0" w:space="0" w:color="auto"/>
      </w:divBdr>
    </w:div>
    <w:div w:id="142744260">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268437589">
      <w:bodyDiv w:val="1"/>
      <w:marLeft w:val="0"/>
      <w:marRight w:val="0"/>
      <w:marTop w:val="0"/>
      <w:marBottom w:val="0"/>
      <w:divBdr>
        <w:top w:val="none" w:sz="0" w:space="0" w:color="auto"/>
        <w:left w:val="none" w:sz="0" w:space="0" w:color="auto"/>
        <w:bottom w:val="none" w:sz="0" w:space="0" w:color="auto"/>
        <w:right w:val="none" w:sz="0" w:space="0" w:color="auto"/>
      </w:divBdr>
    </w:div>
    <w:div w:id="275604215">
      <w:bodyDiv w:val="1"/>
      <w:marLeft w:val="0"/>
      <w:marRight w:val="0"/>
      <w:marTop w:val="0"/>
      <w:marBottom w:val="0"/>
      <w:divBdr>
        <w:top w:val="none" w:sz="0" w:space="0" w:color="auto"/>
        <w:left w:val="none" w:sz="0" w:space="0" w:color="auto"/>
        <w:bottom w:val="none" w:sz="0" w:space="0" w:color="auto"/>
        <w:right w:val="none" w:sz="0" w:space="0" w:color="auto"/>
      </w:divBdr>
    </w:div>
    <w:div w:id="290868058">
      <w:bodyDiv w:val="1"/>
      <w:marLeft w:val="0"/>
      <w:marRight w:val="0"/>
      <w:marTop w:val="0"/>
      <w:marBottom w:val="0"/>
      <w:divBdr>
        <w:top w:val="none" w:sz="0" w:space="0" w:color="auto"/>
        <w:left w:val="none" w:sz="0" w:space="0" w:color="auto"/>
        <w:bottom w:val="none" w:sz="0" w:space="0" w:color="auto"/>
        <w:right w:val="none" w:sz="0" w:space="0" w:color="auto"/>
      </w:divBdr>
    </w:div>
    <w:div w:id="342976461">
      <w:bodyDiv w:val="1"/>
      <w:marLeft w:val="0"/>
      <w:marRight w:val="0"/>
      <w:marTop w:val="0"/>
      <w:marBottom w:val="0"/>
      <w:divBdr>
        <w:top w:val="none" w:sz="0" w:space="0" w:color="auto"/>
        <w:left w:val="none" w:sz="0" w:space="0" w:color="auto"/>
        <w:bottom w:val="none" w:sz="0" w:space="0" w:color="auto"/>
        <w:right w:val="none" w:sz="0" w:space="0" w:color="auto"/>
      </w:divBdr>
    </w:div>
    <w:div w:id="343435791">
      <w:bodyDiv w:val="1"/>
      <w:marLeft w:val="0"/>
      <w:marRight w:val="0"/>
      <w:marTop w:val="0"/>
      <w:marBottom w:val="0"/>
      <w:divBdr>
        <w:top w:val="none" w:sz="0" w:space="0" w:color="auto"/>
        <w:left w:val="none" w:sz="0" w:space="0" w:color="auto"/>
        <w:bottom w:val="none" w:sz="0" w:space="0" w:color="auto"/>
        <w:right w:val="none" w:sz="0" w:space="0" w:color="auto"/>
      </w:divBdr>
    </w:div>
    <w:div w:id="364644502">
      <w:bodyDiv w:val="1"/>
      <w:marLeft w:val="0"/>
      <w:marRight w:val="0"/>
      <w:marTop w:val="0"/>
      <w:marBottom w:val="0"/>
      <w:divBdr>
        <w:top w:val="none" w:sz="0" w:space="0" w:color="auto"/>
        <w:left w:val="none" w:sz="0" w:space="0" w:color="auto"/>
        <w:bottom w:val="none" w:sz="0" w:space="0" w:color="auto"/>
        <w:right w:val="none" w:sz="0" w:space="0" w:color="auto"/>
      </w:divBdr>
    </w:div>
    <w:div w:id="386493171">
      <w:bodyDiv w:val="1"/>
      <w:marLeft w:val="0"/>
      <w:marRight w:val="0"/>
      <w:marTop w:val="0"/>
      <w:marBottom w:val="0"/>
      <w:divBdr>
        <w:top w:val="none" w:sz="0" w:space="0" w:color="auto"/>
        <w:left w:val="none" w:sz="0" w:space="0" w:color="auto"/>
        <w:bottom w:val="none" w:sz="0" w:space="0" w:color="auto"/>
        <w:right w:val="none" w:sz="0" w:space="0" w:color="auto"/>
      </w:divBdr>
    </w:div>
    <w:div w:id="415516717">
      <w:bodyDiv w:val="1"/>
      <w:marLeft w:val="0"/>
      <w:marRight w:val="0"/>
      <w:marTop w:val="0"/>
      <w:marBottom w:val="0"/>
      <w:divBdr>
        <w:top w:val="none" w:sz="0" w:space="0" w:color="auto"/>
        <w:left w:val="none" w:sz="0" w:space="0" w:color="auto"/>
        <w:bottom w:val="none" w:sz="0" w:space="0" w:color="auto"/>
        <w:right w:val="none" w:sz="0" w:space="0" w:color="auto"/>
      </w:divBdr>
    </w:div>
    <w:div w:id="421219716">
      <w:bodyDiv w:val="1"/>
      <w:marLeft w:val="0"/>
      <w:marRight w:val="0"/>
      <w:marTop w:val="0"/>
      <w:marBottom w:val="0"/>
      <w:divBdr>
        <w:top w:val="none" w:sz="0" w:space="0" w:color="auto"/>
        <w:left w:val="none" w:sz="0" w:space="0" w:color="auto"/>
        <w:bottom w:val="none" w:sz="0" w:space="0" w:color="auto"/>
        <w:right w:val="none" w:sz="0" w:space="0" w:color="auto"/>
      </w:divBdr>
      <w:divsChild>
        <w:div w:id="148209413">
          <w:marLeft w:val="0"/>
          <w:marRight w:val="0"/>
          <w:marTop w:val="0"/>
          <w:marBottom w:val="0"/>
          <w:divBdr>
            <w:top w:val="none" w:sz="0" w:space="0" w:color="auto"/>
            <w:left w:val="none" w:sz="0" w:space="0" w:color="auto"/>
            <w:bottom w:val="none" w:sz="0" w:space="0" w:color="auto"/>
            <w:right w:val="none" w:sz="0" w:space="0" w:color="auto"/>
          </w:divBdr>
          <w:divsChild>
            <w:div w:id="429088740">
              <w:marLeft w:val="0"/>
              <w:marRight w:val="0"/>
              <w:marTop w:val="0"/>
              <w:marBottom w:val="0"/>
              <w:divBdr>
                <w:top w:val="none" w:sz="0" w:space="0" w:color="auto"/>
                <w:left w:val="none" w:sz="0" w:space="0" w:color="auto"/>
                <w:bottom w:val="none" w:sz="0" w:space="0" w:color="auto"/>
                <w:right w:val="none" w:sz="0" w:space="0" w:color="auto"/>
              </w:divBdr>
            </w:div>
            <w:div w:id="1537231653">
              <w:marLeft w:val="0"/>
              <w:marRight w:val="0"/>
              <w:marTop w:val="0"/>
              <w:marBottom w:val="0"/>
              <w:divBdr>
                <w:top w:val="none" w:sz="0" w:space="0" w:color="auto"/>
                <w:left w:val="none" w:sz="0" w:space="0" w:color="auto"/>
                <w:bottom w:val="none" w:sz="0" w:space="0" w:color="auto"/>
                <w:right w:val="none" w:sz="0" w:space="0" w:color="auto"/>
              </w:divBdr>
            </w:div>
            <w:div w:id="1820535109">
              <w:marLeft w:val="0"/>
              <w:marRight w:val="0"/>
              <w:marTop w:val="0"/>
              <w:marBottom w:val="0"/>
              <w:divBdr>
                <w:top w:val="none" w:sz="0" w:space="0" w:color="auto"/>
                <w:left w:val="none" w:sz="0" w:space="0" w:color="auto"/>
                <w:bottom w:val="none" w:sz="0" w:space="0" w:color="auto"/>
                <w:right w:val="none" w:sz="0" w:space="0" w:color="auto"/>
              </w:divBdr>
            </w:div>
            <w:div w:id="1420637300">
              <w:marLeft w:val="0"/>
              <w:marRight w:val="0"/>
              <w:marTop w:val="0"/>
              <w:marBottom w:val="0"/>
              <w:divBdr>
                <w:top w:val="none" w:sz="0" w:space="0" w:color="auto"/>
                <w:left w:val="none" w:sz="0" w:space="0" w:color="auto"/>
                <w:bottom w:val="none" w:sz="0" w:space="0" w:color="auto"/>
                <w:right w:val="none" w:sz="0" w:space="0" w:color="auto"/>
              </w:divBdr>
            </w:div>
            <w:div w:id="1814175207">
              <w:marLeft w:val="0"/>
              <w:marRight w:val="0"/>
              <w:marTop w:val="0"/>
              <w:marBottom w:val="0"/>
              <w:divBdr>
                <w:top w:val="none" w:sz="0" w:space="0" w:color="auto"/>
                <w:left w:val="none" w:sz="0" w:space="0" w:color="auto"/>
                <w:bottom w:val="none" w:sz="0" w:space="0" w:color="auto"/>
                <w:right w:val="none" w:sz="0" w:space="0" w:color="auto"/>
              </w:divBdr>
            </w:div>
            <w:div w:id="790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54372425">
      <w:bodyDiv w:val="1"/>
      <w:marLeft w:val="0"/>
      <w:marRight w:val="0"/>
      <w:marTop w:val="0"/>
      <w:marBottom w:val="0"/>
      <w:divBdr>
        <w:top w:val="none" w:sz="0" w:space="0" w:color="auto"/>
        <w:left w:val="none" w:sz="0" w:space="0" w:color="auto"/>
        <w:bottom w:val="none" w:sz="0" w:space="0" w:color="auto"/>
        <w:right w:val="none" w:sz="0" w:space="0" w:color="auto"/>
      </w:divBdr>
    </w:div>
    <w:div w:id="455835219">
      <w:bodyDiv w:val="1"/>
      <w:marLeft w:val="0"/>
      <w:marRight w:val="0"/>
      <w:marTop w:val="0"/>
      <w:marBottom w:val="0"/>
      <w:divBdr>
        <w:top w:val="none" w:sz="0" w:space="0" w:color="auto"/>
        <w:left w:val="none" w:sz="0" w:space="0" w:color="auto"/>
        <w:bottom w:val="none" w:sz="0" w:space="0" w:color="auto"/>
        <w:right w:val="none" w:sz="0" w:space="0" w:color="auto"/>
      </w:divBdr>
    </w:div>
    <w:div w:id="477577967">
      <w:bodyDiv w:val="1"/>
      <w:marLeft w:val="0"/>
      <w:marRight w:val="0"/>
      <w:marTop w:val="0"/>
      <w:marBottom w:val="0"/>
      <w:divBdr>
        <w:top w:val="none" w:sz="0" w:space="0" w:color="auto"/>
        <w:left w:val="none" w:sz="0" w:space="0" w:color="auto"/>
        <w:bottom w:val="none" w:sz="0" w:space="0" w:color="auto"/>
        <w:right w:val="none" w:sz="0" w:space="0" w:color="auto"/>
      </w:divBdr>
    </w:div>
    <w:div w:id="494879241">
      <w:bodyDiv w:val="1"/>
      <w:marLeft w:val="0"/>
      <w:marRight w:val="0"/>
      <w:marTop w:val="0"/>
      <w:marBottom w:val="0"/>
      <w:divBdr>
        <w:top w:val="none" w:sz="0" w:space="0" w:color="auto"/>
        <w:left w:val="none" w:sz="0" w:space="0" w:color="auto"/>
        <w:bottom w:val="none" w:sz="0" w:space="0" w:color="auto"/>
        <w:right w:val="none" w:sz="0" w:space="0" w:color="auto"/>
      </w:divBdr>
    </w:div>
    <w:div w:id="581447465">
      <w:bodyDiv w:val="1"/>
      <w:marLeft w:val="0"/>
      <w:marRight w:val="0"/>
      <w:marTop w:val="0"/>
      <w:marBottom w:val="0"/>
      <w:divBdr>
        <w:top w:val="none" w:sz="0" w:space="0" w:color="auto"/>
        <w:left w:val="none" w:sz="0" w:space="0" w:color="auto"/>
        <w:bottom w:val="none" w:sz="0" w:space="0" w:color="auto"/>
        <w:right w:val="none" w:sz="0" w:space="0" w:color="auto"/>
      </w:divBdr>
    </w:div>
    <w:div w:id="666130112">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03602471">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746339869">
      <w:bodyDiv w:val="1"/>
      <w:marLeft w:val="0"/>
      <w:marRight w:val="0"/>
      <w:marTop w:val="0"/>
      <w:marBottom w:val="0"/>
      <w:divBdr>
        <w:top w:val="none" w:sz="0" w:space="0" w:color="auto"/>
        <w:left w:val="none" w:sz="0" w:space="0" w:color="auto"/>
        <w:bottom w:val="none" w:sz="0" w:space="0" w:color="auto"/>
        <w:right w:val="none" w:sz="0" w:space="0" w:color="auto"/>
      </w:divBdr>
    </w:div>
    <w:div w:id="762190392">
      <w:bodyDiv w:val="1"/>
      <w:marLeft w:val="0"/>
      <w:marRight w:val="0"/>
      <w:marTop w:val="0"/>
      <w:marBottom w:val="0"/>
      <w:divBdr>
        <w:top w:val="none" w:sz="0" w:space="0" w:color="auto"/>
        <w:left w:val="none" w:sz="0" w:space="0" w:color="auto"/>
        <w:bottom w:val="none" w:sz="0" w:space="0" w:color="auto"/>
        <w:right w:val="none" w:sz="0" w:space="0" w:color="auto"/>
      </w:divBdr>
    </w:div>
    <w:div w:id="840589057">
      <w:bodyDiv w:val="1"/>
      <w:marLeft w:val="0"/>
      <w:marRight w:val="0"/>
      <w:marTop w:val="0"/>
      <w:marBottom w:val="0"/>
      <w:divBdr>
        <w:top w:val="none" w:sz="0" w:space="0" w:color="auto"/>
        <w:left w:val="none" w:sz="0" w:space="0" w:color="auto"/>
        <w:bottom w:val="none" w:sz="0" w:space="0" w:color="auto"/>
        <w:right w:val="none" w:sz="0" w:space="0" w:color="auto"/>
      </w:divBdr>
    </w:div>
    <w:div w:id="851455138">
      <w:bodyDiv w:val="1"/>
      <w:marLeft w:val="0"/>
      <w:marRight w:val="0"/>
      <w:marTop w:val="0"/>
      <w:marBottom w:val="0"/>
      <w:divBdr>
        <w:top w:val="none" w:sz="0" w:space="0" w:color="auto"/>
        <w:left w:val="none" w:sz="0" w:space="0" w:color="auto"/>
        <w:bottom w:val="none" w:sz="0" w:space="0" w:color="auto"/>
        <w:right w:val="none" w:sz="0" w:space="0" w:color="auto"/>
      </w:divBdr>
    </w:div>
    <w:div w:id="917593147">
      <w:bodyDiv w:val="1"/>
      <w:marLeft w:val="0"/>
      <w:marRight w:val="0"/>
      <w:marTop w:val="0"/>
      <w:marBottom w:val="0"/>
      <w:divBdr>
        <w:top w:val="none" w:sz="0" w:space="0" w:color="auto"/>
        <w:left w:val="none" w:sz="0" w:space="0" w:color="auto"/>
        <w:bottom w:val="none" w:sz="0" w:space="0" w:color="auto"/>
        <w:right w:val="none" w:sz="0" w:space="0" w:color="auto"/>
      </w:divBdr>
    </w:div>
    <w:div w:id="983893547">
      <w:bodyDiv w:val="1"/>
      <w:marLeft w:val="0"/>
      <w:marRight w:val="0"/>
      <w:marTop w:val="0"/>
      <w:marBottom w:val="0"/>
      <w:divBdr>
        <w:top w:val="none" w:sz="0" w:space="0" w:color="auto"/>
        <w:left w:val="none" w:sz="0" w:space="0" w:color="auto"/>
        <w:bottom w:val="none" w:sz="0" w:space="0" w:color="auto"/>
        <w:right w:val="none" w:sz="0" w:space="0" w:color="auto"/>
      </w:divBdr>
      <w:divsChild>
        <w:div w:id="358508292">
          <w:marLeft w:val="0"/>
          <w:marRight w:val="0"/>
          <w:marTop w:val="0"/>
          <w:marBottom w:val="0"/>
          <w:divBdr>
            <w:top w:val="none" w:sz="0" w:space="0" w:color="auto"/>
            <w:left w:val="none" w:sz="0" w:space="0" w:color="auto"/>
            <w:bottom w:val="none" w:sz="0" w:space="0" w:color="auto"/>
            <w:right w:val="none" w:sz="0" w:space="0" w:color="auto"/>
          </w:divBdr>
          <w:divsChild>
            <w:div w:id="629481052">
              <w:marLeft w:val="0"/>
              <w:marRight w:val="0"/>
              <w:marTop w:val="0"/>
              <w:marBottom w:val="0"/>
              <w:divBdr>
                <w:top w:val="none" w:sz="0" w:space="0" w:color="auto"/>
                <w:left w:val="none" w:sz="0" w:space="0" w:color="auto"/>
                <w:bottom w:val="none" w:sz="0" w:space="0" w:color="auto"/>
                <w:right w:val="none" w:sz="0" w:space="0" w:color="auto"/>
              </w:divBdr>
            </w:div>
            <w:div w:id="771701729">
              <w:marLeft w:val="0"/>
              <w:marRight w:val="0"/>
              <w:marTop w:val="0"/>
              <w:marBottom w:val="0"/>
              <w:divBdr>
                <w:top w:val="none" w:sz="0" w:space="0" w:color="auto"/>
                <w:left w:val="none" w:sz="0" w:space="0" w:color="auto"/>
                <w:bottom w:val="none" w:sz="0" w:space="0" w:color="auto"/>
                <w:right w:val="none" w:sz="0" w:space="0" w:color="auto"/>
              </w:divBdr>
            </w:div>
            <w:div w:id="1325864332">
              <w:marLeft w:val="0"/>
              <w:marRight w:val="0"/>
              <w:marTop w:val="0"/>
              <w:marBottom w:val="0"/>
              <w:divBdr>
                <w:top w:val="none" w:sz="0" w:space="0" w:color="auto"/>
                <w:left w:val="none" w:sz="0" w:space="0" w:color="auto"/>
                <w:bottom w:val="none" w:sz="0" w:space="0" w:color="auto"/>
                <w:right w:val="none" w:sz="0" w:space="0" w:color="auto"/>
              </w:divBdr>
            </w:div>
            <w:div w:id="478765108">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53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058434638">
      <w:bodyDiv w:val="1"/>
      <w:marLeft w:val="0"/>
      <w:marRight w:val="0"/>
      <w:marTop w:val="0"/>
      <w:marBottom w:val="0"/>
      <w:divBdr>
        <w:top w:val="none" w:sz="0" w:space="0" w:color="auto"/>
        <w:left w:val="none" w:sz="0" w:space="0" w:color="auto"/>
        <w:bottom w:val="none" w:sz="0" w:space="0" w:color="auto"/>
        <w:right w:val="none" w:sz="0" w:space="0" w:color="auto"/>
      </w:divBdr>
    </w:div>
    <w:div w:id="1082333278">
      <w:bodyDiv w:val="1"/>
      <w:marLeft w:val="0"/>
      <w:marRight w:val="0"/>
      <w:marTop w:val="0"/>
      <w:marBottom w:val="0"/>
      <w:divBdr>
        <w:top w:val="none" w:sz="0" w:space="0" w:color="auto"/>
        <w:left w:val="none" w:sz="0" w:space="0" w:color="auto"/>
        <w:bottom w:val="none" w:sz="0" w:space="0" w:color="auto"/>
        <w:right w:val="none" w:sz="0" w:space="0" w:color="auto"/>
      </w:divBdr>
    </w:div>
    <w:div w:id="1145900907">
      <w:bodyDiv w:val="1"/>
      <w:marLeft w:val="0"/>
      <w:marRight w:val="0"/>
      <w:marTop w:val="0"/>
      <w:marBottom w:val="0"/>
      <w:divBdr>
        <w:top w:val="none" w:sz="0" w:space="0" w:color="auto"/>
        <w:left w:val="none" w:sz="0" w:space="0" w:color="auto"/>
        <w:bottom w:val="none" w:sz="0" w:space="0" w:color="auto"/>
        <w:right w:val="none" w:sz="0" w:space="0" w:color="auto"/>
      </w:divBdr>
    </w:div>
    <w:div w:id="1266112834">
      <w:bodyDiv w:val="1"/>
      <w:marLeft w:val="0"/>
      <w:marRight w:val="0"/>
      <w:marTop w:val="0"/>
      <w:marBottom w:val="0"/>
      <w:divBdr>
        <w:top w:val="none" w:sz="0" w:space="0" w:color="auto"/>
        <w:left w:val="none" w:sz="0" w:space="0" w:color="auto"/>
        <w:bottom w:val="none" w:sz="0" w:space="0" w:color="auto"/>
        <w:right w:val="none" w:sz="0" w:space="0" w:color="auto"/>
      </w:divBdr>
    </w:div>
    <w:div w:id="1309703889">
      <w:bodyDiv w:val="1"/>
      <w:marLeft w:val="0"/>
      <w:marRight w:val="0"/>
      <w:marTop w:val="0"/>
      <w:marBottom w:val="0"/>
      <w:divBdr>
        <w:top w:val="none" w:sz="0" w:space="0" w:color="auto"/>
        <w:left w:val="none" w:sz="0" w:space="0" w:color="auto"/>
        <w:bottom w:val="none" w:sz="0" w:space="0" w:color="auto"/>
        <w:right w:val="none" w:sz="0" w:space="0" w:color="auto"/>
      </w:divBdr>
    </w:div>
    <w:div w:id="1349214384">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398625903">
      <w:bodyDiv w:val="1"/>
      <w:marLeft w:val="0"/>
      <w:marRight w:val="0"/>
      <w:marTop w:val="0"/>
      <w:marBottom w:val="0"/>
      <w:divBdr>
        <w:top w:val="none" w:sz="0" w:space="0" w:color="auto"/>
        <w:left w:val="none" w:sz="0" w:space="0" w:color="auto"/>
        <w:bottom w:val="none" w:sz="0" w:space="0" w:color="auto"/>
        <w:right w:val="none" w:sz="0" w:space="0" w:color="auto"/>
      </w:divBdr>
    </w:div>
    <w:div w:id="1402480394">
      <w:bodyDiv w:val="1"/>
      <w:marLeft w:val="0"/>
      <w:marRight w:val="0"/>
      <w:marTop w:val="0"/>
      <w:marBottom w:val="0"/>
      <w:divBdr>
        <w:top w:val="none" w:sz="0" w:space="0" w:color="auto"/>
        <w:left w:val="none" w:sz="0" w:space="0" w:color="auto"/>
        <w:bottom w:val="none" w:sz="0" w:space="0" w:color="auto"/>
        <w:right w:val="none" w:sz="0" w:space="0" w:color="auto"/>
      </w:divBdr>
    </w:div>
    <w:div w:id="1431244958">
      <w:bodyDiv w:val="1"/>
      <w:marLeft w:val="0"/>
      <w:marRight w:val="0"/>
      <w:marTop w:val="0"/>
      <w:marBottom w:val="0"/>
      <w:divBdr>
        <w:top w:val="none" w:sz="0" w:space="0" w:color="auto"/>
        <w:left w:val="none" w:sz="0" w:space="0" w:color="auto"/>
        <w:bottom w:val="none" w:sz="0" w:space="0" w:color="auto"/>
        <w:right w:val="none" w:sz="0" w:space="0" w:color="auto"/>
      </w:divBdr>
    </w:div>
    <w:div w:id="1546793534">
      <w:bodyDiv w:val="1"/>
      <w:marLeft w:val="0"/>
      <w:marRight w:val="0"/>
      <w:marTop w:val="0"/>
      <w:marBottom w:val="0"/>
      <w:divBdr>
        <w:top w:val="none" w:sz="0" w:space="0" w:color="auto"/>
        <w:left w:val="none" w:sz="0" w:space="0" w:color="auto"/>
        <w:bottom w:val="none" w:sz="0" w:space="0" w:color="auto"/>
        <w:right w:val="none" w:sz="0" w:space="0" w:color="auto"/>
      </w:divBdr>
    </w:div>
    <w:div w:id="1584802371">
      <w:bodyDiv w:val="1"/>
      <w:marLeft w:val="0"/>
      <w:marRight w:val="0"/>
      <w:marTop w:val="0"/>
      <w:marBottom w:val="0"/>
      <w:divBdr>
        <w:top w:val="none" w:sz="0" w:space="0" w:color="auto"/>
        <w:left w:val="none" w:sz="0" w:space="0" w:color="auto"/>
        <w:bottom w:val="none" w:sz="0" w:space="0" w:color="auto"/>
        <w:right w:val="none" w:sz="0" w:space="0" w:color="auto"/>
      </w:divBdr>
    </w:div>
    <w:div w:id="1611161075">
      <w:bodyDiv w:val="1"/>
      <w:marLeft w:val="0"/>
      <w:marRight w:val="0"/>
      <w:marTop w:val="0"/>
      <w:marBottom w:val="0"/>
      <w:divBdr>
        <w:top w:val="none" w:sz="0" w:space="0" w:color="auto"/>
        <w:left w:val="none" w:sz="0" w:space="0" w:color="auto"/>
        <w:bottom w:val="none" w:sz="0" w:space="0" w:color="auto"/>
        <w:right w:val="none" w:sz="0" w:space="0" w:color="auto"/>
      </w:divBdr>
    </w:div>
    <w:div w:id="1738160607">
      <w:bodyDiv w:val="1"/>
      <w:marLeft w:val="0"/>
      <w:marRight w:val="0"/>
      <w:marTop w:val="0"/>
      <w:marBottom w:val="0"/>
      <w:divBdr>
        <w:top w:val="none" w:sz="0" w:space="0" w:color="auto"/>
        <w:left w:val="none" w:sz="0" w:space="0" w:color="auto"/>
        <w:bottom w:val="none" w:sz="0" w:space="0" w:color="auto"/>
        <w:right w:val="none" w:sz="0" w:space="0" w:color="auto"/>
      </w:divBdr>
      <w:divsChild>
        <w:div w:id="906455564">
          <w:marLeft w:val="0"/>
          <w:marRight w:val="0"/>
          <w:marTop w:val="0"/>
          <w:marBottom w:val="0"/>
          <w:divBdr>
            <w:top w:val="none" w:sz="0" w:space="0" w:color="auto"/>
            <w:left w:val="none" w:sz="0" w:space="0" w:color="auto"/>
            <w:bottom w:val="none" w:sz="0" w:space="0" w:color="auto"/>
            <w:right w:val="none" w:sz="0" w:space="0" w:color="auto"/>
          </w:divBdr>
          <w:divsChild>
            <w:div w:id="164714611">
              <w:marLeft w:val="0"/>
              <w:marRight w:val="0"/>
              <w:marTop w:val="0"/>
              <w:marBottom w:val="0"/>
              <w:divBdr>
                <w:top w:val="none" w:sz="0" w:space="0" w:color="auto"/>
                <w:left w:val="none" w:sz="0" w:space="0" w:color="auto"/>
                <w:bottom w:val="none" w:sz="0" w:space="0" w:color="auto"/>
                <w:right w:val="none" w:sz="0" w:space="0" w:color="auto"/>
              </w:divBdr>
            </w:div>
            <w:div w:id="1231042773">
              <w:marLeft w:val="0"/>
              <w:marRight w:val="0"/>
              <w:marTop w:val="0"/>
              <w:marBottom w:val="0"/>
              <w:divBdr>
                <w:top w:val="none" w:sz="0" w:space="0" w:color="auto"/>
                <w:left w:val="none" w:sz="0" w:space="0" w:color="auto"/>
                <w:bottom w:val="none" w:sz="0" w:space="0" w:color="auto"/>
                <w:right w:val="none" w:sz="0" w:space="0" w:color="auto"/>
              </w:divBdr>
            </w:div>
            <w:div w:id="1376390488">
              <w:marLeft w:val="0"/>
              <w:marRight w:val="0"/>
              <w:marTop w:val="0"/>
              <w:marBottom w:val="0"/>
              <w:divBdr>
                <w:top w:val="none" w:sz="0" w:space="0" w:color="auto"/>
                <w:left w:val="none" w:sz="0" w:space="0" w:color="auto"/>
                <w:bottom w:val="none" w:sz="0" w:space="0" w:color="auto"/>
                <w:right w:val="none" w:sz="0" w:space="0" w:color="auto"/>
              </w:divBdr>
            </w:div>
            <w:div w:id="1822768452">
              <w:marLeft w:val="0"/>
              <w:marRight w:val="0"/>
              <w:marTop w:val="0"/>
              <w:marBottom w:val="0"/>
              <w:divBdr>
                <w:top w:val="none" w:sz="0" w:space="0" w:color="auto"/>
                <w:left w:val="none" w:sz="0" w:space="0" w:color="auto"/>
                <w:bottom w:val="none" w:sz="0" w:space="0" w:color="auto"/>
                <w:right w:val="none" w:sz="0" w:space="0" w:color="auto"/>
              </w:divBdr>
            </w:div>
            <w:div w:id="118228223">
              <w:marLeft w:val="0"/>
              <w:marRight w:val="0"/>
              <w:marTop w:val="0"/>
              <w:marBottom w:val="0"/>
              <w:divBdr>
                <w:top w:val="none" w:sz="0" w:space="0" w:color="auto"/>
                <w:left w:val="none" w:sz="0" w:space="0" w:color="auto"/>
                <w:bottom w:val="none" w:sz="0" w:space="0" w:color="auto"/>
                <w:right w:val="none" w:sz="0" w:space="0" w:color="auto"/>
              </w:divBdr>
            </w:div>
            <w:div w:id="1130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77">
      <w:bodyDiv w:val="1"/>
      <w:marLeft w:val="0"/>
      <w:marRight w:val="0"/>
      <w:marTop w:val="0"/>
      <w:marBottom w:val="0"/>
      <w:divBdr>
        <w:top w:val="none" w:sz="0" w:space="0" w:color="auto"/>
        <w:left w:val="none" w:sz="0" w:space="0" w:color="auto"/>
        <w:bottom w:val="none" w:sz="0" w:space="0" w:color="auto"/>
        <w:right w:val="none" w:sz="0" w:space="0" w:color="auto"/>
      </w:divBdr>
    </w:div>
    <w:div w:id="1755661077">
      <w:bodyDiv w:val="1"/>
      <w:marLeft w:val="0"/>
      <w:marRight w:val="0"/>
      <w:marTop w:val="0"/>
      <w:marBottom w:val="0"/>
      <w:divBdr>
        <w:top w:val="none" w:sz="0" w:space="0" w:color="auto"/>
        <w:left w:val="none" w:sz="0" w:space="0" w:color="auto"/>
        <w:bottom w:val="none" w:sz="0" w:space="0" w:color="auto"/>
        <w:right w:val="none" w:sz="0" w:space="0" w:color="auto"/>
      </w:divBdr>
    </w:div>
    <w:div w:id="1811361582">
      <w:bodyDiv w:val="1"/>
      <w:marLeft w:val="0"/>
      <w:marRight w:val="0"/>
      <w:marTop w:val="0"/>
      <w:marBottom w:val="0"/>
      <w:divBdr>
        <w:top w:val="none" w:sz="0" w:space="0" w:color="auto"/>
        <w:left w:val="none" w:sz="0" w:space="0" w:color="auto"/>
        <w:bottom w:val="none" w:sz="0" w:space="0" w:color="auto"/>
        <w:right w:val="none" w:sz="0" w:space="0" w:color="auto"/>
      </w:divBdr>
    </w:div>
    <w:div w:id="1919316178">
      <w:bodyDiv w:val="1"/>
      <w:marLeft w:val="0"/>
      <w:marRight w:val="0"/>
      <w:marTop w:val="0"/>
      <w:marBottom w:val="0"/>
      <w:divBdr>
        <w:top w:val="none" w:sz="0" w:space="0" w:color="auto"/>
        <w:left w:val="none" w:sz="0" w:space="0" w:color="auto"/>
        <w:bottom w:val="none" w:sz="0" w:space="0" w:color="auto"/>
        <w:right w:val="none" w:sz="0" w:space="0" w:color="auto"/>
      </w:divBdr>
    </w:div>
    <w:div w:id="1948191892">
      <w:bodyDiv w:val="1"/>
      <w:marLeft w:val="0"/>
      <w:marRight w:val="0"/>
      <w:marTop w:val="0"/>
      <w:marBottom w:val="0"/>
      <w:divBdr>
        <w:top w:val="none" w:sz="0" w:space="0" w:color="auto"/>
        <w:left w:val="none" w:sz="0" w:space="0" w:color="auto"/>
        <w:bottom w:val="none" w:sz="0" w:space="0" w:color="auto"/>
        <w:right w:val="none" w:sz="0" w:space="0" w:color="auto"/>
      </w:divBdr>
    </w:div>
    <w:div w:id="195810007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1967199313">
      <w:bodyDiv w:val="1"/>
      <w:marLeft w:val="0"/>
      <w:marRight w:val="0"/>
      <w:marTop w:val="0"/>
      <w:marBottom w:val="0"/>
      <w:divBdr>
        <w:top w:val="none" w:sz="0" w:space="0" w:color="auto"/>
        <w:left w:val="none" w:sz="0" w:space="0" w:color="auto"/>
        <w:bottom w:val="none" w:sz="0" w:space="0" w:color="auto"/>
        <w:right w:val="none" w:sz="0" w:space="0" w:color="auto"/>
      </w:divBdr>
      <w:divsChild>
        <w:div w:id="1736582166">
          <w:marLeft w:val="0"/>
          <w:marRight w:val="0"/>
          <w:marTop w:val="0"/>
          <w:marBottom w:val="0"/>
          <w:divBdr>
            <w:top w:val="none" w:sz="0" w:space="0" w:color="auto"/>
            <w:left w:val="none" w:sz="0" w:space="0" w:color="auto"/>
            <w:bottom w:val="none" w:sz="0" w:space="0" w:color="auto"/>
            <w:right w:val="none" w:sz="0" w:space="0" w:color="auto"/>
          </w:divBdr>
          <w:divsChild>
            <w:div w:id="327755009">
              <w:marLeft w:val="0"/>
              <w:marRight w:val="0"/>
              <w:marTop w:val="0"/>
              <w:marBottom w:val="0"/>
              <w:divBdr>
                <w:top w:val="none" w:sz="0" w:space="0" w:color="auto"/>
                <w:left w:val="none" w:sz="0" w:space="0" w:color="auto"/>
                <w:bottom w:val="none" w:sz="0" w:space="0" w:color="auto"/>
                <w:right w:val="none" w:sz="0" w:space="0" w:color="auto"/>
              </w:divBdr>
            </w:div>
            <w:div w:id="537549771">
              <w:marLeft w:val="0"/>
              <w:marRight w:val="0"/>
              <w:marTop w:val="0"/>
              <w:marBottom w:val="0"/>
              <w:divBdr>
                <w:top w:val="none" w:sz="0" w:space="0" w:color="auto"/>
                <w:left w:val="none" w:sz="0" w:space="0" w:color="auto"/>
                <w:bottom w:val="none" w:sz="0" w:space="0" w:color="auto"/>
                <w:right w:val="none" w:sz="0" w:space="0" w:color="auto"/>
              </w:divBdr>
            </w:div>
            <w:div w:id="336884378">
              <w:marLeft w:val="0"/>
              <w:marRight w:val="0"/>
              <w:marTop w:val="0"/>
              <w:marBottom w:val="0"/>
              <w:divBdr>
                <w:top w:val="none" w:sz="0" w:space="0" w:color="auto"/>
                <w:left w:val="none" w:sz="0" w:space="0" w:color="auto"/>
                <w:bottom w:val="none" w:sz="0" w:space="0" w:color="auto"/>
                <w:right w:val="none" w:sz="0" w:space="0" w:color="auto"/>
              </w:divBdr>
            </w:div>
            <w:div w:id="830021334">
              <w:marLeft w:val="0"/>
              <w:marRight w:val="0"/>
              <w:marTop w:val="0"/>
              <w:marBottom w:val="0"/>
              <w:divBdr>
                <w:top w:val="none" w:sz="0" w:space="0" w:color="auto"/>
                <w:left w:val="none" w:sz="0" w:space="0" w:color="auto"/>
                <w:bottom w:val="none" w:sz="0" w:space="0" w:color="auto"/>
                <w:right w:val="none" w:sz="0" w:space="0" w:color="auto"/>
              </w:divBdr>
            </w:div>
            <w:div w:id="211965487">
              <w:marLeft w:val="0"/>
              <w:marRight w:val="0"/>
              <w:marTop w:val="0"/>
              <w:marBottom w:val="0"/>
              <w:divBdr>
                <w:top w:val="none" w:sz="0" w:space="0" w:color="auto"/>
                <w:left w:val="none" w:sz="0" w:space="0" w:color="auto"/>
                <w:bottom w:val="none" w:sz="0" w:space="0" w:color="auto"/>
                <w:right w:val="none" w:sz="0" w:space="0" w:color="auto"/>
              </w:divBdr>
            </w:div>
            <w:div w:id="15446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250">
      <w:bodyDiv w:val="1"/>
      <w:marLeft w:val="0"/>
      <w:marRight w:val="0"/>
      <w:marTop w:val="0"/>
      <w:marBottom w:val="0"/>
      <w:divBdr>
        <w:top w:val="none" w:sz="0" w:space="0" w:color="auto"/>
        <w:left w:val="none" w:sz="0" w:space="0" w:color="auto"/>
        <w:bottom w:val="none" w:sz="0" w:space="0" w:color="auto"/>
        <w:right w:val="none" w:sz="0" w:space="0" w:color="auto"/>
      </w:divBdr>
    </w:div>
    <w:div w:id="2060130372">
      <w:bodyDiv w:val="1"/>
      <w:marLeft w:val="0"/>
      <w:marRight w:val="0"/>
      <w:marTop w:val="0"/>
      <w:marBottom w:val="0"/>
      <w:divBdr>
        <w:top w:val="none" w:sz="0" w:space="0" w:color="auto"/>
        <w:left w:val="none" w:sz="0" w:space="0" w:color="auto"/>
        <w:bottom w:val="none" w:sz="0" w:space="0" w:color="auto"/>
        <w:right w:val="none" w:sz="0" w:space="0" w:color="auto"/>
      </w:divBdr>
      <w:divsChild>
        <w:div w:id="461654441">
          <w:marLeft w:val="0"/>
          <w:marRight w:val="0"/>
          <w:marTop w:val="0"/>
          <w:marBottom w:val="0"/>
          <w:divBdr>
            <w:top w:val="none" w:sz="0" w:space="0" w:color="auto"/>
            <w:left w:val="none" w:sz="0" w:space="0" w:color="auto"/>
            <w:bottom w:val="none" w:sz="0" w:space="0" w:color="auto"/>
            <w:right w:val="none" w:sz="0" w:space="0" w:color="auto"/>
          </w:divBdr>
          <w:divsChild>
            <w:div w:id="948317836">
              <w:marLeft w:val="0"/>
              <w:marRight w:val="0"/>
              <w:marTop w:val="0"/>
              <w:marBottom w:val="0"/>
              <w:divBdr>
                <w:top w:val="none" w:sz="0" w:space="0" w:color="auto"/>
                <w:left w:val="none" w:sz="0" w:space="0" w:color="auto"/>
                <w:bottom w:val="none" w:sz="0" w:space="0" w:color="auto"/>
                <w:right w:val="none" w:sz="0" w:space="0" w:color="auto"/>
              </w:divBdr>
            </w:div>
            <w:div w:id="1240139488">
              <w:marLeft w:val="0"/>
              <w:marRight w:val="0"/>
              <w:marTop w:val="0"/>
              <w:marBottom w:val="0"/>
              <w:divBdr>
                <w:top w:val="none" w:sz="0" w:space="0" w:color="auto"/>
                <w:left w:val="none" w:sz="0" w:space="0" w:color="auto"/>
                <w:bottom w:val="none" w:sz="0" w:space="0" w:color="auto"/>
                <w:right w:val="none" w:sz="0" w:space="0" w:color="auto"/>
              </w:divBdr>
            </w:div>
            <w:div w:id="944657305">
              <w:marLeft w:val="0"/>
              <w:marRight w:val="0"/>
              <w:marTop w:val="0"/>
              <w:marBottom w:val="0"/>
              <w:divBdr>
                <w:top w:val="none" w:sz="0" w:space="0" w:color="auto"/>
                <w:left w:val="none" w:sz="0" w:space="0" w:color="auto"/>
                <w:bottom w:val="none" w:sz="0" w:space="0" w:color="auto"/>
                <w:right w:val="none" w:sz="0" w:space="0" w:color="auto"/>
              </w:divBdr>
            </w:div>
            <w:div w:id="887843781">
              <w:marLeft w:val="0"/>
              <w:marRight w:val="0"/>
              <w:marTop w:val="0"/>
              <w:marBottom w:val="0"/>
              <w:divBdr>
                <w:top w:val="none" w:sz="0" w:space="0" w:color="auto"/>
                <w:left w:val="none" w:sz="0" w:space="0" w:color="auto"/>
                <w:bottom w:val="none" w:sz="0" w:space="0" w:color="auto"/>
                <w:right w:val="none" w:sz="0" w:space="0" w:color="auto"/>
              </w:divBdr>
            </w:div>
            <w:div w:id="518734698">
              <w:marLeft w:val="0"/>
              <w:marRight w:val="0"/>
              <w:marTop w:val="0"/>
              <w:marBottom w:val="0"/>
              <w:divBdr>
                <w:top w:val="none" w:sz="0" w:space="0" w:color="auto"/>
                <w:left w:val="none" w:sz="0" w:space="0" w:color="auto"/>
                <w:bottom w:val="none" w:sz="0" w:space="0" w:color="auto"/>
                <w:right w:val="none" w:sz="0" w:space="0" w:color="auto"/>
              </w:divBdr>
            </w:div>
            <w:div w:id="1639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028">
      <w:bodyDiv w:val="1"/>
      <w:marLeft w:val="0"/>
      <w:marRight w:val="0"/>
      <w:marTop w:val="0"/>
      <w:marBottom w:val="0"/>
      <w:divBdr>
        <w:top w:val="none" w:sz="0" w:space="0" w:color="auto"/>
        <w:left w:val="none" w:sz="0" w:space="0" w:color="auto"/>
        <w:bottom w:val="none" w:sz="0" w:space="0" w:color="auto"/>
        <w:right w:val="none" w:sz="0" w:space="0" w:color="auto"/>
      </w:divBdr>
    </w:div>
    <w:div w:id="2113236673">
      <w:bodyDiv w:val="1"/>
      <w:marLeft w:val="0"/>
      <w:marRight w:val="0"/>
      <w:marTop w:val="0"/>
      <w:marBottom w:val="0"/>
      <w:divBdr>
        <w:top w:val="none" w:sz="0" w:space="0" w:color="auto"/>
        <w:left w:val="none" w:sz="0" w:space="0" w:color="auto"/>
        <w:bottom w:val="none" w:sz="0" w:space="0" w:color="auto"/>
        <w:right w:val="none" w:sz="0" w:space="0" w:color="auto"/>
      </w:divBdr>
    </w:div>
    <w:div w:id="2134401415">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omillas-my.sharepoint.com/personal/201706428_alu_comillas_edu/Documents/IIT/TFM/TFM/Files/TFM%20Oleo%20Blanco,%20Miguel.docx" TargetMode="External"/><Relationship Id="rId21" Type="http://schemas.openxmlformats.org/officeDocument/2006/relationships/header" Target="header1.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elpais.com/icon/2022-07-27/el-chico-de-15-anos-que-robo-24-millones-en-criptomonedas-ellis-pinsky-cuenta-su-historia-pero-nadie-sabe-si-creerle.html" TargetMode="External"/><Relationship Id="rId68" Type="http://schemas.openxmlformats.org/officeDocument/2006/relationships/hyperlink" Target="https://github.com/Uniswap" TargetMode="External"/><Relationship Id="rId84" Type="http://schemas.openxmlformats.org/officeDocument/2006/relationships/hyperlink" Target="https://docs.github.com/en/code-security/codeql-cli/using-the-codeql-cli/getting-started-with-the-codeql-cli" TargetMode="External"/><Relationship Id="rId89" Type="http://schemas.openxmlformats.org/officeDocument/2006/relationships/hyperlink" Target="https://github.com/search?l=JavaScript&amp;q=ethereum+dapp&amp;type=Repositories" TargetMode="External"/><Relationship Id="rId16" Type="http://schemas.openxmlformats.org/officeDocument/2006/relationships/hyperlink" Target="https://metamask.io/" TargetMode="External"/><Relationship Id="rId11" Type="http://schemas.openxmlformats.org/officeDocument/2006/relationships/hyperlink" Target="https://metamask.io/" TargetMode="External"/><Relationship Id="rId32" Type="http://schemas.openxmlformats.org/officeDocument/2006/relationships/image" Target="media/image5.jp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hyperlink" Target="https://www.lavanguardia.com/tecnologia/20220810/8459460/roban-nft-valor-310-000-euros-hacker-acaba-vendiendo-mitad-pmv.html" TargetMode="External"/><Relationship Id="rId74" Type="http://schemas.openxmlformats.org/officeDocument/2006/relationships/hyperlink" Target="https://docs.metamask.io/wallet/how-to/sign-data/" TargetMode="External"/><Relationship Id="rId79" Type="http://schemas.openxmlformats.org/officeDocument/2006/relationships/hyperlink" Target="https://cli.github.com/manual/installation" TargetMode="External"/><Relationship Id="rId5" Type="http://schemas.openxmlformats.org/officeDocument/2006/relationships/webSettings" Target="webSettings.xml"/><Relationship Id="rId90" Type="http://schemas.openxmlformats.org/officeDocument/2006/relationships/image" Target="media/image29.png"/><Relationship Id="rId22" Type="http://schemas.openxmlformats.org/officeDocument/2006/relationships/footer" Target="footer1.xml"/><Relationship Id="rId27" Type="http://schemas.openxmlformats.org/officeDocument/2006/relationships/hyperlink" Target="https://upcomillas-my.sharepoint.com/personal/201706428_alu_comillas_edu/Documents/IIT/TFM/TFM/Files/TFM%20Oleo%20Blanco,%20Miguel.docx"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dappradar.com/" TargetMode="External"/><Relationship Id="rId69" Type="http://schemas.openxmlformats.org/officeDocument/2006/relationships/hyperlink" Target="https://docs.metamask.io/"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github.com/MetaMask" TargetMode="External"/><Relationship Id="rId80" Type="http://schemas.openxmlformats.org/officeDocument/2006/relationships/hyperlink" Target="https://github.com/miguelob/Dapp-test-eth_signTypedData" TargetMode="External"/><Relationship Id="rId85" Type="http://schemas.openxmlformats.org/officeDocument/2006/relationships/hyperlink" Target="https://codeql.github.com/docs/codeql-language-guides/basic-query-for-javascript-cod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appradar.com/" TargetMode="External"/><Relationship Id="rId17" Type="http://schemas.openxmlformats.org/officeDocument/2006/relationships/hyperlink" Target="https://dappradar.com/" TargetMode="External"/><Relationship Id="rId25" Type="http://schemas.openxmlformats.org/officeDocument/2006/relationships/hyperlink" Target="https://upcomillas-my.sharepoint.com/personal/201706428_alu_comillas_edu/Documents/IIT/TFM/TFM/Files/TFM%20Oleo%20Blanco,%20Migue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metamask.io/" TargetMode="External"/><Relationship Id="rId67" Type="http://schemas.openxmlformats.org/officeDocument/2006/relationships/hyperlink" Target="https://uniswap.org/" TargetMode="External"/><Relationship Id="rId20" Type="http://schemas.openxmlformats.org/officeDocument/2006/relationships/hyperlink" Target="https://codeql.github.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nodejs.org/es" TargetMode="External"/><Relationship Id="rId70" Type="http://schemas.openxmlformats.org/officeDocument/2006/relationships/hyperlink" Target="https://metamask.github.io/api-playground/api-documentation/" TargetMode="External"/><Relationship Id="rId75" Type="http://schemas.openxmlformats.org/officeDocument/2006/relationships/hyperlink" Target="https://support.metamask.io/hc/en-us/articles/14764161421467-What-is-eth-sign-and-why-is-it-a-risk-" TargetMode="External"/><Relationship Id="rId83" Type="http://schemas.openxmlformats.org/officeDocument/2006/relationships/hyperlink" Target="https://github.com/github/codeql" TargetMode="External"/><Relationship Id="rId88" Type="http://schemas.openxmlformats.org/officeDocument/2006/relationships/hyperlink" Target="https://github.com/miguelob/TFM/blob/main/Code/queries/unreachable_code_file.ql"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ql.github.com/" TargetMode="External"/><Relationship Id="rId23" Type="http://schemas.openxmlformats.org/officeDocument/2006/relationships/hyperlink" Target="https://upcomillas-my.sharepoint.com/personal/201706428_alu_comillas_edu/Documents/IIT/TFM/TFM/Files/TFM%20Oleo%20Blanco,%20Miguel.docx" TargetMode="External"/><Relationship Id="rId28" Type="http://schemas.openxmlformats.org/officeDocument/2006/relationships/hyperlink" Target="https://upcomillas-my.sharepoint.com/personal/201706428_alu_comillas_edu/Documents/IIT/TFM/TFM/Files/TFM%20Oleo%20Blanco,%20Miguel.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elpais.com/economia/2022-04-26/las-criptomonedas-movieron-unos-60000-millones-de-euros-en-espana-el-ano-pasado.html" TargetMode="External"/><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codeql.github.com/" TargetMode="External"/><Relationship Id="rId65" Type="http://schemas.openxmlformats.org/officeDocument/2006/relationships/hyperlink" Target="https://web3js.readthedocs.io/en/v1.10.0/" TargetMode="External"/><Relationship Id="rId73" Type="http://schemas.openxmlformats.org/officeDocument/2006/relationships/hyperlink" Target="https://eips.ethereum.org/EIPS/eip-3085" TargetMode="External"/><Relationship Id="rId78" Type="http://schemas.openxmlformats.org/officeDocument/2006/relationships/hyperlink" Target="https://github.com/miguelob/TFM" TargetMode="External"/><Relationship Id="rId81" Type="http://schemas.openxmlformats.org/officeDocument/2006/relationships/hyperlink" Target="https://codeql.github.com/" TargetMode="External"/><Relationship Id="rId86" Type="http://schemas.openxmlformats.org/officeDocument/2006/relationships/hyperlink" Target="https://github.com/ajaxorg/a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hyperlink" Target="https://github.com/"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eips.ethereum.org/EIPS/eip-712" TargetMode="External"/><Relationship Id="rId7" Type="http://schemas.openxmlformats.org/officeDocument/2006/relationships/endnotes" Target="endnotes.xml"/><Relationship Id="rId71" Type="http://schemas.openxmlformats.org/officeDocument/2006/relationships/hyperlink" Target="https://eips.ethereum.org/EIPS/eip-2255"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upcomillas-my.sharepoint.com/personal/201706428_alu_comillas_edu/Documents/IIT/TFM/TFM/Files/TFM%20Oleo%20Blanco,%20Miguel.docx" TargetMode="External"/><Relationship Id="rId24" Type="http://schemas.openxmlformats.org/officeDocument/2006/relationships/hyperlink" Target="https://upcomillas-my.sharepoint.com/personal/201706428_alu_comillas_edu/Documents/IIT/TFM/TFM/Files/TFM%20Oleo%20Blanco,%20Miguel.doc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ocs.ethers.org/v5/" TargetMode="External"/><Relationship Id="rId87" Type="http://schemas.openxmlformats.org/officeDocument/2006/relationships/hyperlink" Target="https://github.com/miguelob/TFM/blob/main/Code/queries/signing_functions.ql" TargetMode="External"/><Relationship Id="rId61" Type="http://schemas.openxmlformats.org/officeDocument/2006/relationships/hyperlink" Target="https://github.com/" TargetMode="External"/><Relationship Id="rId82" Type="http://schemas.openxmlformats.org/officeDocument/2006/relationships/hyperlink" Target="https://github.com/github/vscode-codeql/releases" TargetMode="External"/><Relationship Id="rId19" Type="http://schemas.openxmlformats.org/officeDocument/2006/relationships/hyperlink" Target="https://nodejs.org/es" TargetMode="External"/><Relationship Id="rId14" Type="http://schemas.openxmlformats.org/officeDocument/2006/relationships/hyperlink" Target="https://nodejs.org/es" TargetMode="External"/><Relationship Id="rId30" Type="http://schemas.openxmlformats.org/officeDocument/2006/relationships/hyperlink" Target="https://upcomillas-my.sharepoint.com/personal/201706428_alu_comillas_edu/Documents/IIT/TFM/TFM/Files/TFM%20Oleo%20Blanco,%20Miguel.docx" TargetMode="External"/><Relationship Id="rId35" Type="http://schemas.openxmlformats.org/officeDocument/2006/relationships/image" Target="media/image8.png"/><Relationship Id="rId56" Type="http://schemas.openxmlformats.org/officeDocument/2006/relationships/hyperlink" Target="https://www.binance.com/es" TargetMode="External"/><Relationship Id="rId77" Type="http://schemas.openxmlformats.org/officeDocument/2006/relationships/hyperlink" Target="https://medium.com/metamask/eip712-is-coming-what-to-expect-and-how-to-use-it-bb92fd1a7a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FE6F-B604-481F-989C-1AAB0E73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6275</TotalTime>
  <Pages>69</Pages>
  <Words>14899</Words>
  <Characters>81946</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96652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Miguel Oleo</cp:lastModifiedBy>
  <cp:revision>1033</cp:revision>
  <cp:lastPrinted>2015-06-16T10:14:00Z</cp:lastPrinted>
  <dcterms:created xsi:type="dcterms:W3CDTF">2022-01-11T13:32:00Z</dcterms:created>
  <dcterms:modified xsi:type="dcterms:W3CDTF">2023-06-25T09:15:00Z</dcterms:modified>
</cp:coreProperties>
</file>